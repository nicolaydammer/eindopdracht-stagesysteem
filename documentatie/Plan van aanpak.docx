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4B0C21" w14:textId="77777777" w:rsidR="001A5429" w:rsidRPr="003102CF" w:rsidRDefault="001A5429" w:rsidP="001E1E58"/>
    <w:tbl>
      <w:tblPr>
        <w:tblW w:w="0" w:type="auto"/>
        <w:tblLook w:val="0600" w:firstRow="0" w:lastRow="0" w:firstColumn="0" w:lastColumn="0" w:noHBand="1" w:noVBand="1"/>
      </w:tblPr>
      <w:tblGrid>
        <w:gridCol w:w="1242"/>
        <w:gridCol w:w="1052"/>
        <w:gridCol w:w="4542"/>
        <w:gridCol w:w="994"/>
        <w:gridCol w:w="1196"/>
      </w:tblGrid>
      <w:tr w:rsidR="0092125E" w:rsidRPr="003102CF" w14:paraId="37B3F98F" w14:textId="77777777" w:rsidTr="008925FC">
        <w:tc>
          <w:tcPr>
            <w:tcW w:w="9026" w:type="dxa"/>
            <w:gridSpan w:val="5"/>
            <w:vAlign w:val="center"/>
          </w:tcPr>
          <w:p w14:paraId="1F1D0776" w14:textId="77777777" w:rsidR="0092125E" w:rsidRPr="003102CF" w:rsidRDefault="00577C0D" w:rsidP="0092125E">
            <w:pPr>
              <w:pStyle w:val="Titel"/>
            </w:pPr>
            <w:sdt>
              <w:sdtPr>
                <w:alias w:val="Titel"/>
                <w:tag w:val=""/>
                <w:id w:val="2016188051"/>
                <w:placeholder>
                  <w:docPart w:val="8472724F3A02401B931D8B50B00D63B7"/>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91065F">
                  <w:t>Stage Systeem</w:t>
                </w:r>
              </w:sdtContent>
            </w:sdt>
          </w:p>
        </w:tc>
      </w:tr>
      <w:tr w:rsidR="0092125E" w:rsidRPr="003102CF" w14:paraId="4E209CC3" w14:textId="77777777" w:rsidTr="008925FC">
        <w:trPr>
          <w:trHeight w:val="144"/>
        </w:trPr>
        <w:tc>
          <w:tcPr>
            <w:tcW w:w="1242" w:type="dxa"/>
            <w:shd w:val="clear" w:color="auto" w:fill="auto"/>
          </w:tcPr>
          <w:p w14:paraId="0E79A590" w14:textId="77777777" w:rsidR="0092125E" w:rsidRPr="003102CF" w:rsidRDefault="0092125E" w:rsidP="0092125E">
            <w:pPr>
              <w:spacing w:before="0" w:after="0"/>
              <w:rPr>
                <w:sz w:val="10"/>
                <w:szCs w:val="10"/>
              </w:rPr>
            </w:pPr>
          </w:p>
        </w:tc>
        <w:tc>
          <w:tcPr>
            <w:tcW w:w="6588" w:type="dxa"/>
            <w:gridSpan w:val="3"/>
            <w:shd w:val="clear" w:color="auto" w:fill="F0CDA1" w:themeFill="accent1"/>
            <w:vAlign w:val="center"/>
          </w:tcPr>
          <w:p w14:paraId="6BD14B25" w14:textId="77777777" w:rsidR="0092125E" w:rsidRPr="003102CF" w:rsidRDefault="0092125E" w:rsidP="0092125E">
            <w:pPr>
              <w:spacing w:before="0" w:after="0"/>
              <w:rPr>
                <w:sz w:val="10"/>
                <w:szCs w:val="10"/>
              </w:rPr>
            </w:pPr>
          </w:p>
        </w:tc>
        <w:tc>
          <w:tcPr>
            <w:tcW w:w="1196" w:type="dxa"/>
            <w:shd w:val="clear" w:color="auto" w:fill="auto"/>
          </w:tcPr>
          <w:p w14:paraId="573CAF5E" w14:textId="77777777" w:rsidR="0092125E" w:rsidRPr="003102CF" w:rsidRDefault="0092125E" w:rsidP="0092125E">
            <w:pPr>
              <w:spacing w:before="0" w:after="0"/>
              <w:rPr>
                <w:sz w:val="10"/>
                <w:szCs w:val="10"/>
              </w:rPr>
            </w:pPr>
          </w:p>
        </w:tc>
      </w:tr>
      <w:tr w:rsidR="0092125E" w:rsidRPr="003102CF" w14:paraId="087178E9" w14:textId="77777777" w:rsidTr="008925FC">
        <w:tc>
          <w:tcPr>
            <w:tcW w:w="9026" w:type="dxa"/>
            <w:gridSpan w:val="5"/>
            <w:vAlign w:val="center"/>
          </w:tcPr>
          <w:p w14:paraId="542AC918" w14:textId="77777777" w:rsidR="0092125E" w:rsidRPr="003102CF" w:rsidRDefault="00577C0D" w:rsidP="006F35BA">
            <w:pPr>
              <w:pStyle w:val="Titel"/>
            </w:pPr>
            <w:sdt>
              <w:sdtPr>
                <w:alias w:val="Titel 2"/>
                <w:tag w:val=""/>
                <w:id w:val="-1692516626"/>
                <w:placeholder>
                  <w:docPart w:val="CEEEEEE404AD44E69F624F3BE5FB625B"/>
                </w:placeholder>
                <w:dataBinding w:prefixMappings="xmlns:ns0='http://purl.org/dc/elements/1.1/' xmlns:ns1='http://schemas.openxmlformats.org/package/2006/metadata/core-properties' " w:xpath="/ns1:coreProperties[1]/ns0:subject[1]" w:storeItemID="{6C3C8BC8-F283-45AE-878A-BAB7291924A1}"/>
                <w15:appearance w15:val="hidden"/>
                <w:text/>
              </w:sdtPr>
              <w:sdtEndPr>
                <w:rPr>
                  <w:rStyle w:val="TitelChar"/>
                  <w:b w:val="0"/>
                </w:rPr>
              </w:sdtEndPr>
              <w:sdtContent>
                <w:r w:rsidR="0091065F">
                  <w:t>Eindopdracht</w:t>
                </w:r>
              </w:sdtContent>
            </w:sdt>
          </w:p>
        </w:tc>
      </w:tr>
      <w:tr w:rsidR="0092125E" w:rsidRPr="003102CF" w14:paraId="44C0983C" w14:textId="77777777" w:rsidTr="008925FC">
        <w:trPr>
          <w:trHeight w:val="1368"/>
        </w:trPr>
        <w:tc>
          <w:tcPr>
            <w:tcW w:w="2294" w:type="dxa"/>
            <w:gridSpan w:val="2"/>
          </w:tcPr>
          <w:p w14:paraId="0438384C" w14:textId="77777777" w:rsidR="0092125E" w:rsidRPr="003102CF" w:rsidRDefault="0092125E" w:rsidP="001E1E58"/>
        </w:tc>
        <w:tc>
          <w:tcPr>
            <w:tcW w:w="4542" w:type="dxa"/>
            <w:shd w:val="clear" w:color="auto" w:fill="107082" w:themeFill="accent2"/>
            <w:vAlign w:val="center"/>
          </w:tcPr>
          <w:sdt>
            <w:sdtPr>
              <w:alias w:val="Ondertitel"/>
              <w:tag w:val=""/>
              <w:id w:val="1073854703"/>
              <w:placeholder>
                <w:docPart w:val="6474D50C568A430284108E9FF9373D91"/>
              </w:placeholde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p w14:paraId="7BD4712E" w14:textId="77777777" w:rsidR="0092125E" w:rsidRPr="003102CF" w:rsidRDefault="0091065F" w:rsidP="0092125E">
                <w:pPr>
                  <w:pStyle w:val="Ondertitel"/>
                </w:pPr>
                <w:r>
                  <w:t>Plan van aanpak</w:t>
                </w:r>
              </w:p>
            </w:sdtContent>
          </w:sdt>
        </w:tc>
        <w:tc>
          <w:tcPr>
            <w:tcW w:w="2190" w:type="dxa"/>
            <w:gridSpan w:val="2"/>
          </w:tcPr>
          <w:p w14:paraId="2006ED0C" w14:textId="77777777" w:rsidR="0092125E" w:rsidRPr="003102CF" w:rsidRDefault="0092125E" w:rsidP="001E1E58"/>
        </w:tc>
      </w:tr>
    </w:tbl>
    <w:p w14:paraId="2B9D1C73" w14:textId="77777777" w:rsidR="00066DE2" w:rsidRPr="003102CF" w:rsidRDefault="001A5429" w:rsidP="0092125E">
      <w:r w:rsidRPr="003102CF">
        <w:rPr>
          <w:lang w:bidi="nl-NL"/>
        </w:rPr>
        <w:t xml:space="preserve"> </w:t>
      </w:r>
    </w:p>
    <w:p w14:paraId="45593BC6" w14:textId="77777777" w:rsidR="00066DE2" w:rsidRPr="003102CF" w:rsidRDefault="00066DE2" w:rsidP="00066DE2">
      <w:pPr>
        <w:sectPr w:rsidR="00066DE2" w:rsidRPr="003102CF" w:rsidSect="004B78EE">
          <w:headerReference w:type="default" r:id="rId11"/>
          <w:headerReference w:type="first" r:id="rId12"/>
          <w:footerReference w:type="first" r:id="rId13"/>
          <w:pgSz w:w="11906" w:h="16838" w:code="9"/>
          <w:pgMar w:top="6481" w:right="1247" w:bottom="720" w:left="1247" w:header="289" w:footer="289" w:gutter="0"/>
          <w:cols w:space="708"/>
          <w:docGrid w:linePitch="360"/>
        </w:sectPr>
      </w:pPr>
    </w:p>
    <w:sdt>
      <w:sdtPr>
        <w:rPr>
          <w:rFonts w:asciiTheme="minorHAnsi" w:hAnsiTheme="minorHAnsi"/>
          <w:b w:val="0"/>
          <w:color w:val="595959" w:themeColor="text1" w:themeTint="A6"/>
          <w:sz w:val="24"/>
        </w:rPr>
        <w:id w:val="350538378"/>
        <w:docPartObj>
          <w:docPartGallery w:val="Table of Contents"/>
          <w:docPartUnique/>
        </w:docPartObj>
      </w:sdtPr>
      <w:sdtEndPr>
        <w:rPr>
          <w:bCs/>
          <w:noProof/>
        </w:rPr>
      </w:sdtEndPr>
      <w:sdtContent>
        <w:p w14:paraId="0B56E629" w14:textId="77777777" w:rsidR="001E1E58" w:rsidRPr="00A01029" w:rsidRDefault="00493EC0" w:rsidP="00A01029">
          <w:pPr>
            <w:pStyle w:val="Kopvaninhoudsopgave"/>
          </w:pPr>
          <w:r w:rsidRPr="00A01029">
            <w:t>INHOUDSOPGAVE</w:t>
          </w:r>
        </w:p>
        <w:p w14:paraId="2010ADF8" w14:textId="5D2A0A20" w:rsidR="00341E5A" w:rsidRDefault="001E1E58">
          <w:pPr>
            <w:pStyle w:val="Inhopg1"/>
            <w:tabs>
              <w:tab w:val="right" w:leader="dot" w:pos="4696"/>
            </w:tabs>
            <w:rPr>
              <w:rFonts w:eastAsiaTheme="minorEastAsia"/>
              <w:noProof/>
              <w:color w:val="auto"/>
              <w:sz w:val="22"/>
              <w:szCs w:val="22"/>
              <w:lang w:eastAsia="nl-NL"/>
            </w:rPr>
          </w:pPr>
          <w:r w:rsidRPr="003102CF">
            <w:rPr>
              <w:b/>
              <w:noProof/>
              <w:lang w:bidi="nl-NL"/>
            </w:rPr>
            <w:fldChar w:fldCharType="begin"/>
          </w:r>
          <w:r w:rsidRPr="003102CF">
            <w:rPr>
              <w:b/>
              <w:noProof/>
              <w:lang w:bidi="nl-NL"/>
            </w:rPr>
            <w:instrText xml:space="preserve"> TOC \o "1-3" \h \z \u </w:instrText>
          </w:r>
          <w:r w:rsidRPr="003102CF">
            <w:rPr>
              <w:b/>
              <w:noProof/>
              <w:lang w:bidi="nl-NL"/>
            </w:rPr>
            <w:fldChar w:fldCharType="separate"/>
          </w:r>
          <w:hyperlink w:anchor="_Toc25234279" w:history="1">
            <w:r w:rsidR="00341E5A" w:rsidRPr="00937388">
              <w:rPr>
                <w:rStyle w:val="Hyperlink"/>
                <w:noProof/>
                <w:lang w:bidi="nl-NL"/>
              </w:rPr>
              <w:t>Inleiding</w:t>
            </w:r>
            <w:r w:rsidR="00341E5A">
              <w:rPr>
                <w:noProof/>
                <w:webHidden/>
              </w:rPr>
              <w:tab/>
            </w:r>
            <w:r w:rsidR="00341E5A">
              <w:rPr>
                <w:noProof/>
                <w:webHidden/>
              </w:rPr>
              <w:fldChar w:fldCharType="begin"/>
            </w:r>
            <w:r w:rsidR="00341E5A">
              <w:rPr>
                <w:noProof/>
                <w:webHidden/>
              </w:rPr>
              <w:instrText xml:space="preserve"> PAGEREF _Toc25234279 \h </w:instrText>
            </w:r>
            <w:r w:rsidR="00341E5A">
              <w:rPr>
                <w:noProof/>
                <w:webHidden/>
              </w:rPr>
            </w:r>
            <w:r w:rsidR="00341E5A">
              <w:rPr>
                <w:noProof/>
                <w:webHidden/>
              </w:rPr>
              <w:fldChar w:fldCharType="separate"/>
            </w:r>
            <w:r w:rsidR="00341E5A">
              <w:rPr>
                <w:noProof/>
                <w:webHidden/>
              </w:rPr>
              <w:t>3</w:t>
            </w:r>
            <w:r w:rsidR="00341E5A">
              <w:rPr>
                <w:noProof/>
                <w:webHidden/>
              </w:rPr>
              <w:fldChar w:fldCharType="end"/>
            </w:r>
          </w:hyperlink>
        </w:p>
        <w:p w14:paraId="3AEEC901" w14:textId="08EADD99" w:rsidR="00341E5A" w:rsidRDefault="00577C0D">
          <w:pPr>
            <w:pStyle w:val="Inhopg1"/>
            <w:tabs>
              <w:tab w:val="right" w:leader="dot" w:pos="4696"/>
            </w:tabs>
            <w:rPr>
              <w:rFonts w:eastAsiaTheme="minorEastAsia"/>
              <w:noProof/>
              <w:color w:val="auto"/>
              <w:sz w:val="22"/>
              <w:szCs w:val="22"/>
              <w:lang w:eastAsia="nl-NL"/>
            </w:rPr>
          </w:pPr>
          <w:hyperlink w:anchor="_Toc25234280" w:history="1">
            <w:r w:rsidR="00341E5A" w:rsidRPr="00937388">
              <w:rPr>
                <w:rStyle w:val="Hyperlink"/>
                <w:bCs/>
                <w:noProof/>
              </w:rPr>
              <w:t>Doelstelling</w:t>
            </w:r>
            <w:r w:rsidR="00341E5A">
              <w:rPr>
                <w:noProof/>
                <w:webHidden/>
              </w:rPr>
              <w:tab/>
            </w:r>
            <w:r w:rsidR="00341E5A">
              <w:rPr>
                <w:noProof/>
                <w:webHidden/>
              </w:rPr>
              <w:fldChar w:fldCharType="begin"/>
            </w:r>
            <w:r w:rsidR="00341E5A">
              <w:rPr>
                <w:noProof/>
                <w:webHidden/>
              </w:rPr>
              <w:instrText xml:space="preserve"> PAGEREF _Toc25234280 \h </w:instrText>
            </w:r>
            <w:r w:rsidR="00341E5A">
              <w:rPr>
                <w:noProof/>
                <w:webHidden/>
              </w:rPr>
            </w:r>
            <w:r w:rsidR="00341E5A">
              <w:rPr>
                <w:noProof/>
                <w:webHidden/>
              </w:rPr>
              <w:fldChar w:fldCharType="separate"/>
            </w:r>
            <w:r w:rsidR="00341E5A">
              <w:rPr>
                <w:noProof/>
                <w:webHidden/>
              </w:rPr>
              <w:t>4</w:t>
            </w:r>
            <w:r w:rsidR="00341E5A">
              <w:rPr>
                <w:noProof/>
                <w:webHidden/>
              </w:rPr>
              <w:fldChar w:fldCharType="end"/>
            </w:r>
          </w:hyperlink>
        </w:p>
        <w:p w14:paraId="75A1F0E5" w14:textId="573ABFB3" w:rsidR="00341E5A" w:rsidRDefault="00577C0D">
          <w:pPr>
            <w:pStyle w:val="Inhopg1"/>
            <w:tabs>
              <w:tab w:val="right" w:leader="dot" w:pos="4696"/>
            </w:tabs>
            <w:rPr>
              <w:rFonts w:eastAsiaTheme="minorEastAsia"/>
              <w:noProof/>
              <w:color w:val="auto"/>
              <w:sz w:val="22"/>
              <w:szCs w:val="22"/>
              <w:lang w:eastAsia="nl-NL"/>
            </w:rPr>
          </w:pPr>
          <w:hyperlink w:anchor="_Toc25234281" w:history="1">
            <w:r w:rsidR="00341E5A" w:rsidRPr="00937388">
              <w:rPr>
                <w:rStyle w:val="Hyperlink"/>
                <w:noProof/>
              </w:rPr>
              <w:t>Betrokkenen</w:t>
            </w:r>
            <w:r w:rsidR="00341E5A">
              <w:rPr>
                <w:noProof/>
                <w:webHidden/>
              </w:rPr>
              <w:tab/>
            </w:r>
            <w:r w:rsidR="00341E5A">
              <w:rPr>
                <w:noProof/>
                <w:webHidden/>
              </w:rPr>
              <w:fldChar w:fldCharType="begin"/>
            </w:r>
            <w:r w:rsidR="00341E5A">
              <w:rPr>
                <w:noProof/>
                <w:webHidden/>
              </w:rPr>
              <w:instrText xml:space="preserve"> PAGEREF _Toc25234281 \h </w:instrText>
            </w:r>
            <w:r w:rsidR="00341E5A">
              <w:rPr>
                <w:noProof/>
                <w:webHidden/>
              </w:rPr>
            </w:r>
            <w:r w:rsidR="00341E5A">
              <w:rPr>
                <w:noProof/>
                <w:webHidden/>
              </w:rPr>
              <w:fldChar w:fldCharType="separate"/>
            </w:r>
            <w:r w:rsidR="00341E5A">
              <w:rPr>
                <w:noProof/>
                <w:webHidden/>
              </w:rPr>
              <w:t>5</w:t>
            </w:r>
            <w:r w:rsidR="00341E5A">
              <w:rPr>
                <w:noProof/>
                <w:webHidden/>
              </w:rPr>
              <w:fldChar w:fldCharType="end"/>
            </w:r>
          </w:hyperlink>
        </w:p>
        <w:p w14:paraId="60A3709C" w14:textId="529C9106" w:rsidR="00341E5A" w:rsidRDefault="00577C0D">
          <w:pPr>
            <w:pStyle w:val="Inhopg1"/>
            <w:tabs>
              <w:tab w:val="right" w:leader="dot" w:pos="4696"/>
            </w:tabs>
            <w:rPr>
              <w:rFonts w:eastAsiaTheme="minorEastAsia"/>
              <w:noProof/>
              <w:color w:val="auto"/>
              <w:sz w:val="22"/>
              <w:szCs w:val="22"/>
              <w:lang w:eastAsia="nl-NL"/>
            </w:rPr>
          </w:pPr>
          <w:hyperlink w:anchor="_Toc25234282" w:history="1">
            <w:r w:rsidR="00341E5A" w:rsidRPr="00937388">
              <w:rPr>
                <w:rStyle w:val="Hyperlink"/>
                <w:noProof/>
              </w:rPr>
              <w:t>Benodigdheden</w:t>
            </w:r>
            <w:r w:rsidR="00341E5A">
              <w:rPr>
                <w:noProof/>
                <w:webHidden/>
              </w:rPr>
              <w:tab/>
            </w:r>
            <w:r w:rsidR="00341E5A">
              <w:rPr>
                <w:noProof/>
                <w:webHidden/>
              </w:rPr>
              <w:fldChar w:fldCharType="begin"/>
            </w:r>
            <w:r w:rsidR="00341E5A">
              <w:rPr>
                <w:noProof/>
                <w:webHidden/>
              </w:rPr>
              <w:instrText xml:space="preserve"> PAGEREF _Toc25234282 \h </w:instrText>
            </w:r>
            <w:r w:rsidR="00341E5A">
              <w:rPr>
                <w:noProof/>
                <w:webHidden/>
              </w:rPr>
            </w:r>
            <w:r w:rsidR="00341E5A">
              <w:rPr>
                <w:noProof/>
                <w:webHidden/>
              </w:rPr>
              <w:fldChar w:fldCharType="separate"/>
            </w:r>
            <w:r w:rsidR="00341E5A">
              <w:rPr>
                <w:noProof/>
                <w:webHidden/>
              </w:rPr>
              <w:t>6</w:t>
            </w:r>
            <w:r w:rsidR="00341E5A">
              <w:rPr>
                <w:noProof/>
                <w:webHidden/>
              </w:rPr>
              <w:fldChar w:fldCharType="end"/>
            </w:r>
          </w:hyperlink>
        </w:p>
        <w:p w14:paraId="7923EE67" w14:textId="65475403" w:rsidR="00341E5A" w:rsidRDefault="00577C0D">
          <w:pPr>
            <w:pStyle w:val="Inhopg1"/>
            <w:tabs>
              <w:tab w:val="right" w:leader="dot" w:pos="4696"/>
            </w:tabs>
            <w:rPr>
              <w:rFonts w:eastAsiaTheme="minorEastAsia"/>
              <w:noProof/>
              <w:color w:val="auto"/>
              <w:sz w:val="22"/>
              <w:szCs w:val="22"/>
              <w:lang w:eastAsia="nl-NL"/>
            </w:rPr>
          </w:pPr>
          <w:hyperlink w:anchor="_Toc25234283" w:history="1">
            <w:r w:rsidR="00341E5A" w:rsidRPr="00937388">
              <w:rPr>
                <w:rStyle w:val="Hyperlink"/>
                <w:noProof/>
              </w:rPr>
              <w:t>Takenlijst</w:t>
            </w:r>
            <w:r w:rsidR="00341E5A">
              <w:rPr>
                <w:noProof/>
                <w:webHidden/>
              </w:rPr>
              <w:tab/>
            </w:r>
            <w:r w:rsidR="00341E5A">
              <w:rPr>
                <w:noProof/>
                <w:webHidden/>
              </w:rPr>
              <w:fldChar w:fldCharType="begin"/>
            </w:r>
            <w:r w:rsidR="00341E5A">
              <w:rPr>
                <w:noProof/>
                <w:webHidden/>
              </w:rPr>
              <w:instrText xml:space="preserve"> PAGEREF _Toc25234283 \h </w:instrText>
            </w:r>
            <w:r w:rsidR="00341E5A">
              <w:rPr>
                <w:noProof/>
                <w:webHidden/>
              </w:rPr>
            </w:r>
            <w:r w:rsidR="00341E5A">
              <w:rPr>
                <w:noProof/>
                <w:webHidden/>
              </w:rPr>
              <w:fldChar w:fldCharType="separate"/>
            </w:r>
            <w:r w:rsidR="00341E5A">
              <w:rPr>
                <w:noProof/>
                <w:webHidden/>
              </w:rPr>
              <w:t>7</w:t>
            </w:r>
            <w:r w:rsidR="00341E5A">
              <w:rPr>
                <w:noProof/>
                <w:webHidden/>
              </w:rPr>
              <w:fldChar w:fldCharType="end"/>
            </w:r>
          </w:hyperlink>
        </w:p>
        <w:p w14:paraId="727DEE89" w14:textId="261E2206" w:rsidR="00341E5A" w:rsidRDefault="00577C0D">
          <w:pPr>
            <w:pStyle w:val="Inhopg1"/>
            <w:tabs>
              <w:tab w:val="right" w:leader="dot" w:pos="4696"/>
            </w:tabs>
            <w:rPr>
              <w:rFonts w:eastAsiaTheme="minorEastAsia"/>
              <w:noProof/>
              <w:color w:val="auto"/>
              <w:sz w:val="22"/>
              <w:szCs w:val="22"/>
              <w:lang w:eastAsia="nl-NL"/>
            </w:rPr>
          </w:pPr>
          <w:hyperlink w:anchor="_Toc25234284" w:history="1">
            <w:r w:rsidR="00341E5A" w:rsidRPr="00937388">
              <w:rPr>
                <w:rStyle w:val="Hyperlink"/>
                <w:noProof/>
              </w:rPr>
              <w:t>Planing</w:t>
            </w:r>
            <w:r w:rsidR="00341E5A">
              <w:rPr>
                <w:noProof/>
                <w:webHidden/>
              </w:rPr>
              <w:tab/>
            </w:r>
            <w:r w:rsidR="00341E5A">
              <w:rPr>
                <w:noProof/>
                <w:webHidden/>
              </w:rPr>
              <w:fldChar w:fldCharType="begin"/>
            </w:r>
            <w:r w:rsidR="00341E5A">
              <w:rPr>
                <w:noProof/>
                <w:webHidden/>
              </w:rPr>
              <w:instrText xml:space="preserve"> PAGEREF _Toc25234284 \h </w:instrText>
            </w:r>
            <w:r w:rsidR="00341E5A">
              <w:rPr>
                <w:noProof/>
                <w:webHidden/>
              </w:rPr>
            </w:r>
            <w:r w:rsidR="00341E5A">
              <w:rPr>
                <w:noProof/>
                <w:webHidden/>
              </w:rPr>
              <w:fldChar w:fldCharType="separate"/>
            </w:r>
            <w:r w:rsidR="00341E5A">
              <w:rPr>
                <w:noProof/>
                <w:webHidden/>
              </w:rPr>
              <w:t>8</w:t>
            </w:r>
            <w:r w:rsidR="00341E5A">
              <w:rPr>
                <w:noProof/>
                <w:webHidden/>
              </w:rPr>
              <w:fldChar w:fldCharType="end"/>
            </w:r>
          </w:hyperlink>
        </w:p>
        <w:p w14:paraId="6434E731" w14:textId="1D8E5967" w:rsidR="00341E5A" w:rsidRDefault="00577C0D">
          <w:pPr>
            <w:pStyle w:val="Inhopg2"/>
            <w:rPr>
              <w:rFonts w:eastAsiaTheme="minorEastAsia"/>
              <w:noProof/>
              <w:color w:val="auto"/>
              <w:sz w:val="22"/>
              <w:szCs w:val="22"/>
              <w:lang w:eastAsia="nl-NL"/>
            </w:rPr>
          </w:pPr>
          <w:hyperlink w:anchor="_Toc25234285" w:history="1">
            <w:r w:rsidR="00341E5A" w:rsidRPr="00937388">
              <w:rPr>
                <w:rStyle w:val="Hyperlink"/>
                <w:noProof/>
              </w:rPr>
              <w:t>Planning ontwerp</w:t>
            </w:r>
            <w:r w:rsidR="00341E5A">
              <w:rPr>
                <w:noProof/>
                <w:webHidden/>
              </w:rPr>
              <w:tab/>
            </w:r>
            <w:r w:rsidR="00341E5A">
              <w:rPr>
                <w:noProof/>
                <w:webHidden/>
              </w:rPr>
              <w:fldChar w:fldCharType="begin"/>
            </w:r>
            <w:r w:rsidR="00341E5A">
              <w:rPr>
                <w:noProof/>
                <w:webHidden/>
              </w:rPr>
              <w:instrText xml:space="preserve"> PAGEREF _Toc25234285 \h </w:instrText>
            </w:r>
            <w:r w:rsidR="00341E5A">
              <w:rPr>
                <w:noProof/>
                <w:webHidden/>
              </w:rPr>
            </w:r>
            <w:r w:rsidR="00341E5A">
              <w:rPr>
                <w:noProof/>
                <w:webHidden/>
              </w:rPr>
              <w:fldChar w:fldCharType="separate"/>
            </w:r>
            <w:r w:rsidR="00341E5A">
              <w:rPr>
                <w:noProof/>
                <w:webHidden/>
              </w:rPr>
              <w:t>8</w:t>
            </w:r>
            <w:r w:rsidR="00341E5A">
              <w:rPr>
                <w:noProof/>
                <w:webHidden/>
              </w:rPr>
              <w:fldChar w:fldCharType="end"/>
            </w:r>
          </w:hyperlink>
        </w:p>
        <w:p w14:paraId="5C963284" w14:textId="0AC670B9" w:rsidR="00341E5A" w:rsidRDefault="00577C0D">
          <w:pPr>
            <w:pStyle w:val="Inhopg2"/>
            <w:rPr>
              <w:rFonts w:eastAsiaTheme="minorEastAsia"/>
              <w:noProof/>
              <w:color w:val="auto"/>
              <w:sz w:val="22"/>
              <w:szCs w:val="22"/>
              <w:lang w:eastAsia="nl-NL"/>
            </w:rPr>
          </w:pPr>
          <w:hyperlink w:anchor="_Toc25234286" w:history="1">
            <w:r w:rsidR="00341E5A" w:rsidRPr="00937388">
              <w:rPr>
                <w:rStyle w:val="Hyperlink"/>
                <w:noProof/>
              </w:rPr>
              <w:t>Projectfasering</w:t>
            </w:r>
            <w:r w:rsidR="00341E5A">
              <w:rPr>
                <w:noProof/>
                <w:webHidden/>
              </w:rPr>
              <w:tab/>
            </w:r>
            <w:r w:rsidR="00341E5A">
              <w:rPr>
                <w:noProof/>
                <w:webHidden/>
              </w:rPr>
              <w:fldChar w:fldCharType="begin"/>
            </w:r>
            <w:r w:rsidR="00341E5A">
              <w:rPr>
                <w:noProof/>
                <w:webHidden/>
              </w:rPr>
              <w:instrText xml:space="preserve"> PAGEREF _Toc25234286 \h </w:instrText>
            </w:r>
            <w:r w:rsidR="00341E5A">
              <w:rPr>
                <w:noProof/>
                <w:webHidden/>
              </w:rPr>
            </w:r>
            <w:r w:rsidR="00341E5A">
              <w:rPr>
                <w:noProof/>
                <w:webHidden/>
              </w:rPr>
              <w:fldChar w:fldCharType="separate"/>
            </w:r>
            <w:r w:rsidR="00341E5A">
              <w:rPr>
                <w:noProof/>
                <w:webHidden/>
              </w:rPr>
              <w:t>8</w:t>
            </w:r>
            <w:r w:rsidR="00341E5A">
              <w:rPr>
                <w:noProof/>
                <w:webHidden/>
              </w:rPr>
              <w:fldChar w:fldCharType="end"/>
            </w:r>
          </w:hyperlink>
        </w:p>
        <w:p w14:paraId="091CEB7E" w14:textId="6D5667D8" w:rsidR="00341E5A" w:rsidRDefault="00577C0D">
          <w:pPr>
            <w:pStyle w:val="Inhopg1"/>
            <w:tabs>
              <w:tab w:val="right" w:leader="dot" w:pos="4696"/>
            </w:tabs>
            <w:rPr>
              <w:rFonts w:eastAsiaTheme="minorEastAsia"/>
              <w:noProof/>
              <w:color w:val="auto"/>
              <w:sz w:val="22"/>
              <w:szCs w:val="22"/>
              <w:lang w:eastAsia="nl-NL"/>
            </w:rPr>
          </w:pPr>
          <w:hyperlink w:anchor="_Toc25234287" w:history="1">
            <w:r w:rsidR="00341E5A" w:rsidRPr="00937388">
              <w:rPr>
                <w:rStyle w:val="Hyperlink"/>
                <w:noProof/>
              </w:rPr>
              <w:t>Risicoanalyse</w:t>
            </w:r>
            <w:r w:rsidR="00341E5A">
              <w:rPr>
                <w:noProof/>
                <w:webHidden/>
              </w:rPr>
              <w:tab/>
            </w:r>
            <w:r w:rsidR="00341E5A">
              <w:rPr>
                <w:noProof/>
                <w:webHidden/>
              </w:rPr>
              <w:fldChar w:fldCharType="begin"/>
            </w:r>
            <w:r w:rsidR="00341E5A">
              <w:rPr>
                <w:noProof/>
                <w:webHidden/>
              </w:rPr>
              <w:instrText xml:space="preserve"> PAGEREF _Toc25234287 \h </w:instrText>
            </w:r>
            <w:r w:rsidR="00341E5A">
              <w:rPr>
                <w:noProof/>
                <w:webHidden/>
              </w:rPr>
            </w:r>
            <w:r w:rsidR="00341E5A">
              <w:rPr>
                <w:noProof/>
                <w:webHidden/>
              </w:rPr>
              <w:fldChar w:fldCharType="separate"/>
            </w:r>
            <w:r w:rsidR="00341E5A">
              <w:rPr>
                <w:noProof/>
                <w:webHidden/>
              </w:rPr>
              <w:t>9</w:t>
            </w:r>
            <w:r w:rsidR="00341E5A">
              <w:rPr>
                <w:noProof/>
                <w:webHidden/>
              </w:rPr>
              <w:fldChar w:fldCharType="end"/>
            </w:r>
          </w:hyperlink>
        </w:p>
        <w:p w14:paraId="3582E5B7" w14:textId="3D2566E3" w:rsidR="00341E5A" w:rsidRDefault="00577C0D">
          <w:pPr>
            <w:pStyle w:val="Inhopg1"/>
            <w:tabs>
              <w:tab w:val="right" w:leader="dot" w:pos="4696"/>
            </w:tabs>
            <w:rPr>
              <w:rFonts w:eastAsiaTheme="minorEastAsia"/>
              <w:noProof/>
              <w:color w:val="auto"/>
              <w:sz w:val="22"/>
              <w:szCs w:val="22"/>
              <w:lang w:eastAsia="nl-NL"/>
            </w:rPr>
          </w:pPr>
          <w:hyperlink w:anchor="_Toc25234288" w:history="1">
            <w:r w:rsidR="00341E5A" w:rsidRPr="00937388">
              <w:rPr>
                <w:rStyle w:val="Hyperlink"/>
                <w:noProof/>
              </w:rPr>
              <w:t>Projectgrenzen</w:t>
            </w:r>
            <w:r w:rsidR="00341E5A">
              <w:rPr>
                <w:noProof/>
                <w:webHidden/>
              </w:rPr>
              <w:tab/>
            </w:r>
            <w:r w:rsidR="00341E5A">
              <w:rPr>
                <w:noProof/>
                <w:webHidden/>
              </w:rPr>
              <w:fldChar w:fldCharType="begin"/>
            </w:r>
            <w:r w:rsidR="00341E5A">
              <w:rPr>
                <w:noProof/>
                <w:webHidden/>
              </w:rPr>
              <w:instrText xml:space="preserve"> PAGEREF _Toc25234288 \h </w:instrText>
            </w:r>
            <w:r w:rsidR="00341E5A">
              <w:rPr>
                <w:noProof/>
                <w:webHidden/>
              </w:rPr>
            </w:r>
            <w:r w:rsidR="00341E5A">
              <w:rPr>
                <w:noProof/>
                <w:webHidden/>
              </w:rPr>
              <w:fldChar w:fldCharType="separate"/>
            </w:r>
            <w:r w:rsidR="00341E5A">
              <w:rPr>
                <w:noProof/>
                <w:webHidden/>
              </w:rPr>
              <w:t>10</w:t>
            </w:r>
            <w:r w:rsidR="00341E5A">
              <w:rPr>
                <w:noProof/>
                <w:webHidden/>
              </w:rPr>
              <w:fldChar w:fldCharType="end"/>
            </w:r>
          </w:hyperlink>
        </w:p>
        <w:p w14:paraId="3C35F98B" w14:textId="79B36602" w:rsidR="001E1E58" w:rsidRPr="003102CF" w:rsidRDefault="001E1E58" w:rsidP="00974BF8">
          <w:pPr>
            <w:tabs>
              <w:tab w:val="left" w:pos="5670"/>
            </w:tabs>
            <w:ind w:left="5103"/>
          </w:pPr>
          <w:r w:rsidRPr="003102CF">
            <w:rPr>
              <w:b/>
              <w:noProof/>
              <w:lang w:bidi="nl-NL"/>
            </w:rPr>
            <w:fldChar w:fldCharType="end"/>
          </w:r>
        </w:p>
      </w:sdtContent>
    </w:sdt>
    <w:p w14:paraId="7DB30AE8" w14:textId="77777777" w:rsidR="000A7626" w:rsidRPr="003102CF" w:rsidRDefault="000A7626" w:rsidP="000A7626"/>
    <w:p w14:paraId="58B65613" w14:textId="77777777" w:rsidR="000A7626" w:rsidRPr="003102CF" w:rsidRDefault="000A7626" w:rsidP="000A7626">
      <w:pPr>
        <w:sectPr w:rsidR="000A7626" w:rsidRPr="003102CF" w:rsidSect="001F5E9D">
          <w:footerReference w:type="first" r:id="rId14"/>
          <w:pgSz w:w="11906" w:h="16838" w:code="9"/>
          <w:pgMar w:top="2160" w:right="1080" w:bottom="720" w:left="6120" w:header="432" w:footer="432" w:gutter="0"/>
          <w:pgNumType w:fmt="lowerRoman"/>
          <w:cols w:space="708"/>
          <w:titlePg/>
          <w:docGrid w:linePitch="360"/>
        </w:sectPr>
      </w:pPr>
    </w:p>
    <w:bookmarkStart w:id="0" w:name="_Toc25234279"/>
    <w:p w14:paraId="6610F10A" w14:textId="77777777" w:rsidR="001E1E58" w:rsidRDefault="00577C0D" w:rsidP="0003123C">
      <w:pPr>
        <w:pStyle w:val="Kop1"/>
      </w:pPr>
      <w:sdt>
        <w:sdtPr>
          <w:id w:val="1498622095"/>
          <w:placeholder>
            <w:docPart w:val="ACD301A5630F4ACA89F655F82955E07A"/>
          </w:placeholder>
          <w:temporary/>
          <w:showingPlcHdr/>
          <w15:appearance w15:val="hidden"/>
        </w:sdtPr>
        <w:sdtEndPr/>
        <w:sdtContent>
          <w:r w:rsidR="00347AF5" w:rsidRPr="003102CF">
            <w:rPr>
              <w:lang w:bidi="nl-NL"/>
            </w:rPr>
            <w:t>Inleiding</w:t>
          </w:r>
        </w:sdtContent>
      </w:sdt>
      <w:bookmarkEnd w:id="0"/>
    </w:p>
    <w:p w14:paraId="20BA90B9" w14:textId="77777777" w:rsidR="0033060E" w:rsidRPr="005B661A" w:rsidRDefault="0033060E" w:rsidP="0033060E">
      <w:pPr>
        <w:rPr>
          <w:rFonts w:cstheme="minorHAnsi"/>
          <w:color w:val="0C5361" w:themeColor="accent2" w:themeShade="BF"/>
        </w:rPr>
      </w:pPr>
      <w:r w:rsidRPr="005B661A">
        <w:rPr>
          <w:rFonts w:cstheme="minorHAnsi"/>
          <w:color w:val="0C5361" w:themeColor="accent2" w:themeShade="BF"/>
        </w:rPr>
        <w:t xml:space="preserve">Het Alfa-College is </w:t>
      </w:r>
      <w:r w:rsidRPr="005B661A">
        <w:rPr>
          <w:rFonts w:cstheme="minorHAnsi"/>
          <w:color w:val="0C5361" w:themeColor="accent2" w:themeShade="BF"/>
          <w:shd w:val="clear" w:color="auto" w:fill="FFFFFF"/>
        </w:rPr>
        <w:t>een christelijk regionaal opleidingscentrum (ROC) voor Noord- en Oost-Nederland waar je terechtkunt voor een mbo-opleiding, educatief traject of een bedrijfsopleiding</w:t>
      </w:r>
      <w:r w:rsidRPr="005B661A">
        <w:rPr>
          <w:rFonts w:cstheme="minorHAnsi"/>
          <w:color w:val="0C5361" w:themeColor="accent2" w:themeShade="BF"/>
        </w:rPr>
        <w:t xml:space="preserve">. </w:t>
      </w:r>
    </w:p>
    <w:p w14:paraId="304EC1A1" w14:textId="77777777" w:rsidR="0033060E" w:rsidRPr="005B661A" w:rsidRDefault="0033060E" w:rsidP="0033060E">
      <w:pPr>
        <w:rPr>
          <w:rFonts w:cstheme="minorHAnsi"/>
          <w:color w:val="0C5361" w:themeColor="accent2" w:themeShade="BF"/>
        </w:rPr>
      </w:pPr>
    </w:p>
    <w:p w14:paraId="58670EB6" w14:textId="27540E4E" w:rsidR="0033060E" w:rsidRPr="005B661A" w:rsidRDefault="0033060E" w:rsidP="0033060E">
      <w:pPr>
        <w:rPr>
          <w:rFonts w:cstheme="minorHAnsi"/>
          <w:color w:val="0C5361" w:themeColor="accent2" w:themeShade="BF"/>
        </w:rPr>
      </w:pPr>
      <w:r w:rsidRPr="005B661A">
        <w:rPr>
          <w:rFonts w:cstheme="minorHAnsi"/>
          <w:color w:val="0C5361" w:themeColor="accent2" w:themeShade="BF"/>
        </w:rPr>
        <w:t xml:space="preserve">De heer G. </w:t>
      </w:r>
      <w:proofErr w:type="spellStart"/>
      <w:r w:rsidRPr="005B661A">
        <w:rPr>
          <w:rFonts w:cstheme="minorHAnsi"/>
          <w:color w:val="0C5361" w:themeColor="accent2" w:themeShade="BF"/>
        </w:rPr>
        <w:t>Kluiter</w:t>
      </w:r>
      <w:proofErr w:type="spellEnd"/>
      <w:r w:rsidRPr="005B661A">
        <w:rPr>
          <w:rFonts w:cstheme="minorHAnsi"/>
          <w:color w:val="0C5361" w:themeColor="accent2" w:themeShade="BF"/>
        </w:rPr>
        <w:t xml:space="preserve">, </w:t>
      </w:r>
      <w:r w:rsidR="002E6277">
        <w:rPr>
          <w:rFonts w:cstheme="minorHAnsi"/>
          <w:color w:val="0C5361" w:themeColor="accent2" w:themeShade="BF"/>
        </w:rPr>
        <w:t xml:space="preserve">is de opleiding manager ICT </w:t>
      </w:r>
      <w:r w:rsidRPr="005B661A">
        <w:rPr>
          <w:rFonts w:cstheme="minorHAnsi"/>
          <w:color w:val="0C5361" w:themeColor="accent2" w:themeShade="BF"/>
        </w:rPr>
        <w:t>van de Alfa-College</w:t>
      </w:r>
      <w:r w:rsidR="002E6277">
        <w:rPr>
          <w:rFonts w:cstheme="minorHAnsi"/>
          <w:color w:val="0C5361" w:themeColor="accent2" w:themeShade="BF"/>
        </w:rPr>
        <w:t xml:space="preserve"> en de opdracht gever</w:t>
      </w:r>
      <w:r w:rsidRPr="005B661A">
        <w:rPr>
          <w:rFonts w:cstheme="minorHAnsi"/>
          <w:color w:val="0C5361" w:themeColor="accent2" w:themeShade="BF"/>
        </w:rPr>
        <w:t xml:space="preserve"> tot het ontwikkelen van </w:t>
      </w:r>
      <w:r w:rsidR="002E6277">
        <w:rPr>
          <w:rFonts w:cstheme="minorHAnsi"/>
          <w:color w:val="0C5361" w:themeColor="accent2" w:themeShade="BF"/>
        </w:rPr>
        <w:t>dit</w:t>
      </w:r>
      <w:r w:rsidRPr="005B661A">
        <w:rPr>
          <w:rFonts w:cstheme="minorHAnsi"/>
          <w:color w:val="0C5361" w:themeColor="accent2" w:themeShade="BF"/>
        </w:rPr>
        <w:t xml:space="preserve"> Applicatie Stage</w:t>
      </w:r>
      <w:r w:rsidR="00341E5A">
        <w:rPr>
          <w:rFonts w:cstheme="minorHAnsi"/>
          <w:color w:val="0C5361" w:themeColor="accent2" w:themeShade="BF"/>
        </w:rPr>
        <w:t xml:space="preserve"> </w:t>
      </w:r>
      <w:r w:rsidRPr="005B661A">
        <w:rPr>
          <w:rFonts w:cstheme="minorHAnsi"/>
          <w:color w:val="0C5361" w:themeColor="accent2" w:themeShade="BF"/>
        </w:rPr>
        <w:t xml:space="preserve">Systeem. Het project zal onder leiding van </w:t>
      </w:r>
      <w:r w:rsidR="002E6277">
        <w:rPr>
          <w:rFonts w:cstheme="minorHAnsi"/>
          <w:color w:val="0C5361" w:themeColor="accent2" w:themeShade="BF"/>
        </w:rPr>
        <w:t>Johan Koster</w:t>
      </w:r>
      <w:r w:rsidRPr="005B661A">
        <w:rPr>
          <w:rFonts w:cstheme="minorHAnsi"/>
          <w:color w:val="0C5361" w:themeColor="accent2" w:themeShade="BF"/>
        </w:rPr>
        <w:t xml:space="preserve"> worden uitgevoerd door </w:t>
      </w:r>
      <w:r w:rsidR="002E6277">
        <w:rPr>
          <w:rFonts w:cstheme="minorHAnsi"/>
          <w:color w:val="0C5361" w:themeColor="accent2" w:themeShade="BF"/>
        </w:rPr>
        <w:t xml:space="preserve">Izabella Hassan, Gaia Miglino, Christiaan de Jong, </w:t>
      </w:r>
      <w:proofErr w:type="spellStart"/>
      <w:r w:rsidR="002E6277">
        <w:rPr>
          <w:rFonts w:cstheme="minorHAnsi"/>
          <w:color w:val="0C5361" w:themeColor="accent2" w:themeShade="BF"/>
        </w:rPr>
        <w:t>Nicolay</w:t>
      </w:r>
      <w:proofErr w:type="spellEnd"/>
      <w:r w:rsidR="002E6277">
        <w:rPr>
          <w:rFonts w:cstheme="minorHAnsi"/>
          <w:color w:val="0C5361" w:themeColor="accent2" w:themeShade="BF"/>
        </w:rPr>
        <w:t xml:space="preserve"> Dammer en Marvin Koning</w:t>
      </w:r>
      <w:r w:rsidRPr="005B661A">
        <w:rPr>
          <w:rFonts w:cstheme="minorHAnsi"/>
          <w:color w:val="0C5361" w:themeColor="accent2" w:themeShade="BF"/>
        </w:rPr>
        <w:t>. wij zijn ook de auteurs van het document dat voor u ligt.</w:t>
      </w:r>
    </w:p>
    <w:p w14:paraId="04AC3210" w14:textId="77777777" w:rsidR="0033060E" w:rsidRPr="005B661A" w:rsidRDefault="0033060E" w:rsidP="0033060E">
      <w:pPr>
        <w:rPr>
          <w:rFonts w:cstheme="minorHAnsi"/>
          <w:color w:val="0C5361" w:themeColor="accent2" w:themeShade="BF"/>
        </w:rPr>
      </w:pPr>
    </w:p>
    <w:p w14:paraId="5D095066" w14:textId="77777777" w:rsidR="0033060E" w:rsidRPr="005B661A" w:rsidRDefault="0033060E" w:rsidP="0033060E">
      <w:pPr>
        <w:rPr>
          <w:rFonts w:cstheme="minorHAnsi"/>
          <w:color w:val="0C5361" w:themeColor="accent2" w:themeShade="BF"/>
        </w:rPr>
      </w:pPr>
    </w:p>
    <w:p w14:paraId="495E48EC" w14:textId="5EE8E2DD" w:rsidR="0033060E" w:rsidRPr="005B661A" w:rsidRDefault="0033060E" w:rsidP="0033060E">
      <w:pPr>
        <w:rPr>
          <w:rFonts w:cstheme="minorHAnsi"/>
          <w:color w:val="0C5361" w:themeColor="accent2" w:themeShade="BF"/>
        </w:rPr>
      </w:pPr>
      <w:r w:rsidRPr="005B661A">
        <w:rPr>
          <w:rFonts w:cstheme="minorHAnsi"/>
          <w:color w:val="0C5361" w:themeColor="accent2" w:themeShade="BF"/>
        </w:rPr>
        <w:t>Dit document is het Plan van Aanpak voor het nieuw te ontwikkelen Applicatie Stage</w:t>
      </w:r>
      <w:r w:rsidR="00341E5A">
        <w:rPr>
          <w:rFonts w:cstheme="minorHAnsi"/>
          <w:color w:val="0C5361" w:themeColor="accent2" w:themeShade="BF"/>
        </w:rPr>
        <w:t xml:space="preserve"> </w:t>
      </w:r>
      <w:r w:rsidRPr="005B661A">
        <w:rPr>
          <w:rFonts w:cstheme="minorHAnsi"/>
          <w:color w:val="0C5361" w:themeColor="accent2" w:themeShade="BF"/>
        </w:rPr>
        <w:t>Systeem voor het Alfa-College.</w:t>
      </w:r>
    </w:p>
    <w:p w14:paraId="412066D7" w14:textId="77777777" w:rsidR="0033060E" w:rsidRPr="005B661A" w:rsidRDefault="0033060E" w:rsidP="0033060E">
      <w:pPr>
        <w:rPr>
          <w:rFonts w:cstheme="minorHAnsi"/>
          <w:i/>
          <w:color w:val="0C5361" w:themeColor="accent2" w:themeShade="BF"/>
        </w:rPr>
      </w:pPr>
    </w:p>
    <w:p w14:paraId="13162F88" w14:textId="5EB58DE4" w:rsidR="0033060E" w:rsidRPr="005B661A" w:rsidRDefault="0033060E" w:rsidP="0033060E">
      <w:pPr>
        <w:rPr>
          <w:rFonts w:cstheme="minorHAnsi"/>
          <w:color w:val="0C5361" w:themeColor="accent2" w:themeShade="BF"/>
        </w:rPr>
      </w:pPr>
      <w:r w:rsidRPr="005B661A">
        <w:rPr>
          <w:rFonts w:cstheme="minorHAnsi"/>
          <w:color w:val="0C5361" w:themeColor="accent2" w:themeShade="BF"/>
        </w:rPr>
        <w:t>Het is geschreven als vervolg op de inmiddels goedgekeurde Behoefteanalyse (Behoefteanalyse Stage</w:t>
      </w:r>
      <w:r w:rsidR="00341E5A">
        <w:rPr>
          <w:rFonts w:cstheme="minorHAnsi"/>
          <w:color w:val="0C5361" w:themeColor="accent2" w:themeShade="BF"/>
        </w:rPr>
        <w:t xml:space="preserve"> </w:t>
      </w:r>
      <w:r w:rsidRPr="005B661A">
        <w:rPr>
          <w:rFonts w:cstheme="minorHAnsi"/>
          <w:color w:val="0C5361" w:themeColor="accent2" w:themeShade="BF"/>
        </w:rPr>
        <w:t xml:space="preserve">Systeem, versie 1.0, 20 November 2019, door Izabella Hassan, Gaia miglino, </w:t>
      </w:r>
      <w:proofErr w:type="spellStart"/>
      <w:r w:rsidRPr="005B661A">
        <w:rPr>
          <w:rFonts w:cstheme="minorHAnsi"/>
          <w:color w:val="0C5361" w:themeColor="accent2" w:themeShade="BF"/>
        </w:rPr>
        <w:t>Nicolay</w:t>
      </w:r>
      <w:proofErr w:type="spellEnd"/>
      <w:r w:rsidRPr="005B661A">
        <w:rPr>
          <w:rFonts w:cstheme="minorHAnsi"/>
          <w:color w:val="0C5361" w:themeColor="accent2" w:themeShade="BF"/>
        </w:rPr>
        <w:t xml:space="preserve"> Dammer, Christiaan de Jong en Marvin Koning).</w:t>
      </w:r>
    </w:p>
    <w:p w14:paraId="552A3DAF" w14:textId="77777777" w:rsidR="0033060E" w:rsidRPr="005B661A" w:rsidRDefault="0033060E" w:rsidP="0033060E">
      <w:pPr>
        <w:rPr>
          <w:rFonts w:cstheme="minorHAnsi"/>
          <w:i/>
          <w:color w:val="0C5361" w:themeColor="accent2" w:themeShade="BF"/>
        </w:rPr>
      </w:pPr>
    </w:p>
    <w:p w14:paraId="508D5524" w14:textId="77777777" w:rsidR="0033060E" w:rsidRPr="005B661A" w:rsidRDefault="0033060E" w:rsidP="0033060E">
      <w:pPr>
        <w:rPr>
          <w:rFonts w:cstheme="minorHAnsi"/>
          <w:color w:val="0C5361" w:themeColor="accent2" w:themeShade="BF"/>
        </w:rPr>
      </w:pPr>
    </w:p>
    <w:p w14:paraId="59081580" w14:textId="77777777" w:rsidR="0033060E" w:rsidRPr="005B661A" w:rsidRDefault="0033060E" w:rsidP="0033060E">
      <w:pPr>
        <w:rPr>
          <w:rFonts w:cstheme="minorHAnsi"/>
          <w:color w:val="0C5361" w:themeColor="accent2" w:themeShade="BF"/>
        </w:rPr>
      </w:pPr>
      <w:r w:rsidRPr="005B661A">
        <w:rPr>
          <w:rFonts w:cstheme="minorHAnsi"/>
          <w:color w:val="0C5361" w:themeColor="accent2" w:themeShade="BF"/>
        </w:rPr>
        <w:t xml:space="preserve">In dit </w:t>
      </w:r>
      <w:proofErr w:type="spellStart"/>
      <w:r w:rsidRPr="005B661A">
        <w:rPr>
          <w:rFonts w:cstheme="minorHAnsi"/>
          <w:color w:val="0C5361" w:themeColor="accent2" w:themeShade="BF"/>
        </w:rPr>
        <w:t>PvA</w:t>
      </w:r>
      <w:proofErr w:type="spellEnd"/>
      <w:r w:rsidRPr="005B661A">
        <w:rPr>
          <w:rFonts w:cstheme="minorHAnsi"/>
          <w:color w:val="0C5361" w:themeColor="accent2" w:themeShade="BF"/>
        </w:rPr>
        <w:t xml:space="preserve"> wordt allereerst de doelstelling van het project beschreven, en vervolgens wordt omschreven wat het project inhoudt. Daarna treft u een overzicht van de projectleden aan en de benodigdheden om dit project te kunnen uitvoeren. Tenslotte worden de taken van het project op een rij gezet en de wordt de planning uitgewerkt.</w:t>
      </w:r>
    </w:p>
    <w:p w14:paraId="32FBFA2E" w14:textId="77777777" w:rsidR="0091065F" w:rsidRPr="0091065F" w:rsidRDefault="0091065F" w:rsidP="0091065F"/>
    <w:p w14:paraId="24E159ED" w14:textId="0C69EC15" w:rsidR="001441A5" w:rsidRDefault="001441A5" w:rsidP="005B661A">
      <w:pPr>
        <w:pStyle w:val="Kop1"/>
        <w:rPr>
          <w:bCs/>
        </w:rPr>
      </w:pPr>
      <w:bookmarkStart w:id="1" w:name="_Toc25234280"/>
      <w:r>
        <w:rPr>
          <w:bCs/>
        </w:rPr>
        <w:lastRenderedPageBreak/>
        <w:t>Doelstelling</w:t>
      </w:r>
      <w:bookmarkEnd w:id="1"/>
    </w:p>
    <w:p w14:paraId="5E74B513" w14:textId="5DB1AE03" w:rsidR="001441A5" w:rsidRDefault="001441A5" w:rsidP="005B661A">
      <w:pPr>
        <w:spacing w:line="259" w:lineRule="auto"/>
        <w:rPr>
          <w:color w:val="0C5361" w:themeColor="accent2" w:themeShade="BF"/>
        </w:rPr>
      </w:pPr>
      <w:r w:rsidRPr="005B661A">
        <w:rPr>
          <w:color w:val="0C5361" w:themeColor="accent2" w:themeShade="BF"/>
        </w:rPr>
        <w:t xml:space="preserve">De doelstelling van dit project is Ontwerpen en ontwikkelen van een systeem voor het Alfa-college waarin bedrijven en stagiaires elkaar kunnen vinden en de stages van de leerlingen van de ICT-opleiding geregistreerd kunnen worden. </w:t>
      </w:r>
    </w:p>
    <w:p w14:paraId="78293C2F" w14:textId="70EDA117" w:rsidR="008F695A" w:rsidRDefault="008F695A" w:rsidP="005B661A">
      <w:pPr>
        <w:spacing w:line="259" w:lineRule="auto"/>
        <w:rPr>
          <w:color w:val="0C5361" w:themeColor="accent2" w:themeShade="BF"/>
        </w:rPr>
      </w:pPr>
    </w:p>
    <w:p w14:paraId="43A3B718" w14:textId="2D9AEE39" w:rsidR="00215192" w:rsidRPr="00215192" w:rsidRDefault="00215192" w:rsidP="005B661A">
      <w:pPr>
        <w:spacing w:line="259" w:lineRule="auto"/>
        <w:rPr>
          <w:color w:val="0C5361" w:themeColor="accent2" w:themeShade="BF"/>
        </w:rPr>
      </w:pPr>
      <w:r w:rsidRPr="00215192">
        <w:rPr>
          <w:color w:val="0C5361" w:themeColor="accent2" w:themeShade="BF"/>
        </w:rPr>
        <w:t>Het systeem moet minimaal aan de volgende eisen voldoen:</w:t>
      </w:r>
    </w:p>
    <w:p w14:paraId="2BB1CE56" w14:textId="77777777" w:rsidR="00215192" w:rsidRPr="00215192" w:rsidRDefault="00215192" w:rsidP="005B661A">
      <w:pPr>
        <w:spacing w:line="259" w:lineRule="auto"/>
        <w:rPr>
          <w:color w:val="0C5361" w:themeColor="accent2" w:themeShade="BF"/>
        </w:rPr>
      </w:pPr>
    </w:p>
    <w:p w14:paraId="61577385"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 Gebruiksvriendelijk </w:t>
      </w:r>
    </w:p>
    <w:p w14:paraId="202A2CF6"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Toegankelijk voor iedere gebruiker via een browser en mobiele app </w:t>
      </w:r>
    </w:p>
    <w:p w14:paraId="121DEA00"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De applicatie moet veilig zijn </w:t>
      </w:r>
    </w:p>
    <w:p w14:paraId="3A2A715A"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Leerlingen kunnen hun CV bijhouden </w:t>
      </w:r>
    </w:p>
    <w:p w14:paraId="28C0F847"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Bedrijven kunnen hun eigen profielpagina maken </w:t>
      </w:r>
    </w:p>
    <w:p w14:paraId="6883B6D2"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Leerlingen kunnen zoeken in de lijst met bedrijven </w:t>
      </w:r>
      <w:proofErr w:type="spellStart"/>
      <w:r w:rsidRPr="00215192">
        <w:rPr>
          <w:color w:val="0C5361" w:themeColor="accent2" w:themeShade="BF"/>
        </w:rPr>
        <w:t>obv</w:t>
      </w:r>
      <w:proofErr w:type="spellEnd"/>
      <w:r w:rsidRPr="00215192">
        <w:rPr>
          <w:color w:val="0C5361" w:themeColor="accent2" w:themeShade="BF"/>
        </w:rPr>
        <w:t xml:space="preserve"> gebruikte technologie</w:t>
      </w:r>
    </w:p>
    <w:p w14:paraId="2A5537A8" w14:textId="77777777" w:rsidR="00215192" w:rsidRPr="00215192" w:rsidRDefault="00215192" w:rsidP="005B661A">
      <w:pPr>
        <w:spacing w:line="259" w:lineRule="auto"/>
        <w:rPr>
          <w:color w:val="0C5361" w:themeColor="accent2" w:themeShade="BF"/>
        </w:rPr>
      </w:pPr>
      <w:r w:rsidRPr="00215192">
        <w:rPr>
          <w:color w:val="0C5361" w:themeColor="accent2" w:themeShade="BF"/>
        </w:rPr>
        <w:t xml:space="preserve"> • Bedrijven kunnen zoeken naar een geschikte stagiair </w:t>
      </w:r>
      <w:proofErr w:type="spellStart"/>
      <w:r w:rsidRPr="00215192">
        <w:rPr>
          <w:color w:val="0C5361" w:themeColor="accent2" w:themeShade="BF"/>
        </w:rPr>
        <w:t>obv</w:t>
      </w:r>
      <w:proofErr w:type="spellEnd"/>
      <w:r w:rsidRPr="00215192">
        <w:rPr>
          <w:color w:val="0C5361" w:themeColor="accent2" w:themeShade="BF"/>
        </w:rPr>
        <w:t xml:space="preserve"> skills</w:t>
      </w:r>
    </w:p>
    <w:p w14:paraId="444C7BDA" w14:textId="77777777" w:rsidR="00215192" w:rsidRPr="00215192" w:rsidRDefault="00215192" w:rsidP="005B661A">
      <w:pPr>
        <w:spacing w:line="259" w:lineRule="auto"/>
        <w:rPr>
          <w:color w:val="0C5361" w:themeColor="accent2" w:themeShade="BF"/>
        </w:rPr>
      </w:pPr>
      <w:r w:rsidRPr="00215192">
        <w:rPr>
          <w:color w:val="0C5361" w:themeColor="accent2" w:themeShade="BF"/>
        </w:rPr>
        <w:t>• Stagecoördinatoren hebben de regie (superusers/</w:t>
      </w:r>
      <w:proofErr w:type="spellStart"/>
      <w:r w:rsidRPr="00215192">
        <w:rPr>
          <w:color w:val="0C5361" w:themeColor="accent2" w:themeShade="BF"/>
        </w:rPr>
        <w:t>key</w:t>
      </w:r>
      <w:proofErr w:type="spellEnd"/>
      <w:r w:rsidRPr="00215192">
        <w:rPr>
          <w:color w:val="0C5361" w:themeColor="accent2" w:themeShade="BF"/>
        </w:rPr>
        <w:t xml:space="preserve">-gebruikers) </w:t>
      </w:r>
    </w:p>
    <w:p w14:paraId="2EDB4962" w14:textId="77777777" w:rsidR="00215192" w:rsidRPr="00215192" w:rsidRDefault="00215192" w:rsidP="005B661A">
      <w:pPr>
        <w:spacing w:line="259" w:lineRule="auto"/>
        <w:rPr>
          <w:color w:val="0C5361" w:themeColor="accent2" w:themeShade="BF"/>
        </w:rPr>
      </w:pPr>
      <w:r w:rsidRPr="00215192">
        <w:rPr>
          <w:color w:val="0C5361" w:themeColor="accent2" w:themeShade="BF"/>
        </w:rPr>
        <w:t>• Mentoren en stagebegeleiders zien overzichtelijk waar hun leerlingen stage (willen) lopen</w:t>
      </w:r>
    </w:p>
    <w:p w14:paraId="6749E4EA" w14:textId="2D6FA35F" w:rsidR="00215192" w:rsidRPr="00215192" w:rsidRDefault="00215192" w:rsidP="005B661A">
      <w:pPr>
        <w:spacing w:line="259" w:lineRule="auto"/>
        <w:rPr>
          <w:color w:val="0C5361" w:themeColor="accent2" w:themeShade="BF"/>
        </w:rPr>
      </w:pPr>
      <w:r w:rsidRPr="00215192">
        <w:rPr>
          <w:color w:val="0C5361" w:themeColor="accent2" w:themeShade="BF"/>
        </w:rPr>
        <w:t>• Gemaakte uren tijdens de stage kunnen bijgehouden en geaccordeerd worden</w:t>
      </w:r>
    </w:p>
    <w:p w14:paraId="5A5B1463" w14:textId="4515729C" w:rsidR="008F695A" w:rsidRDefault="008F695A" w:rsidP="005B661A">
      <w:pPr>
        <w:spacing w:line="259" w:lineRule="auto"/>
        <w:rPr>
          <w:color w:val="0C5361" w:themeColor="accent2" w:themeShade="BF"/>
        </w:rPr>
      </w:pPr>
    </w:p>
    <w:p w14:paraId="62DAB55E" w14:textId="370447EF" w:rsidR="008F695A" w:rsidRDefault="008F695A" w:rsidP="005B661A">
      <w:pPr>
        <w:spacing w:line="259" w:lineRule="auto"/>
        <w:rPr>
          <w:color w:val="0C5361" w:themeColor="accent2" w:themeShade="BF"/>
        </w:rPr>
      </w:pPr>
    </w:p>
    <w:p w14:paraId="3A485C6A" w14:textId="312CC397" w:rsidR="008F695A" w:rsidRDefault="008F695A" w:rsidP="005B661A">
      <w:pPr>
        <w:spacing w:line="259" w:lineRule="auto"/>
        <w:rPr>
          <w:color w:val="0C5361" w:themeColor="accent2" w:themeShade="BF"/>
        </w:rPr>
      </w:pPr>
    </w:p>
    <w:p w14:paraId="1D584123" w14:textId="3D8EA744" w:rsidR="008F695A" w:rsidRDefault="008F695A" w:rsidP="005B661A">
      <w:pPr>
        <w:spacing w:line="259" w:lineRule="auto"/>
        <w:rPr>
          <w:color w:val="0C5361" w:themeColor="accent2" w:themeShade="BF"/>
        </w:rPr>
      </w:pPr>
    </w:p>
    <w:p w14:paraId="24B3B279" w14:textId="11DC8701" w:rsidR="008F695A" w:rsidRDefault="008F695A" w:rsidP="005B661A">
      <w:pPr>
        <w:spacing w:line="259" w:lineRule="auto"/>
        <w:rPr>
          <w:color w:val="0C5361" w:themeColor="accent2" w:themeShade="BF"/>
        </w:rPr>
      </w:pPr>
    </w:p>
    <w:p w14:paraId="5433F40C" w14:textId="54B144F6" w:rsidR="008F695A" w:rsidRDefault="008F695A" w:rsidP="005B661A">
      <w:pPr>
        <w:spacing w:line="259" w:lineRule="auto"/>
        <w:rPr>
          <w:color w:val="0C5361" w:themeColor="accent2" w:themeShade="BF"/>
        </w:rPr>
      </w:pPr>
    </w:p>
    <w:p w14:paraId="2FAF6B22" w14:textId="25BE6B6F" w:rsidR="008F695A" w:rsidRDefault="008F695A" w:rsidP="005B661A">
      <w:pPr>
        <w:spacing w:line="259" w:lineRule="auto"/>
        <w:rPr>
          <w:color w:val="0C5361" w:themeColor="accent2" w:themeShade="BF"/>
        </w:rPr>
      </w:pPr>
    </w:p>
    <w:p w14:paraId="1F88E0FF" w14:textId="16E551A4" w:rsidR="008F695A" w:rsidRDefault="008F695A" w:rsidP="005B661A">
      <w:pPr>
        <w:spacing w:line="259" w:lineRule="auto"/>
        <w:rPr>
          <w:color w:val="0C5361" w:themeColor="accent2" w:themeShade="BF"/>
        </w:rPr>
      </w:pPr>
    </w:p>
    <w:p w14:paraId="7679B83F" w14:textId="77777777" w:rsidR="008F695A" w:rsidRDefault="008F695A" w:rsidP="005B661A">
      <w:pPr>
        <w:spacing w:line="259" w:lineRule="auto"/>
        <w:rPr>
          <w:color w:val="0C5361" w:themeColor="accent2" w:themeShade="BF"/>
        </w:rPr>
      </w:pPr>
    </w:p>
    <w:p w14:paraId="78A56E15" w14:textId="3436C415" w:rsidR="003A694C" w:rsidRDefault="005B661A" w:rsidP="003A694C">
      <w:pPr>
        <w:pStyle w:val="Kop1"/>
      </w:pPr>
      <w:bookmarkStart w:id="2" w:name="_Toc25234281"/>
      <w:r>
        <w:lastRenderedPageBreak/>
        <w:t>Betrokkenen</w:t>
      </w:r>
      <w:bookmarkEnd w:id="2"/>
    </w:p>
    <w:p w14:paraId="340D351E" w14:textId="79BB916B" w:rsidR="003A694C" w:rsidRDefault="003A694C" w:rsidP="003A694C"/>
    <w:p w14:paraId="2BC6A7B0" w14:textId="7D9B52FD" w:rsidR="003A694C" w:rsidRPr="003A694C" w:rsidRDefault="003A694C" w:rsidP="003A694C">
      <w:pPr>
        <w:rPr>
          <w:color w:val="0C5361" w:themeColor="accent2" w:themeShade="BF"/>
        </w:rPr>
      </w:pPr>
      <w:r w:rsidRPr="003A694C">
        <w:rPr>
          <w:color w:val="0C5361" w:themeColor="accent2" w:themeShade="BF"/>
        </w:rPr>
        <w:t>In de onderstaande lijst staan de personen die meewerken aan het project, er staan ook op hoe je contact houdt met de betrokkenen (e-mail, telefoon).</w:t>
      </w:r>
    </w:p>
    <w:p w14:paraId="1F860B45" w14:textId="77777777" w:rsidR="008F695A" w:rsidRPr="008F695A" w:rsidRDefault="008F695A" w:rsidP="008F695A"/>
    <w:p w14:paraId="3E537371" w14:textId="77777777" w:rsidR="001441A5" w:rsidRDefault="001441A5" w:rsidP="001441A5">
      <w:pPr>
        <w:pStyle w:val="Grafiek0"/>
        <w:ind w:left="756"/>
      </w:pPr>
    </w:p>
    <w:tbl>
      <w:tblPr>
        <w:tblStyle w:val="Rastertabel5donker-Accent2"/>
        <w:tblW w:w="9901" w:type="dxa"/>
        <w:tblInd w:w="-380" w:type="dxa"/>
        <w:tblLook w:val="04A0" w:firstRow="1" w:lastRow="0" w:firstColumn="1" w:lastColumn="0" w:noHBand="0" w:noVBand="1"/>
      </w:tblPr>
      <w:tblGrid>
        <w:gridCol w:w="3353"/>
        <w:gridCol w:w="3919"/>
        <w:gridCol w:w="2629"/>
      </w:tblGrid>
      <w:tr w:rsidR="008F695A" w14:paraId="11664BF3" w14:textId="77777777" w:rsidTr="008F695A">
        <w:trPr>
          <w:cnfStyle w:val="100000000000" w:firstRow="1" w:lastRow="0" w:firstColumn="0" w:lastColumn="0" w:oddVBand="0" w:evenVBand="0" w:oddHBand="0"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08E2A764" w14:textId="77777777" w:rsidR="008F695A" w:rsidRDefault="008F695A" w:rsidP="00C0702C">
            <w:bookmarkStart w:id="3" w:name="_Hlk25226262"/>
            <w:r>
              <w:t>Naam</w:t>
            </w:r>
          </w:p>
        </w:tc>
        <w:tc>
          <w:tcPr>
            <w:tcW w:w="3919" w:type="dxa"/>
          </w:tcPr>
          <w:p w14:paraId="7A3C6A76" w14:textId="77777777" w:rsidR="008F695A" w:rsidRDefault="008F695A" w:rsidP="00C0702C">
            <w:pPr>
              <w:cnfStyle w:val="100000000000" w:firstRow="1" w:lastRow="0" w:firstColumn="0" w:lastColumn="0" w:oddVBand="0" w:evenVBand="0" w:oddHBand="0" w:evenHBand="0" w:firstRowFirstColumn="0" w:firstRowLastColumn="0" w:lastRowFirstColumn="0" w:lastRowLastColumn="0"/>
            </w:pPr>
            <w:r>
              <w:t>E-mailadres</w:t>
            </w:r>
          </w:p>
        </w:tc>
        <w:tc>
          <w:tcPr>
            <w:tcW w:w="2629" w:type="dxa"/>
          </w:tcPr>
          <w:p w14:paraId="7ACD277A" w14:textId="77777777" w:rsidR="008F695A" w:rsidRDefault="008F695A" w:rsidP="00C0702C">
            <w:pPr>
              <w:cnfStyle w:val="100000000000" w:firstRow="1" w:lastRow="0" w:firstColumn="0" w:lastColumn="0" w:oddVBand="0" w:evenVBand="0" w:oddHBand="0" w:evenHBand="0" w:firstRowFirstColumn="0" w:firstRowLastColumn="0" w:lastRowFirstColumn="0" w:lastRowLastColumn="0"/>
            </w:pPr>
            <w:r>
              <w:t>Telefoonnr.</w:t>
            </w:r>
          </w:p>
        </w:tc>
      </w:tr>
      <w:tr w:rsidR="008F695A" w14:paraId="658E4EC9" w14:textId="77777777" w:rsidTr="008F695A">
        <w:trPr>
          <w:cnfStyle w:val="000000100000" w:firstRow="0" w:lastRow="0" w:firstColumn="0" w:lastColumn="0" w:oddVBand="0" w:evenVBand="0" w:oddHBand="1"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1C7C70C3" w14:textId="77777777" w:rsidR="008F695A" w:rsidRDefault="008F695A" w:rsidP="00C0702C">
            <w:r>
              <w:t>Izabella Hassan</w:t>
            </w:r>
          </w:p>
        </w:tc>
        <w:tc>
          <w:tcPr>
            <w:tcW w:w="3919" w:type="dxa"/>
          </w:tcPr>
          <w:p w14:paraId="6CFEA741" w14:textId="77777777" w:rsidR="008F695A" w:rsidRDefault="008F695A" w:rsidP="00C0702C">
            <w:pPr>
              <w:cnfStyle w:val="000000100000" w:firstRow="0" w:lastRow="0" w:firstColumn="0" w:lastColumn="0" w:oddVBand="0" w:evenVBand="0" w:oddHBand="1" w:evenHBand="0" w:firstRowFirstColumn="0" w:firstRowLastColumn="0" w:lastRowFirstColumn="0" w:lastRowLastColumn="0"/>
            </w:pPr>
            <w:r>
              <w:t>f.hassan@student....nl</w:t>
            </w:r>
          </w:p>
        </w:tc>
        <w:tc>
          <w:tcPr>
            <w:tcW w:w="2629" w:type="dxa"/>
          </w:tcPr>
          <w:p w14:paraId="00634E38" w14:textId="77777777" w:rsidR="008F695A" w:rsidRDefault="008F695A" w:rsidP="00C0702C">
            <w:pPr>
              <w:cnfStyle w:val="000000100000" w:firstRow="0" w:lastRow="0" w:firstColumn="0" w:lastColumn="0" w:oddVBand="0" w:evenVBand="0" w:oddHBand="1" w:evenHBand="0" w:firstRowFirstColumn="0" w:firstRowLastColumn="0" w:lastRowFirstColumn="0" w:lastRowLastColumn="0"/>
            </w:pPr>
            <w:r>
              <w:t>06 -394-422-24</w:t>
            </w:r>
          </w:p>
        </w:tc>
      </w:tr>
      <w:tr w:rsidR="008F695A" w14:paraId="52D500B2" w14:textId="77777777" w:rsidTr="008F695A">
        <w:trPr>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1F716617" w14:textId="77777777" w:rsidR="008F695A" w:rsidRDefault="008F695A" w:rsidP="00C0702C">
            <w:r>
              <w:t>Gaia Miglino</w:t>
            </w:r>
          </w:p>
        </w:tc>
        <w:tc>
          <w:tcPr>
            <w:tcW w:w="3919" w:type="dxa"/>
          </w:tcPr>
          <w:p w14:paraId="5C663780" w14:textId="58275915" w:rsidR="008F695A" w:rsidRDefault="008F695A" w:rsidP="00C0702C">
            <w:pPr>
              <w:cnfStyle w:val="000000000000" w:firstRow="0" w:lastRow="0" w:firstColumn="0" w:lastColumn="0" w:oddVBand="0" w:evenVBand="0" w:oddHBand="0" w:evenHBand="0" w:firstRowFirstColumn="0" w:firstRowLastColumn="0" w:lastRowFirstColumn="0" w:lastRowLastColumn="0"/>
            </w:pPr>
            <w:r>
              <w:t>g.miglino@student...nl</w:t>
            </w:r>
          </w:p>
        </w:tc>
        <w:tc>
          <w:tcPr>
            <w:tcW w:w="2629" w:type="dxa"/>
          </w:tcPr>
          <w:p w14:paraId="586C1DB6" w14:textId="77777777" w:rsidR="008F695A" w:rsidRDefault="008F695A" w:rsidP="00C0702C">
            <w:pPr>
              <w:cnfStyle w:val="000000000000" w:firstRow="0" w:lastRow="0" w:firstColumn="0" w:lastColumn="0" w:oddVBand="0" w:evenVBand="0" w:oddHBand="0" w:evenHBand="0" w:firstRowFirstColumn="0" w:firstRowLastColumn="0" w:lastRowFirstColumn="0" w:lastRowLastColumn="0"/>
            </w:pPr>
            <w:r>
              <w:t>06 -417-682-82</w:t>
            </w:r>
          </w:p>
        </w:tc>
      </w:tr>
      <w:tr w:rsidR="008F695A" w14:paraId="3FE2118D" w14:textId="77777777" w:rsidTr="008F695A">
        <w:trPr>
          <w:cnfStyle w:val="000000100000" w:firstRow="0" w:lastRow="0" w:firstColumn="0" w:lastColumn="0" w:oddVBand="0" w:evenVBand="0" w:oddHBand="1"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50888BAC" w14:textId="77777777" w:rsidR="008F695A" w:rsidRDefault="008F695A" w:rsidP="00C0702C">
            <w:proofErr w:type="spellStart"/>
            <w:r>
              <w:t>Nicolay</w:t>
            </w:r>
            <w:proofErr w:type="spellEnd"/>
            <w:r>
              <w:t xml:space="preserve"> Dammer</w:t>
            </w:r>
          </w:p>
        </w:tc>
        <w:tc>
          <w:tcPr>
            <w:tcW w:w="3919" w:type="dxa"/>
          </w:tcPr>
          <w:p w14:paraId="21632B9D" w14:textId="30B48256" w:rsidR="008F695A" w:rsidRDefault="008F695A" w:rsidP="00C0702C">
            <w:pPr>
              <w:cnfStyle w:val="000000100000" w:firstRow="0" w:lastRow="0" w:firstColumn="0" w:lastColumn="0" w:oddVBand="0" w:evenVBand="0" w:oddHBand="1" w:evenHBand="0" w:firstRowFirstColumn="0" w:firstRowLastColumn="0" w:lastRowFirstColumn="0" w:lastRowLastColumn="0"/>
            </w:pPr>
            <w:r>
              <w:t>n</w:t>
            </w:r>
            <w:r w:rsidR="00152476">
              <w:t>m</w:t>
            </w:r>
            <w:r>
              <w:t>.dammer@student....nl</w:t>
            </w:r>
          </w:p>
        </w:tc>
        <w:tc>
          <w:tcPr>
            <w:tcW w:w="2629" w:type="dxa"/>
          </w:tcPr>
          <w:p w14:paraId="748CEF9D" w14:textId="77777777" w:rsidR="008F695A" w:rsidRDefault="008F695A" w:rsidP="00C0702C">
            <w:pPr>
              <w:cnfStyle w:val="000000100000" w:firstRow="0" w:lastRow="0" w:firstColumn="0" w:lastColumn="0" w:oddVBand="0" w:evenVBand="0" w:oddHBand="1" w:evenHBand="0" w:firstRowFirstColumn="0" w:firstRowLastColumn="0" w:lastRowFirstColumn="0" w:lastRowLastColumn="0"/>
            </w:pPr>
            <w:r>
              <w:t>06 -152-874-62</w:t>
            </w:r>
          </w:p>
        </w:tc>
      </w:tr>
      <w:tr w:rsidR="008F695A" w14:paraId="6493F95F" w14:textId="77777777" w:rsidTr="008F695A">
        <w:trPr>
          <w:trHeight w:val="1684"/>
        </w:trPr>
        <w:tc>
          <w:tcPr>
            <w:cnfStyle w:val="001000000000" w:firstRow="0" w:lastRow="0" w:firstColumn="1" w:lastColumn="0" w:oddVBand="0" w:evenVBand="0" w:oddHBand="0" w:evenHBand="0" w:firstRowFirstColumn="0" w:firstRowLastColumn="0" w:lastRowFirstColumn="0" w:lastRowLastColumn="0"/>
            <w:tcW w:w="3353" w:type="dxa"/>
          </w:tcPr>
          <w:p w14:paraId="5EC81ED8" w14:textId="77777777" w:rsidR="008F695A" w:rsidRDefault="008F695A" w:rsidP="00C0702C">
            <w:r>
              <w:t>Marvin Koning</w:t>
            </w:r>
          </w:p>
        </w:tc>
        <w:tc>
          <w:tcPr>
            <w:tcW w:w="3919" w:type="dxa"/>
          </w:tcPr>
          <w:p w14:paraId="3E542F64" w14:textId="51BBFD70" w:rsidR="008F695A" w:rsidRDefault="008F695A" w:rsidP="00C0702C">
            <w:pPr>
              <w:spacing w:line="480" w:lineRule="auto"/>
              <w:cnfStyle w:val="000000000000" w:firstRow="0" w:lastRow="0" w:firstColumn="0" w:lastColumn="0" w:oddVBand="0" w:evenVBand="0" w:oddHBand="0" w:evenHBand="0" w:firstRowFirstColumn="0" w:firstRowLastColumn="0" w:lastRowFirstColumn="0" w:lastRowLastColumn="0"/>
            </w:pPr>
            <w:r>
              <w:t>m.koning02@student...nl</w:t>
            </w:r>
          </w:p>
        </w:tc>
        <w:tc>
          <w:tcPr>
            <w:tcW w:w="2629" w:type="dxa"/>
          </w:tcPr>
          <w:p w14:paraId="3EAAF0E3" w14:textId="77777777" w:rsidR="008F695A" w:rsidRDefault="008F695A" w:rsidP="00C0702C">
            <w:pPr>
              <w:cnfStyle w:val="000000000000" w:firstRow="0" w:lastRow="0" w:firstColumn="0" w:lastColumn="0" w:oddVBand="0" w:evenVBand="0" w:oddHBand="0" w:evenHBand="0" w:firstRowFirstColumn="0" w:firstRowLastColumn="0" w:lastRowFirstColumn="0" w:lastRowLastColumn="0"/>
            </w:pPr>
            <w:r>
              <w:t>06 -227-501-17</w:t>
            </w:r>
          </w:p>
        </w:tc>
      </w:tr>
      <w:tr w:rsidR="008F695A" w14:paraId="67BB05F5" w14:textId="77777777" w:rsidTr="008F695A">
        <w:trPr>
          <w:cnfStyle w:val="000000100000" w:firstRow="0" w:lastRow="0" w:firstColumn="0" w:lastColumn="0" w:oddVBand="0" w:evenVBand="0" w:oddHBand="1" w:evenHBand="0" w:firstRowFirstColumn="0" w:firstRowLastColumn="0" w:lastRowFirstColumn="0" w:lastRowLastColumn="0"/>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1BD2A654" w14:textId="77777777" w:rsidR="008F695A" w:rsidRDefault="008F695A" w:rsidP="00C0702C">
            <w:r>
              <w:t>Christiaan de Jong</w:t>
            </w:r>
          </w:p>
        </w:tc>
        <w:tc>
          <w:tcPr>
            <w:tcW w:w="3919" w:type="dxa"/>
          </w:tcPr>
          <w:p w14:paraId="7B439ECE" w14:textId="5AE2B569" w:rsidR="008F695A" w:rsidRDefault="008F695A" w:rsidP="00C0702C">
            <w:pPr>
              <w:cnfStyle w:val="000000100000" w:firstRow="0" w:lastRow="0" w:firstColumn="0" w:lastColumn="0" w:oddVBand="0" w:evenVBand="0" w:oddHBand="1" w:evenHBand="0" w:firstRowFirstColumn="0" w:firstRowLastColumn="0" w:lastRowFirstColumn="0" w:lastRowLastColumn="0"/>
            </w:pPr>
            <w:r>
              <w:t>cpj.dejong@student....nl</w:t>
            </w:r>
          </w:p>
        </w:tc>
        <w:tc>
          <w:tcPr>
            <w:tcW w:w="2629" w:type="dxa"/>
          </w:tcPr>
          <w:p w14:paraId="6C30512D" w14:textId="77777777" w:rsidR="008F695A" w:rsidRDefault="008F695A" w:rsidP="00C0702C">
            <w:pPr>
              <w:cnfStyle w:val="000000100000" w:firstRow="0" w:lastRow="0" w:firstColumn="0" w:lastColumn="0" w:oddVBand="0" w:evenVBand="0" w:oddHBand="1" w:evenHBand="0" w:firstRowFirstColumn="0" w:firstRowLastColumn="0" w:lastRowFirstColumn="0" w:lastRowLastColumn="0"/>
            </w:pPr>
            <w:r>
              <w:t>06 -394-222-66</w:t>
            </w:r>
          </w:p>
        </w:tc>
      </w:tr>
      <w:tr w:rsidR="003A694C" w14:paraId="1A08D2EA" w14:textId="77777777" w:rsidTr="008F695A">
        <w:trPr>
          <w:trHeight w:val="1032"/>
        </w:trPr>
        <w:tc>
          <w:tcPr>
            <w:cnfStyle w:val="001000000000" w:firstRow="0" w:lastRow="0" w:firstColumn="1" w:lastColumn="0" w:oddVBand="0" w:evenVBand="0" w:oddHBand="0" w:evenHBand="0" w:firstRowFirstColumn="0" w:firstRowLastColumn="0" w:lastRowFirstColumn="0" w:lastRowLastColumn="0"/>
            <w:tcW w:w="3353" w:type="dxa"/>
          </w:tcPr>
          <w:p w14:paraId="64968E95" w14:textId="78BA12D2" w:rsidR="003A694C" w:rsidRDefault="003A694C" w:rsidP="003A694C">
            <w:r>
              <w:t>Johan Koster</w:t>
            </w:r>
          </w:p>
        </w:tc>
        <w:tc>
          <w:tcPr>
            <w:tcW w:w="3919" w:type="dxa"/>
          </w:tcPr>
          <w:p w14:paraId="7EE8D2E0" w14:textId="27992893" w:rsidR="003A694C" w:rsidRDefault="003A694C" w:rsidP="003A694C">
            <w:pPr>
              <w:cnfStyle w:val="000000000000" w:firstRow="0" w:lastRow="0" w:firstColumn="0" w:lastColumn="0" w:oddVBand="0" w:evenVBand="0" w:oddHBand="0" w:evenHBand="0" w:firstRowFirstColumn="0" w:firstRowLastColumn="0" w:lastRowFirstColumn="0" w:lastRowLastColumn="0"/>
            </w:pPr>
            <w:r>
              <w:t>j.koster@alfa-college.nl</w:t>
            </w:r>
          </w:p>
        </w:tc>
        <w:tc>
          <w:tcPr>
            <w:tcW w:w="2629" w:type="dxa"/>
          </w:tcPr>
          <w:p w14:paraId="44EED908" w14:textId="2D7DAC94" w:rsidR="003A694C" w:rsidRDefault="003A694C" w:rsidP="003A694C">
            <w:pPr>
              <w:cnfStyle w:val="000000000000" w:firstRow="0" w:lastRow="0" w:firstColumn="0" w:lastColumn="0" w:oddVBand="0" w:evenVBand="0" w:oddHBand="0" w:evenHBand="0" w:firstRowFirstColumn="0" w:firstRowLastColumn="0" w:lastRowFirstColumn="0" w:lastRowLastColumn="0"/>
            </w:pPr>
            <w:r>
              <w:t>06- 534-189-09</w:t>
            </w:r>
          </w:p>
        </w:tc>
      </w:tr>
      <w:bookmarkEnd w:id="3"/>
    </w:tbl>
    <w:p w14:paraId="5A74376F" w14:textId="377F7CB5" w:rsidR="005B661A" w:rsidRDefault="005B661A" w:rsidP="001441A5">
      <w:pPr>
        <w:pStyle w:val="Grafiekopsommingsteken4"/>
        <w:numPr>
          <w:ilvl w:val="0"/>
          <w:numId w:val="0"/>
        </w:numPr>
        <w:ind w:left="720"/>
        <w:rPr>
          <w:rFonts w:cstheme="minorHAnsi"/>
          <w:color w:val="0C5361" w:themeColor="accent2" w:themeShade="BF"/>
          <w:sz w:val="22"/>
          <w:szCs w:val="22"/>
        </w:rPr>
      </w:pPr>
    </w:p>
    <w:p w14:paraId="30E00E5C" w14:textId="1E93BAC3" w:rsidR="005B661A" w:rsidRDefault="005B661A" w:rsidP="001441A5">
      <w:pPr>
        <w:pStyle w:val="Grafiekopsommingsteken4"/>
        <w:numPr>
          <w:ilvl w:val="0"/>
          <w:numId w:val="0"/>
        </w:numPr>
        <w:ind w:left="720"/>
        <w:rPr>
          <w:rFonts w:cstheme="minorHAnsi"/>
          <w:color w:val="0C5361" w:themeColor="accent2" w:themeShade="BF"/>
          <w:sz w:val="22"/>
          <w:szCs w:val="22"/>
        </w:rPr>
      </w:pPr>
    </w:p>
    <w:p w14:paraId="24708E6D" w14:textId="0D14BF4C" w:rsidR="005B661A" w:rsidRDefault="005B661A" w:rsidP="001441A5">
      <w:pPr>
        <w:pStyle w:val="Grafiekopsommingsteken4"/>
        <w:numPr>
          <w:ilvl w:val="0"/>
          <w:numId w:val="0"/>
        </w:numPr>
        <w:ind w:left="720"/>
        <w:rPr>
          <w:rFonts w:cstheme="minorHAnsi"/>
          <w:color w:val="0C5361" w:themeColor="accent2" w:themeShade="BF"/>
          <w:sz w:val="22"/>
          <w:szCs w:val="22"/>
        </w:rPr>
      </w:pPr>
    </w:p>
    <w:p w14:paraId="76F085A7" w14:textId="3E945978" w:rsidR="005B661A" w:rsidRDefault="004466B2" w:rsidP="00DF6EA8">
      <w:pPr>
        <w:pStyle w:val="Kop1"/>
      </w:pPr>
      <w:bookmarkStart w:id="4" w:name="_Toc25234282"/>
      <w:r>
        <w:lastRenderedPageBreak/>
        <w:t>Benodigdheden</w:t>
      </w:r>
      <w:bookmarkEnd w:id="4"/>
    </w:p>
    <w:p w14:paraId="49EF3A29" w14:textId="77777777" w:rsidR="005B661A" w:rsidRPr="005B661A" w:rsidRDefault="005B661A" w:rsidP="005B661A"/>
    <w:p w14:paraId="03A6F2F9" w14:textId="545F4616" w:rsidR="005B661A" w:rsidRPr="00215192" w:rsidRDefault="005B661A" w:rsidP="005B661A">
      <w:pPr>
        <w:pStyle w:val="Plattetekst"/>
        <w:ind w:right="115"/>
        <w:rPr>
          <w:rFonts w:asciiTheme="minorHAnsi" w:hAnsiTheme="minorHAnsi" w:cstheme="minorHAnsi"/>
          <w:color w:val="0C5361" w:themeColor="accent2" w:themeShade="BF"/>
          <w:lang w:val="nl-NL"/>
        </w:rPr>
      </w:pPr>
      <w:r w:rsidRPr="00215192">
        <w:rPr>
          <w:rFonts w:asciiTheme="minorHAnsi" w:hAnsiTheme="minorHAnsi" w:cstheme="minorHAnsi"/>
          <w:color w:val="0C5361" w:themeColor="accent2" w:themeShade="BF"/>
          <w:lang w:val="nl-NL"/>
        </w:rPr>
        <w:t>Vanwege de aard van het project zullen de projectleden en de projectleider een werkplek in Alfa-college krijgen. Daarvoor is nodig: Een lokaal met Stoelen en tafels. Verder dient er een kleine vergaderruimte aanwezig te zijn.</w:t>
      </w:r>
    </w:p>
    <w:p w14:paraId="36C3FC05" w14:textId="77777777" w:rsidR="005B661A" w:rsidRPr="00215192" w:rsidRDefault="005B661A" w:rsidP="005B661A">
      <w:pPr>
        <w:pStyle w:val="Plattetekst"/>
        <w:ind w:right="115"/>
        <w:rPr>
          <w:rFonts w:asciiTheme="minorHAnsi" w:hAnsiTheme="minorHAnsi" w:cstheme="minorHAnsi"/>
          <w:color w:val="0C5361" w:themeColor="accent2" w:themeShade="BF"/>
          <w:lang w:val="nl-NL"/>
        </w:rPr>
      </w:pPr>
    </w:p>
    <w:p w14:paraId="17A82330" w14:textId="77777777" w:rsidR="005B661A" w:rsidRPr="00215192" w:rsidRDefault="005B661A" w:rsidP="005B661A">
      <w:pPr>
        <w:pStyle w:val="Plattetekst"/>
        <w:ind w:right="115"/>
        <w:rPr>
          <w:rFonts w:asciiTheme="minorHAnsi" w:hAnsiTheme="minorHAnsi" w:cstheme="minorHAnsi"/>
          <w:color w:val="0C5361" w:themeColor="accent2" w:themeShade="BF"/>
          <w:lang w:val="nl-NL"/>
        </w:rPr>
      </w:pPr>
      <w:r w:rsidRPr="00215192">
        <w:rPr>
          <w:rFonts w:asciiTheme="minorHAnsi" w:hAnsiTheme="minorHAnsi" w:cstheme="minorHAnsi"/>
          <w:color w:val="0C5361" w:themeColor="accent2" w:themeShade="BF"/>
          <w:lang w:val="nl-NL"/>
        </w:rPr>
        <w:t>Benodigde software:</w:t>
      </w:r>
    </w:p>
    <w:p w14:paraId="285A93F9" w14:textId="74086183" w:rsidR="005B661A" w:rsidRPr="00215192" w:rsidRDefault="005B661A" w:rsidP="005B661A">
      <w:pPr>
        <w:pStyle w:val="Plattetekst"/>
        <w:numPr>
          <w:ilvl w:val="0"/>
          <w:numId w:val="43"/>
        </w:numPr>
        <w:ind w:right="115"/>
        <w:rPr>
          <w:rFonts w:asciiTheme="minorHAnsi" w:hAnsiTheme="minorHAnsi" w:cstheme="minorHAnsi"/>
          <w:color w:val="0C5361" w:themeColor="accent2" w:themeShade="BF"/>
          <w:lang w:val="nl-NL"/>
        </w:rPr>
      </w:pPr>
      <w:r w:rsidRPr="00215192">
        <w:rPr>
          <w:rFonts w:asciiTheme="minorHAnsi" w:hAnsiTheme="minorHAnsi" w:cstheme="minorHAnsi"/>
          <w:color w:val="0C5361" w:themeColor="accent2" w:themeShade="BF"/>
          <w:lang w:val="nl-NL"/>
        </w:rPr>
        <w:t>Software: Office 365</w:t>
      </w:r>
      <w:r w:rsidR="001B2654" w:rsidRPr="00215192">
        <w:rPr>
          <w:rFonts w:asciiTheme="minorHAnsi" w:hAnsiTheme="minorHAnsi" w:cstheme="minorHAnsi"/>
          <w:color w:val="0C5361" w:themeColor="accent2" w:themeShade="BF"/>
          <w:lang w:val="nl-NL"/>
        </w:rPr>
        <w:t xml:space="preserve"> (Documentaties)</w:t>
      </w:r>
    </w:p>
    <w:p w14:paraId="35EB7F64" w14:textId="72C00DFF" w:rsidR="005B661A" w:rsidRPr="00215192" w:rsidRDefault="005B661A" w:rsidP="005B661A">
      <w:pPr>
        <w:pStyle w:val="Plattetekst"/>
        <w:numPr>
          <w:ilvl w:val="0"/>
          <w:numId w:val="43"/>
        </w:numPr>
        <w:ind w:right="115"/>
        <w:rPr>
          <w:rFonts w:asciiTheme="minorHAnsi" w:hAnsiTheme="minorHAnsi" w:cstheme="minorHAnsi"/>
          <w:color w:val="0C5361" w:themeColor="accent2" w:themeShade="BF"/>
          <w:lang w:val="nl-NL"/>
        </w:rPr>
      </w:pPr>
      <w:r w:rsidRPr="00215192">
        <w:rPr>
          <w:rFonts w:asciiTheme="minorHAnsi" w:eastAsia="Cambria" w:hAnsiTheme="minorHAnsi" w:cstheme="minorHAnsi"/>
          <w:color w:val="0C5361" w:themeColor="accent2" w:themeShade="BF"/>
          <w:lang w:val="nl-NL"/>
        </w:rPr>
        <w:t>Webbrowsers: Chrome (Browserstack)</w:t>
      </w:r>
    </w:p>
    <w:p w14:paraId="4CE5F023" w14:textId="73911231" w:rsidR="006D4B14" w:rsidRPr="00215192" w:rsidRDefault="006D4B14" w:rsidP="005B661A">
      <w:pPr>
        <w:pStyle w:val="Plattetekst"/>
        <w:numPr>
          <w:ilvl w:val="0"/>
          <w:numId w:val="43"/>
        </w:numPr>
        <w:ind w:right="115"/>
        <w:rPr>
          <w:rFonts w:asciiTheme="minorHAnsi" w:hAnsiTheme="minorHAnsi" w:cstheme="minorHAnsi"/>
          <w:color w:val="0C5361" w:themeColor="accent2" w:themeShade="BF"/>
          <w:lang w:val="nl-NL"/>
        </w:rPr>
      </w:pPr>
      <w:r w:rsidRPr="00215192">
        <w:rPr>
          <w:rFonts w:asciiTheme="minorHAnsi" w:eastAsia="Cambria" w:hAnsiTheme="minorHAnsi" w:cstheme="minorHAnsi"/>
          <w:color w:val="0C5361" w:themeColor="accent2" w:themeShade="BF"/>
          <w:lang w:val="nl-NL"/>
        </w:rPr>
        <w:t>Webbrowsers: Firefox (Browserstack)</w:t>
      </w:r>
    </w:p>
    <w:p w14:paraId="2682E131" w14:textId="7C7D6D11" w:rsidR="005B661A" w:rsidRPr="00215192" w:rsidRDefault="005B661A" w:rsidP="005B661A">
      <w:pPr>
        <w:widowControl w:val="0"/>
        <w:numPr>
          <w:ilvl w:val="0"/>
          <w:numId w:val="43"/>
        </w:numPr>
        <w:spacing w:before="0" w:after="0" w:line="240" w:lineRule="auto"/>
        <w:rPr>
          <w:rFonts w:cstheme="minorHAnsi"/>
          <w:color w:val="0C5361" w:themeColor="accent2" w:themeShade="BF"/>
        </w:rPr>
      </w:pPr>
      <w:r w:rsidRPr="00215192">
        <w:rPr>
          <w:rFonts w:eastAsia="Cambria" w:cstheme="minorHAnsi"/>
          <w:color w:val="0C5361" w:themeColor="accent2" w:themeShade="BF"/>
        </w:rPr>
        <w:t xml:space="preserve">IDE: </w:t>
      </w:r>
      <w:r w:rsidR="008B3111" w:rsidRPr="00215192">
        <w:rPr>
          <w:rFonts w:eastAsia="Cambria" w:cstheme="minorHAnsi"/>
          <w:color w:val="0C5361" w:themeColor="accent2" w:themeShade="BF"/>
        </w:rPr>
        <w:t>Jet Brains Tool Box</w:t>
      </w:r>
      <w:r w:rsidRPr="00215192">
        <w:rPr>
          <w:rFonts w:eastAsia="Cambria" w:cstheme="minorHAnsi"/>
          <w:color w:val="0C5361" w:themeColor="accent2" w:themeShade="BF"/>
        </w:rPr>
        <w:t xml:space="preserve"> (code)</w:t>
      </w:r>
    </w:p>
    <w:p w14:paraId="2A9B1826" w14:textId="3B50F7A7" w:rsidR="008B3111" w:rsidRPr="00215192" w:rsidRDefault="005B661A" w:rsidP="008B3111">
      <w:pPr>
        <w:widowControl w:val="0"/>
        <w:numPr>
          <w:ilvl w:val="0"/>
          <w:numId w:val="43"/>
        </w:numPr>
        <w:spacing w:before="0" w:after="0" w:line="240" w:lineRule="auto"/>
        <w:rPr>
          <w:rFonts w:cstheme="minorHAnsi"/>
          <w:color w:val="0C5361" w:themeColor="accent2" w:themeShade="BF"/>
        </w:rPr>
      </w:pPr>
      <w:r w:rsidRPr="00215192">
        <w:rPr>
          <w:rFonts w:eastAsia="Cambria" w:cstheme="minorHAnsi"/>
          <w:color w:val="0C5361" w:themeColor="accent2" w:themeShade="BF"/>
        </w:rPr>
        <w:t>IDE: Visual Studio (code)</w:t>
      </w:r>
    </w:p>
    <w:p w14:paraId="7104593A" w14:textId="530A9C12" w:rsidR="005B661A" w:rsidRPr="00215192"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proofErr w:type="spellStart"/>
      <w:r w:rsidRPr="00215192">
        <w:rPr>
          <w:rFonts w:cstheme="minorHAnsi"/>
          <w:color w:val="0C5361" w:themeColor="accent2" w:themeShade="BF"/>
        </w:rPr>
        <w:t>AdobeXD</w:t>
      </w:r>
      <w:proofErr w:type="spellEnd"/>
      <w:r w:rsidR="005B661A" w:rsidRPr="00215192">
        <w:rPr>
          <w:rFonts w:cstheme="minorHAnsi"/>
          <w:color w:val="0C5361" w:themeColor="accent2" w:themeShade="BF"/>
        </w:rPr>
        <w:t xml:space="preserve"> (designs)</w:t>
      </w:r>
    </w:p>
    <w:p w14:paraId="59123F6C" w14:textId="05D16167" w:rsidR="00DF6EA8" w:rsidRPr="00215192"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proofErr w:type="spellStart"/>
      <w:r w:rsidRPr="00215192">
        <w:rPr>
          <w:rFonts w:cstheme="minorHAnsi"/>
          <w:color w:val="0C5361" w:themeColor="accent2" w:themeShade="BF"/>
        </w:rPr>
        <w:t>Discord</w:t>
      </w:r>
      <w:proofErr w:type="spellEnd"/>
      <w:r w:rsidRPr="00215192">
        <w:rPr>
          <w:rFonts w:cstheme="minorHAnsi"/>
          <w:color w:val="0C5361" w:themeColor="accent2" w:themeShade="BF"/>
        </w:rPr>
        <w:t>(</w:t>
      </w:r>
      <w:r w:rsidR="001B2654" w:rsidRPr="00215192">
        <w:rPr>
          <w:rFonts w:cstheme="minorHAnsi"/>
          <w:color w:val="0C5361" w:themeColor="accent2" w:themeShade="BF"/>
        </w:rPr>
        <w:t>C</w:t>
      </w:r>
      <w:r w:rsidRPr="00215192">
        <w:rPr>
          <w:rFonts w:cstheme="minorHAnsi"/>
          <w:color w:val="0C5361" w:themeColor="accent2" w:themeShade="BF"/>
        </w:rPr>
        <w:t>ommunicatie)</w:t>
      </w:r>
    </w:p>
    <w:p w14:paraId="3FD35985" w14:textId="3C678CFA" w:rsidR="00DF6EA8" w:rsidRPr="00215192"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proofErr w:type="spellStart"/>
      <w:r w:rsidRPr="00215192">
        <w:rPr>
          <w:rFonts w:cstheme="minorHAnsi"/>
          <w:color w:val="0C5361" w:themeColor="accent2" w:themeShade="BF"/>
        </w:rPr>
        <w:t>Trello</w:t>
      </w:r>
      <w:proofErr w:type="spellEnd"/>
      <w:r w:rsidRPr="00215192">
        <w:rPr>
          <w:rFonts w:cstheme="minorHAnsi"/>
          <w:color w:val="0C5361" w:themeColor="accent2" w:themeShade="BF"/>
        </w:rPr>
        <w:t xml:space="preserve"> (</w:t>
      </w:r>
      <w:proofErr w:type="spellStart"/>
      <w:r w:rsidRPr="00215192">
        <w:rPr>
          <w:rFonts w:cstheme="minorHAnsi"/>
          <w:color w:val="0C5361" w:themeColor="accent2" w:themeShade="BF"/>
        </w:rPr>
        <w:t>Scrummen</w:t>
      </w:r>
      <w:proofErr w:type="spellEnd"/>
      <w:r w:rsidRPr="00215192">
        <w:rPr>
          <w:rFonts w:cstheme="minorHAnsi"/>
          <w:color w:val="0C5361" w:themeColor="accent2" w:themeShade="BF"/>
        </w:rPr>
        <w:t>)</w:t>
      </w:r>
    </w:p>
    <w:p w14:paraId="6B9823D1" w14:textId="4DA07569" w:rsidR="00DF6EA8" w:rsidRPr="00215192"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proofErr w:type="spellStart"/>
      <w:r w:rsidRPr="00215192">
        <w:rPr>
          <w:rFonts w:cstheme="minorHAnsi"/>
          <w:color w:val="0C5361" w:themeColor="accent2" w:themeShade="BF"/>
        </w:rPr>
        <w:t>Bitbucket</w:t>
      </w:r>
      <w:proofErr w:type="spellEnd"/>
      <w:r w:rsidRPr="00215192">
        <w:rPr>
          <w:rFonts w:cstheme="minorHAnsi"/>
          <w:color w:val="0C5361" w:themeColor="accent2" w:themeShade="BF"/>
        </w:rPr>
        <w:t xml:space="preserve"> (Code </w:t>
      </w:r>
      <w:proofErr w:type="spellStart"/>
      <w:r w:rsidRPr="00215192">
        <w:rPr>
          <w:rFonts w:cstheme="minorHAnsi"/>
          <w:color w:val="0C5361" w:themeColor="accent2" w:themeShade="BF"/>
        </w:rPr>
        <w:t>sharing</w:t>
      </w:r>
      <w:proofErr w:type="spellEnd"/>
      <w:r w:rsidRPr="00215192">
        <w:rPr>
          <w:rFonts w:cstheme="minorHAnsi"/>
          <w:color w:val="0C5361" w:themeColor="accent2" w:themeShade="BF"/>
        </w:rPr>
        <w:t>)</w:t>
      </w:r>
    </w:p>
    <w:p w14:paraId="1FC5296B" w14:textId="4D89A245" w:rsidR="00DF6EA8" w:rsidRPr="00215192"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proofErr w:type="spellStart"/>
      <w:r w:rsidRPr="00215192">
        <w:rPr>
          <w:rFonts w:cstheme="minorHAnsi"/>
          <w:color w:val="0C5361" w:themeColor="accent2" w:themeShade="BF"/>
        </w:rPr>
        <w:t>Laravel</w:t>
      </w:r>
      <w:proofErr w:type="spellEnd"/>
      <w:r w:rsidRPr="00215192">
        <w:rPr>
          <w:rFonts w:cstheme="minorHAnsi"/>
          <w:color w:val="0C5361" w:themeColor="accent2" w:themeShade="BF"/>
        </w:rPr>
        <w:t xml:space="preserve"> (PHP Framework)</w:t>
      </w:r>
    </w:p>
    <w:p w14:paraId="4F39635F" w14:textId="10422989" w:rsidR="00DF6EA8" w:rsidRPr="00215192" w:rsidRDefault="00DF6EA8" w:rsidP="005B661A">
      <w:pPr>
        <w:pStyle w:val="Lijstalinea"/>
        <w:widowControl w:val="0"/>
        <w:numPr>
          <w:ilvl w:val="0"/>
          <w:numId w:val="43"/>
        </w:numPr>
        <w:spacing w:before="0" w:after="0" w:line="240" w:lineRule="auto"/>
        <w:contextualSpacing w:val="0"/>
        <w:rPr>
          <w:rFonts w:cstheme="minorHAnsi"/>
          <w:color w:val="0C5361" w:themeColor="accent2" w:themeShade="BF"/>
        </w:rPr>
      </w:pPr>
      <w:proofErr w:type="spellStart"/>
      <w:r w:rsidRPr="00215192">
        <w:rPr>
          <w:rFonts w:cstheme="minorHAnsi"/>
          <w:color w:val="0C5361" w:themeColor="accent2" w:themeShade="BF"/>
        </w:rPr>
        <w:t>React</w:t>
      </w:r>
      <w:proofErr w:type="spellEnd"/>
      <w:r w:rsidRPr="00215192">
        <w:rPr>
          <w:rFonts w:cstheme="minorHAnsi"/>
          <w:color w:val="0C5361" w:themeColor="accent2" w:themeShade="BF"/>
        </w:rPr>
        <w:t xml:space="preserve"> (JS Framework)</w:t>
      </w:r>
    </w:p>
    <w:p w14:paraId="4EE005F9" w14:textId="13B2E150" w:rsidR="005B661A" w:rsidRPr="00215192" w:rsidRDefault="001B2654" w:rsidP="005B661A">
      <w:pPr>
        <w:pStyle w:val="Lijstalinea"/>
        <w:widowControl w:val="0"/>
        <w:numPr>
          <w:ilvl w:val="0"/>
          <w:numId w:val="43"/>
        </w:numPr>
        <w:spacing w:before="0" w:after="0" w:line="240" w:lineRule="auto"/>
        <w:contextualSpacing w:val="0"/>
        <w:rPr>
          <w:rFonts w:cstheme="minorHAnsi"/>
          <w:color w:val="0C5361" w:themeColor="accent2" w:themeShade="BF"/>
        </w:rPr>
      </w:pPr>
      <w:r w:rsidRPr="00215192">
        <w:rPr>
          <w:rFonts w:cstheme="minorHAnsi"/>
          <w:color w:val="0C5361" w:themeColor="accent2" w:themeShade="BF"/>
        </w:rPr>
        <w:t>MYSQL (Database)</w:t>
      </w:r>
    </w:p>
    <w:p w14:paraId="0351FDB3" w14:textId="77777777" w:rsidR="005B661A" w:rsidRPr="00215192" w:rsidRDefault="005B661A" w:rsidP="005B661A">
      <w:pPr>
        <w:pStyle w:val="Lijstalinea"/>
        <w:widowControl w:val="0"/>
        <w:numPr>
          <w:ilvl w:val="0"/>
          <w:numId w:val="43"/>
        </w:numPr>
        <w:spacing w:before="0" w:after="0" w:line="240" w:lineRule="auto"/>
        <w:contextualSpacing w:val="0"/>
        <w:rPr>
          <w:rFonts w:cstheme="minorHAnsi"/>
          <w:color w:val="0C5361" w:themeColor="accent2" w:themeShade="BF"/>
        </w:rPr>
      </w:pPr>
      <w:proofErr w:type="spellStart"/>
      <w:r w:rsidRPr="00215192">
        <w:rPr>
          <w:rFonts w:cstheme="minorHAnsi"/>
          <w:color w:val="0C5361" w:themeColor="accent2" w:themeShade="BF"/>
        </w:rPr>
        <w:t>Webserver:Apache</w:t>
      </w:r>
      <w:proofErr w:type="spellEnd"/>
    </w:p>
    <w:p w14:paraId="7B7E6024" w14:textId="77777777" w:rsidR="005B661A" w:rsidRPr="00215192" w:rsidRDefault="005B661A" w:rsidP="005B661A">
      <w:pPr>
        <w:widowControl w:val="0"/>
        <w:numPr>
          <w:ilvl w:val="0"/>
          <w:numId w:val="43"/>
        </w:numPr>
        <w:spacing w:before="0" w:after="0" w:line="240" w:lineRule="auto"/>
        <w:rPr>
          <w:rFonts w:cstheme="minorHAnsi"/>
          <w:color w:val="0C5361" w:themeColor="accent2" w:themeShade="BF"/>
        </w:rPr>
      </w:pPr>
      <w:r w:rsidRPr="00215192">
        <w:rPr>
          <w:rFonts w:eastAsia="Cambria" w:cstheme="minorHAnsi"/>
          <w:color w:val="0C5361" w:themeColor="accent2" w:themeShade="BF"/>
        </w:rPr>
        <w:t>Toegang tot internet</w:t>
      </w:r>
    </w:p>
    <w:p w14:paraId="1541E4FB" w14:textId="77777777" w:rsidR="001441A5" w:rsidRDefault="001441A5" w:rsidP="001441A5">
      <w:pPr>
        <w:pStyle w:val="Grafiekopsommingsteken4"/>
        <w:numPr>
          <w:ilvl w:val="0"/>
          <w:numId w:val="0"/>
        </w:numPr>
        <w:ind w:left="720"/>
        <w:rPr>
          <w:rFonts w:cstheme="minorHAnsi"/>
          <w:color w:val="0C5361" w:themeColor="accent2" w:themeShade="BF"/>
          <w:sz w:val="22"/>
          <w:szCs w:val="22"/>
        </w:rPr>
      </w:pPr>
    </w:p>
    <w:p w14:paraId="65E22072" w14:textId="4FF3C018" w:rsidR="00D27AF8" w:rsidRDefault="00B86E23" w:rsidP="005B661A">
      <w:pPr>
        <w:pStyle w:val="Kop1"/>
      </w:pPr>
      <w:bookmarkStart w:id="5" w:name="_Toc25234284"/>
      <w:r>
        <w:lastRenderedPageBreak/>
        <w:t>Planing</w:t>
      </w:r>
      <w:bookmarkEnd w:id="5"/>
      <w:r>
        <w:t xml:space="preserve"> </w:t>
      </w:r>
    </w:p>
    <w:p w14:paraId="0836B31D" w14:textId="4A75508F" w:rsidR="00B86E23" w:rsidRDefault="003A694C" w:rsidP="003A694C">
      <w:pPr>
        <w:pStyle w:val="Kop2"/>
      </w:pPr>
      <w:bookmarkStart w:id="6" w:name="_Toc25234285"/>
      <w:r>
        <w:t>Planning ontwerp</w:t>
      </w:r>
      <w:bookmarkEnd w:id="6"/>
    </w:p>
    <w:p w14:paraId="055FAE01" w14:textId="1CA20168" w:rsidR="00064A5B" w:rsidRPr="005B661A" w:rsidRDefault="00064A5B" w:rsidP="00064A5B">
      <w:pPr>
        <w:rPr>
          <w:color w:val="0C5361" w:themeColor="accent2" w:themeShade="BF"/>
        </w:rPr>
      </w:pPr>
      <w:r w:rsidRPr="005B661A">
        <w:rPr>
          <w:color w:val="0C5361" w:themeColor="accent2" w:themeShade="BF"/>
        </w:rPr>
        <w:t xml:space="preserve">In de onderstaand </w:t>
      </w:r>
      <w:r>
        <w:rPr>
          <w:color w:val="0C5361" w:themeColor="accent2" w:themeShade="BF"/>
        </w:rPr>
        <w:t>planning lijst</w:t>
      </w:r>
      <w:r w:rsidRPr="005B661A">
        <w:rPr>
          <w:color w:val="0C5361" w:themeColor="accent2" w:themeShade="BF"/>
        </w:rPr>
        <w:t xml:space="preserve"> staan de </w:t>
      </w:r>
      <w:r>
        <w:rPr>
          <w:color w:val="0C5361" w:themeColor="accent2" w:themeShade="BF"/>
        </w:rPr>
        <w:t>taken, datums, tijden en betrokkenen van het ontwikkeltraject</w:t>
      </w:r>
      <w:r w:rsidRPr="005B661A">
        <w:rPr>
          <w:color w:val="0C5361" w:themeColor="accent2" w:themeShade="BF"/>
        </w:rPr>
        <w:t>.</w:t>
      </w:r>
    </w:p>
    <w:tbl>
      <w:tblPr>
        <w:tblStyle w:val="Rastertabel5donker-Accent2"/>
        <w:tblpPr w:leftFromText="141" w:rightFromText="141" w:vertAnchor="page" w:horzAnchor="margin" w:tblpXSpec="center" w:tblpY="4701"/>
        <w:tblW w:w="11608" w:type="dxa"/>
        <w:tblLayout w:type="fixed"/>
        <w:tblLook w:val="06A0" w:firstRow="1" w:lastRow="0" w:firstColumn="1" w:lastColumn="0" w:noHBand="1" w:noVBand="1"/>
      </w:tblPr>
      <w:tblGrid>
        <w:gridCol w:w="2830"/>
        <w:gridCol w:w="1633"/>
        <w:gridCol w:w="1439"/>
        <w:gridCol w:w="1439"/>
        <w:gridCol w:w="1117"/>
        <w:gridCol w:w="1035"/>
        <w:gridCol w:w="2115"/>
      </w:tblGrid>
      <w:tr w:rsidR="00EE2376" w14:paraId="7F3C6CC0" w14:textId="12FB1458" w:rsidTr="00064A5B">
        <w:trPr>
          <w:cnfStyle w:val="100000000000" w:firstRow="1" w:lastRow="0" w:firstColumn="0" w:lastColumn="0" w:oddVBand="0" w:evenVBand="0" w:oddHBand="0" w:evenHBand="0" w:firstRowFirstColumn="0" w:firstRowLastColumn="0" w:lastRowFirstColumn="0" w:lastRowLastColumn="0"/>
          <w:trHeight w:val="788"/>
        </w:trPr>
        <w:tc>
          <w:tcPr>
            <w:cnfStyle w:val="001000000000" w:firstRow="0" w:lastRow="0" w:firstColumn="1" w:lastColumn="0" w:oddVBand="0" w:evenVBand="0" w:oddHBand="0" w:evenHBand="0" w:firstRowFirstColumn="0" w:firstRowLastColumn="0" w:lastRowFirstColumn="0" w:lastRowLastColumn="0"/>
            <w:tcW w:w="2830" w:type="dxa"/>
          </w:tcPr>
          <w:p w14:paraId="2BDB4BAA" w14:textId="214868AF" w:rsidR="00EE2376" w:rsidRDefault="00EE2376" w:rsidP="00EE2376">
            <w:pPr>
              <w:rPr>
                <w:rFonts w:ascii="Cambria" w:eastAsia="Cambria" w:hAnsi="Cambria" w:cs="Cambria"/>
                <w:b w:val="0"/>
                <w:bCs w:val="0"/>
                <w:lang w:val="en-US"/>
              </w:rPr>
            </w:pPr>
            <w:proofErr w:type="spellStart"/>
            <w:r>
              <w:rPr>
                <w:rFonts w:ascii="Cambria" w:eastAsia="Cambria" w:hAnsi="Cambria" w:cs="Cambria"/>
                <w:lang w:val="en-US"/>
              </w:rPr>
              <w:t>Taak</w:t>
            </w:r>
            <w:proofErr w:type="spellEnd"/>
          </w:p>
        </w:tc>
        <w:tc>
          <w:tcPr>
            <w:tcW w:w="1633" w:type="dxa"/>
          </w:tcPr>
          <w:p w14:paraId="16F27F6B" w14:textId="6FC01159" w:rsidR="00EE2376" w:rsidRDefault="00EE2376" w:rsidP="00EE2376">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lang w:val="en-US"/>
              </w:rPr>
            </w:pPr>
            <w:proofErr w:type="spellStart"/>
            <w:r>
              <w:rPr>
                <w:rFonts w:ascii="Cambria" w:eastAsia="Cambria" w:hAnsi="Cambria" w:cs="Cambria"/>
                <w:lang w:val="en-US"/>
              </w:rPr>
              <w:t>Begindatum</w:t>
            </w:r>
            <w:proofErr w:type="spellEnd"/>
          </w:p>
        </w:tc>
        <w:tc>
          <w:tcPr>
            <w:tcW w:w="1439" w:type="dxa"/>
          </w:tcPr>
          <w:p w14:paraId="6042638D" w14:textId="12055C3B" w:rsidR="00EE2376" w:rsidRPr="7FFA4A4F" w:rsidRDefault="00EE2376" w:rsidP="00EE2376">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lang w:val="en-US"/>
              </w:rPr>
            </w:pPr>
            <w:proofErr w:type="spellStart"/>
            <w:r>
              <w:rPr>
                <w:rFonts w:ascii="Cambria" w:eastAsia="Cambria" w:hAnsi="Cambria" w:cs="Cambria"/>
                <w:lang w:val="en-US"/>
              </w:rPr>
              <w:t>Begintijd</w:t>
            </w:r>
            <w:proofErr w:type="spellEnd"/>
          </w:p>
        </w:tc>
        <w:tc>
          <w:tcPr>
            <w:tcW w:w="1439" w:type="dxa"/>
          </w:tcPr>
          <w:p w14:paraId="700EEA5C" w14:textId="66605AA1" w:rsidR="00EE2376" w:rsidRDefault="00EE2376" w:rsidP="00EE2376">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lang w:val="en-US"/>
              </w:rPr>
            </w:pPr>
            <w:proofErr w:type="spellStart"/>
            <w:r>
              <w:rPr>
                <w:rFonts w:ascii="Cambria" w:eastAsia="Cambria" w:hAnsi="Cambria" w:cs="Cambria"/>
                <w:lang w:val="en-US"/>
              </w:rPr>
              <w:t>Einddatum</w:t>
            </w:r>
            <w:proofErr w:type="spellEnd"/>
          </w:p>
        </w:tc>
        <w:tc>
          <w:tcPr>
            <w:tcW w:w="1117" w:type="dxa"/>
          </w:tcPr>
          <w:p w14:paraId="43A133B4" w14:textId="2299B7B4" w:rsidR="00EE2376" w:rsidRPr="7FFA4A4F" w:rsidRDefault="00EE2376" w:rsidP="00EE2376">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lang w:val="en-US"/>
              </w:rPr>
            </w:pPr>
            <w:proofErr w:type="spellStart"/>
            <w:r>
              <w:rPr>
                <w:rFonts w:ascii="Cambria" w:eastAsia="Cambria" w:hAnsi="Cambria" w:cs="Cambria"/>
                <w:lang w:val="en-US"/>
              </w:rPr>
              <w:t>Eindtijd</w:t>
            </w:r>
            <w:proofErr w:type="spellEnd"/>
          </w:p>
        </w:tc>
        <w:tc>
          <w:tcPr>
            <w:tcW w:w="1035" w:type="dxa"/>
          </w:tcPr>
          <w:p w14:paraId="0741B7FF" w14:textId="0C1EFEFF" w:rsidR="00EE2376" w:rsidRDefault="00EE2376" w:rsidP="00EE2376">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bCs w:val="0"/>
                <w:lang w:val="en-US"/>
              </w:rPr>
            </w:pPr>
            <w:proofErr w:type="spellStart"/>
            <w:r>
              <w:rPr>
                <w:rFonts w:ascii="Cambria" w:eastAsia="Cambria" w:hAnsi="Cambria" w:cs="Cambria"/>
                <w:lang w:val="en-US"/>
              </w:rPr>
              <w:t>Duur</w:t>
            </w:r>
            <w:proofErr w:type="spellEnd"/>
          </w:p>
        </w:tc>
        <w:tc>
          <w:tcPr>
            <w:tcW w:w="2115" w:type="dxa"/>
          </w:tcPr>
          <w:p w14:paraId="454840D8" w14:textId="73781695" w:rsidR="00EE2376" w:rsidRPr="7FFA4A4F" w:rsidRDefault="00EE2376" w:rsidP="00EE2376">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lang w:val="en-US"/>
              </w:rPr>
            </w:pPr>
            <w:proofErr w:type="spellStart"/>
            <w:r>
              <w:rPr>
                <w:rFonts w:ascii="Cambria" w:eastAsia="Cambria" w:hAnsi="Cambria" w:cs="Cambria"/>
                <w:lang w:val="en-US"/>
              </w:rPr>
              <w:t>Betrokkenen</w:t>
            </w:r>
            <w:proofErr w:type="spellEnd"/>
          </w:p>
        </w:tc>
      </w:tr>
      <w:tr w:rsidR="00EE2376" w14:paraId="71FB854E" w14:textId="7FEC863E" w:rsidTr="00064A5B">
        <w:trPr>
          <w:trHeight w:val="745"/>
        </w:trPr>
        <w:tc>
          <w:tcPr>
            <w:cnfStyle w:val="001000000000" w:firstRow="0" w:lastRow="0" w:firstColumn="1" w:lastColumn="0" w:oddVBand="0" w:evenVBand="0" w:oddHBand="0" w:evenHBand="0" w:firstRowFirstColumn="0" w:firstRowLastColumn="0" w:lastRowFirstColumn="0" w:lastRowLastColumn="0"/>
            <w:tcW w:w="2830" w:type="dxa"/>
          </w:tcPr>
          <w:p w14:paraId="4C250E04" w14:textId="70D199EB" w:rsidR="00EE2376" w:rsidRPr="004466B2" w:rsidRDefault="00EE2376" w:rsidP="00EE2376">
            <w:pPr>
              <w:rPr>
                <w:rFonts w:cstheme="minorHAnsi"/>
              </w:rPr>
            </w:pPr>
            <w:r>
              <w:rPr>
                <w:rFonts w:eastAsia="Cambria" w:cstheme="minorHAnsi"/>
                <w:lang w:val="en-US"/>
              </w:rPr>
              <w:t xml:space="preserve">Plan van </w:t>
            </w:r>
            <w:proofErr w:type="spellStart"/>
            <w:r>
              <w:rPr>
                <w:rFonts w:eastAsia="Cambria" w:cstheme="minorHAnsi"/>
                <w:lang w:val="en-US"/>
              </w:rPr>
              <w:t>aanpak</w:t>
            </w:r>
            <w:proofErr w:type="spellEnd"/>
          </w:p>
        </w:tc>
        <w:tc>
          <w:tcPr>
            <w:tcW w:w="1633" w:type="dxa"/>
          </w:tcPr>
          <w:p w14:paraId="44978A7E" w14:textId="18FE8720"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18/11/2019</w:t>
            </w:r>
          </w:p>
        </w:tc>
        <w:tc>
          <w:tcPr>
            <w:tcW w:w="1439" w:type="dxa"/>
          </w:tcPr>
          <w:p w14:paraId="77AEECA9" w14:textId="4F01D400"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11:00</w:t>
            </w:r>
          </w:p>
        </w:tc>
        <w:tc>
          <w:tcPr>
            <w:tcW w:w="1439" w:type="dxa"/>
          </w:tcPr>
          <w:p w14:paraId="04A8D1DA" w14:textId="65ED082C"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21/11/2019</w:t>
            </w:r>
          </w:p>
        </w:tc>
        <w:tc>
          <w:tcPr>
            <w:tcW w:w="1117" w:type="dxa"/>
          </w:tcPr>
          <w:p w14:paraId="098AACF5" w14:textId="530E396D"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14:00</w:t>
            </w:r>
          </w:p>
        </w:tc>
        <w:tc>
          <w:tcPr>
            <w:tcW w:w="1035" w:type="dxa"/>
          </w:tcPr>
          <w:p w14:paraId="5B875603" w14:textId="078CA761"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 xml:space="preserve">4 </w:t>
            </w:r>
            <w:proofErr w:type="spellStart"/>
            <w:r>
              <w:rPr>
                <w:rFonts w:eastAsia="Cambria" w:cstheme="minorHAnsi"/>
                <w:lang w:val="en-US"/>
              </w:rPr>
              <w:t>uur</w:t>
            </w:r>
            <w:proofErr w:type="spellEnd"/>
          </w:p>
        </w:tc>
        <w:tc>
          <w:tcPr>
            <w:tcW w:w="2115" w:type="dxa"/>
          </w:tcPr>
          <w:p w14:paraId="2FE6E851" w14:textId="470A0C23" w:rsidR="00EE2376" w:rsidRPr="00064A5B"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rPr>
            </w:pPr>
            <w:bookmarkStart w:id="7" w:name="_GoBack"/>
            <w:bookmarkEnd w:id="7"/>
          </w:p>
        </w:tc>
      </w:tr>
      <w:tr w:rsidR="00EE2376" w14:paraId="465D118F" w14:textId="486B4590"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593607D5" w14:textId="5DC31CBC" w:rsidR="00EE2376" w:rsidRPr="00031FA4" w:rsidRDefault="00EE2376" w:rsidP="00EE2376">
            <w:pPr>
              <w:rPr>
                <w:rFonts w:cstheme="minorHAnsi"/>
              </w:rPr>
            </w:pPr>
            <w:r>
              <w:rPr>
                <w:rFonts w:eastAsia="Cambria" w:cstheme="minorHAnsi"/>
              </w:rPr>
              <w:t>Document met wensen en eisen</w:t>
            </w:r>
          </w:p>
        </w:tc>
        <w:tc>
          <w:tcPr>
            <w:tcW w:w="1633" w:type="dxa"/>
          </w:tcPr>
          <w:p w14:paraId="08D75205" w14:textId="219CCDA4"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25/11/2019</w:t>
            </w:r>
          </w:p>
        </w:tc>
        <w:tc>
          <w:tcPr>
            <w:tcW w:w="1439" w:type="dxa"/>
          </w:tcPr>
          <w:p w14:paraId="5734C681" w14:textId="1F50F471"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10:00</w:t>
            </w:r>
          </w:p>
        </w:tc>
        <w:tc>
          <w:tcPr>
            <w:tcW w:w="1439" w:type="dxa"/>
          </w:tcPr>
          <w:p w14:paraId="477242E9" w14:textId="46A68109"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05/12/2019</w:t>
            </w:r>
          </w:p>
        </w:tc>
        <w:tc>
          <w:tcPr>
            <w:tcW w:w="1117" w:type="dxa"/>
          </w:tcPr>
          <w:p w14:paraId="0397DAC6" w14:textId="3036CEAC"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14:00</w:t>
            </w:r>
          </w:p>
        </w:tc>
        <w:tc>
          <w:tcPr>
            <w:tcW w:w="1035" w:type="dxa"/>
          </w:tcPr>
          <w:p w14:paraId="057DCE39" w14:textId="353EB400"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 xml:space="preserve">3 </w:t>
            </w:r>
            <w:proofErr w:type="spellStart"/>
            <w:r>
              <w:rPr>
                <w:rFonts w:eastAsia="Cambria" w:cstheme="minorHAnsi"/>
                <w:lang w:val="en-US"/>
              </w:rPr>
              <w:t>uur</w:t>
            </w:r>
            <w:proofErr w:type="spellEnd"/>
          </w:p>
        </w:tc>
        <w:tc>
          <w:tcPr>
            <w:tcW w:w="2115" w:type="dxa"/>
          </w:tcPr>
          <w:p w14:paraId="565892DB" w14:textId="77777777"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EE2376" w14:paraId="79DDD692" w14:textId="1F06CAD4"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7B778545" w14:textId="51683212" w:rsidR="00EE2376" w:rsidRPr="004466B2" w:rsidRDefault="00EE2376" w:rsidP="00EE2376">
            <w:pPr>
              <w:rPr>
                <w:rFonts w:cstheme="minorHAnsi"/>
              </w:rPr>
            </w:pPr>
            <w:r>
              <w:rPr>
                <w:rFonts w:eastAsia="Cambria" w:cstheme="minorHAnsi"/>
                <w:lang w:val="en-US"/>
              </w:rPr>
              <w:t>Use-Case</w:t>
            </w:r>
            <w:r w:rsidR="00FA78E4">
              <w:rPr>
                <w:rFonts w:eastAsia="Cambria" w:cstheme="minorHAnsi"/>
                <w:lang w:val="en-US"/>
              </w:rPr>
              <w:t>s</w:t>
            </w:r>
          </w:p>
        </w:tc>
        <w:tc>
          <w:tcPr>
            <w:tcW w:w="1633" w:type="dxa"/>
          </w:tcPr>
          <w:p w14:paraId="33409E9B" w14:textId="0DAEAE71"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09/12/2019</w:t>
            </w:r>
          </w:p>
        </w:tc>
        <w:tc>
          <w:tcPr>
            <w:tcW w:w="1439" w:type="dxa"/>
          </w:tcPr>
          <w:p w14:paraId="64DF9BD8" w14:textId="64CF1F35"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10:00</w:t>
            </w:r>
          </w:p>
        </w:tc>
        <w:tc>
          <w:tcPr>
            <w:tcW w:w="1439" w:type="dxa"/>
          </w:tcPr>
          <w:p w14:paraId="51116192" w14:textId="3E10D481"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12/12/2019</w:t>
            </w:r>
          </w:p>
        </w:tc>
        <w:tc>
          <w:tcPr>
            <w:tcW w:w="1117" w:type="dxa"/>
          </w:tcPr>
          <w:p w14:paraId="5981C089" w14:textId="0F478200"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14:00</w:t>
            </w:r>
          </w:p>
        </w:tc>
        <w:tc>
          <w:tcPr>
            <w:tcW w:w="1035" w:type="dxa"/>
          </w:tcPr>
          <w:p w14:paraId="22D8FFE6" w14:textId="17E084D8"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 xml:space="preserve">2 </w:t>
            </w:r>
            <w:proofErr w:type="spellStart"/>
            <w:r>
              <w:rPr>
                <w:rFonts w:eastAsia="Cambria" w:cstheme="minorHAnsi"/>
                <w:lang w:val="en-US"/>
              </w:rPr>
              <w:t>uur</w:t>
            </w:r>
            <w:proofErr w:type="spellEnd"/>
          </w:p>
        </w:tc>
        <w:tc>
          <w:tcPr>
            <w:tcW w:w="2115" w:type="dxa"/>
          </w:tcPr>
          <w:p w14:paraId="629FF6BD" w14:textId="77777777"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EE2376" w14:paraId="61FB5DBE" w14:textId="2DC994B1"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4E7D8BD6" w14:textId="106375FE" w:rsidR="00EE2376" w:rsidRPr="004466B2" w:rsidRDefault="00EE2376" w:rsidP="00EE2376">
            <w:pPr>
              <w:rPr>
                <w:rFonts w:cstheme="minorHAnsi"/>
              </w:rPr>
            </w:pPr>
            <w:r>
              <w:rPr>
                <w:rFonts w:eastAsia="Cambria" w:cstheme="minorHAnsi"/>
                <w:lang w:val="en-US"/>
              </w:rPr>
              <w:t xml:space="preserve">Use-case </w:t>
            </w:r>
            <w:proofErr w:type="spellStart"/>
            <w:r>
              <w:rPr>
                <w:rFonts w:eastAsia="Cambria" w:cstheme="minorHAnsi"/>
                <w:lang w:val="en-US"/>
              </w:rPr>
              <w:t>diagram</w:t>
            </w:r>
            <w:r w:rsidR="00375707">
              <w:rPr>
                <w:rFonts w:eastAsia="Cambria" w:cstheme="minorHAnsi"/>
                <w:lang w:val="en-US"/>
              </w:rPr>
              <w:t>men</w:t>
            </w:r>
            <w:proofErr w:type="spellEnd"/>
          </w:p>
        </w:tc>
        <w:tc>
          <w:tcPr>
            <w:tcW w:w="1633" w:type="dxa"/>
          </w:tcPr>
          <w:p w14:paraId="416A60B1" w14:textId="4D5355DC"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09/12/2019</w:t>
            </w:r>
          </w:p>
        </w:tc>
        <w:tc>
          <w:tcPr>
            <w:tcW w:w="1439" w:type="dxa"/>
          </w:tcPr>
          <w:p w14:paraId="245ED39E" w14:textId="71931706"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10:00</w:t>
            </w:r>
          </w:p>
        </w:tc>
        <w:tc>
          <w:tcPr>
            <w:tcW w:w="1439" w:type="dxa"/>
          </w:tcPr>
          <w:p w14:paraId="290C38E0" w14:textId="69DE7FB6"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12/12/2019</w:t>
            </w:r>
          </w:p>
        </w:tc>
        <w:tc>
          <w:tcPr>
            <w:tcW w:w="1117" w:type="dxa"/>
          </w:tcPr>
          <w:p w14:paraId="3ED991DC" w14:textId="16E9A818"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14:00</w:t>
            </w:r>
          </w:p>
        </w:tc>
        <w:tc>
          <w:tcPr>
            <w:tcW w:w="1035" w:type="dxa"/>
          </w:tcPr>
          <w:p w14:paraId="54EEA34B" w14:textId="33A4DE3D"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 xml:space="preserve">2 </w:t>
            </w:r>
            <w:proofErr w:type="spellStart"/>
            <w:r>
              <w:rPr>
                <w:rFonts w:eastAsia="Cambria" w:cstheme="minorHAnsi"/>
                <w:lang w:val="en-US"/>
              </w:rPr>
              <w:t>uur</w:t>
            </w:r>
            <w:proofErr w:type="spellEnd"/>
          </w:p>
        </w:tc>
        <w:tc>
          <w:tcPr>
            <w:tcW w:w="2115" w:type="dxa"/>
          </w:tcPr>
          <w:p w14:paraId="295A1096" w14:textId="77777777"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EE2376" w14:paraId="683E2323" w14:textId="7F3B0C80" w:rsidTr="00064A5B">
        <w:trPr>
          <w:trHeight w:val="745"/>
        </w:trPr>
        <w:tc>
          <w:tcPr>
            <w:cnfStyle w:val="001000000000" w:firstRow="0" w:lastRow="0" w:firstColumn="1" w:lastColumn="0" w:oddVBand="0" w:evenVBand="0" w:oddHBand="0" w:evenHBand="0" w:firstRowFirstColumn="0" w:firstRowLastColumn="0" w:lastRowFirstColumn="0" w:lastRowLastColumn="0"/>
            <w:tcW w:w="2830" w:type="dxa"/>
          </w:tcPr>
          <w:p w14:paraId="034838A4" w14:textId="1FBF667A" w:rsidR="00EE2376" w:rsidRPr="004466B2" w:rsidRDefault="00282FD9" w:rsidP="00EE2376">
            <w:pPr>
              <w:rPr>
                <w:rFonts w:cstheme="minorHAnsi"/>
              </w:rPr>
            </w:pPr>
            <w:r>
              <w:rPr>
                <w:rFonts w:eastAsia="Cambria" w:cstheme="minorHAnsi"/>
                <w:lang w:val="en-US"/>
              </w:rPr>
              <w:t xml:space="preserve">Class </w:t>
            </w:r>
            <w:proofErr w:type="spellStart"/>
            <w:r>
              <w:rPr>
                <w:rFonts w:eastAsia="Cambria" w:cstheme="minorHAnsi"/>
                <w:lang w:val="en-US"/>
              </w:rPr>
              <w:t>diagrammen</w:t>
            </w:r>
            <w:proofErr w:type="spellEnd"/>
          </w:p>
        </w:tc>
        <w:tc>
          <w:tcPr>
            <w:tcW w:w="1633" w:type="dxa"/>
          </w:tcPr>
          <w:p w14:paraId="04B18D4D" w14:textId="776A44AB"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13/12/2019</w:t>
            </w:r>
          </w:p>
        </w:tc>
        <w:tc>
          <w:tcPr>
            <w:tcW w:w="1439" w:type="dxa"/>
          </w:tcPr>
          <w:p w14:paraId="5B0DEBFA" w14:textId="22B651AB"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10:00</w:t>
            </w:r>
          </w:p>
        </w:tc>
        <w:tc>
          <w:tcPr>
            <w:tcW w:w="1439" w:type="dxa"/>
          </w:tcPr>
          <w:p w14:paraId="2A866C69" w14:textId="74A7847B"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19/12/2019</w:t>
            </w:r>
          </w:p>
        </w:tc>
        <w:tc>
          <w:tcPr>
            <w:tcW w:w="1117" w:type="dxa"/>
          </w:tcPr>
          <w:p w14:paraId="6CCF31E0" w14:textId="5E7B608F"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14:00</w:t>
            </w:r>
          </w:p>
        </w:tc>
        <w:tc>
          <w:tcPr>
            <w:tcW w:w="1035" w:type="dxa"/>
          </w:tcPr>
          <w:p w14:paraId="01F9D3C7" w14:textId="56EED644" w:rsidR="00EE2376" w:rsidRPr="004466B2" w:rsidRDefault="005519DC"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2</w:t>
            </w:r>
            <w:r w:rsidR="00EE2376">
              <w:rPr>
                <w:rFonts w:eastAsia="Cambria" w:cstheme="minorHAnsi"/>
                <w:lang w:val="en-US"/>
              </w:rPr>
              <w:t xml:space="preserve"> </w:t>
            </w:r>
            <w:proofErr w:type="spellStart"/>
            <w:r w:rsidR="00EE2376">
              <w:rPr>
                <w:rFonts w:eastAsia="Cambria" w:cstheme="minorHAnsi"/>
                <w:lang w:val="en-US"/>
              </w:rPr>
              <w:t>uur</w:t>
            </w:r>
            <w:proofErr w:type="spellEnd"/>
          </w:p>
        </w:tc>
        <w:tc>
          <w:tcPr>
            <w:tcW w:w="2115" w:type="dxa"/>
          </w:tcPr>
          <w:p w14:paraId="175B8BAE" w14:textId="77777777"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5519DC" w14:paraId="564143CB" w14:textId="2E0A4B62"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32D6F3DC" w14:textId="460FE9DB" w:rsidR="005519DC" w:rsidRPr="004466B2" w:rsidRDefault="005519DC" w:rsidP="005519DC">
            <w:pPr>
              <w:rPr>
                <w:rFonts w:cstheme="minorHAnsi"/>
              </w:rPr>
            </w:pPr>
            <w:r>
              <w:rPr>
                <w:rFonts w:eastAsia="Cambria" w:cstheme="minorHAnsi"/>
                <w:lang w:val="en-US"/>
              </w:rPr>
              <w:t>ERD</w:t>
            </w:r>
          </w:p>
        </w:tc>
        <w:tc>
          <w:tcPr>
            <w:tcW w:w="1633" w:type="dxa"/>
          </w:tcPr>
          <w:p w14:paraId="7B561490" w14:textId="001B59B4" w:rsidR="005519DC" w:rsidRPr="004466B2" w:rsidRDefault="005519DC" w:rsidP="005519DC">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13/12/2019</w:t>
            </w:r>
          </w:p>
        </w:tc>
        <w:tc>
          <w:tcPr>
            <w:tcW w:w="1439" w:type="dxa"/>
          </w:tcPr>
          <w:p w14:paraId="0F466639" w14:textId="30892AD8" w:rsidR="005519DC" w:rsidRPr="004466B2" w:rsidRDefault="005519DC" w:rsidP="005519DC">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10:00</w:t>
            </w:r>
          </w:p>
        </w:tc>
        <w:tc>
          <w:tcPr>
            <w:tcW w:w="1439" w:type="dxa"/>
          </w:tcPr>
          <w:p w14:paraId="305FC9C1" w14:textId="0D968AA8" w:rsidR="005519DC" w:rsidRPr="004466B2" w:rsidRDefault="005519DC" w:rsidP="005519DC">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19/12/2019</w:t>
            </w:r>
          </w:p>
        </w:tc>
        <w:tc>
          <w:tcPr>
            <w:tcW w:w="1117" w:type="dxa"/>
          </w:tcPr>
          <w:p w14:paraId="57B9392B" w14:textId="4789FE4F" w:rsidR="005519DC" w:rsidRPr="004466B2" w:rsidRDefault="005519DC" w:rsidP="005519DC">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14:00</w:t>
            </w:r>
          </w:p>
        </w:tc>
        <w:tc>
          <w:tcPr>
            <w:tcW w:w="1035" w:type="dxa"/>
          </w:tcPr>
          <w:p w14:paraId="65CBCB40" w14:textId="1C9498C6" w:rsidR="005519DC" w:rsidRPr="004466B2" w:rsidRDefault="005519DC" w:rsidP="005519DC">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 xml:space="preserve">2 </w:t>
            </w:r>
            <w:proofErr w:type="spellStart"/>
            <w:r>
              <w:rPr>
                <w:rFonts w:eastAsia="Cambria" w:cstheme="minorHAnsi"/>
                <w:lang w:val="en-US"/>
              </w:rPr>
              <w:t>uur</w:t>
            </w:r>
            <w:proofErr w:type="spellEnd"/>
          </w:p>
        </w:tc>
        <w:tc>
          <w:tcPr>
            <w:tcW w:w="2115" w:type="dxa"/>
          </w:tcPr>
          <w:p w14:paraId="5BFAB8C7" w14:textId="77777777" w:rsidR="005519DC" w:rsidRPr="004466B2" w:rsidRDefault="005519DC" w:rsidP="005519DC">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5519DC" w14:paraId="7EB71AB0" w14:textId="3C8FA3C1"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20D2B204" w14:textId="1E2F9547" w:rsidR="005519DC" w:rsidRPr="004466B2" w:rsidRDefault="005519DC" w:rsidP="005519DC">
            <w:pPr>
              <w:rPr>
                <w:rFonts w:cstheme="minorHAnsi"/>
              </w:rPr>
            </w:pPr>
            <w:r>
              <w:rPr>
                <w:rFonts w:eastAsia="Cambria" w:cstheme="minorHAnsi"/>
                <w:lang w:val="en-US"/>
              </w:rPr>
              <w:t xml:space="preserve">GUI </w:t>
            </w:r>
            <w:proofErr w:type="spellStart"/>
            <w:r>
              <w:rPr>
                <w:rFonts w:eastAsia="Cambria" w:cstheme="minorHAnsi"/>
                <w:lang w:val="en-US"/>
              </w:rPr>
              <w:t>ontwerp</w:t>
            </w:r>
            <w:proofErr w:type="spellEnd"/>
          </w:p>
        </w:tc>
        <w:tc>
          <w:tcPr>
            <w:tcW w:w="1633" w:type="dxa"/>
          </w:tcPr>
          <w:p w14:paraId="4E04132D" w14:textId="6A49EAC8" w:rsidR="005519DC" w:rsidRPr="004466B2" w:rsidRDefault="005519DC" w:rsidP="005519DC">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13/12/2019</w:t>
            </w:r>
          </w:p>
        </w:tc>
        <w:tc>
          <w:tcPr>
            <w:tcW w:w="1439" w:type="dxa"/>
          </w:tcPr>
          <w:p w14:paraId="2B84EDE2" w14:textId="63FA97DB" w:rsidR="005519DC" w:rsidRPr="004466B2" w:rsidRDefault="005519DC" w:rsidP="005519DC">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10:00</w:t>
            </w:r>
          </w:p>
        </w:tc>
        <w:tc>
          <w:tcPr>
            <w:tcW w:w="1439" w:type="dxa"/>
          </w:tcPr>
          <w:p w14:paraId="0D608961" w14:textId="4EE83F8C" w:rsidR="005519DC" w:rsidRPr="004466B2" w:rsidRDefault="005519DC" w:rsidP="005519DC">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19/12/2019</w:t>
            </w:r>
          </w:p>
        </w:tc>
        <w:tc>
          <w:tcPr>
            <w:tcW w:w="1117" w:type="dxa"/>
          </w:tcPr>
          <w:p w14:paraId="77A27F8F" w14:textId="2C489019" w:rsidR="005519DC" w:rsidRPr="004466B2" w:rsidRDefault="005519DC" w:rsidP="005519DC">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14:00</w:t>
            </w:r>
          </w:p>
        </w:tc>
        <w:tc>
          <w:tcPr>
            <w:tcW w:w="1035" w:type="dxa"/>
          </w:tcPr>
          <w:p w14:paraId="4B831485" w14:textId="55130DB0" w:rsidR="005519DC" w:rsidRPr="004466B2" w:rsidRDefault="005519DC" w:rsidP="005519DC">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 xml:space="preserve">2 </w:t>
            </w:r>
            <w:proofErr w:type="spellStart"/>
            <w:r>
              <w:rPr>
                <w:rFonts w:eastAsia="Cambria" w:cstheme="minorHAnsi"/>
                <w:lang w:val="en-US"/>
              </w:rPr>
              <w:t>uur</w:t>
            </w:r>
            <w:proofErr w:type="spellEnd"/>
          </w:p>
        </w:tc>
        <w:tc>
          <w:tcPr>
            <w:tcW w:w="2115" w:type="dxa"/>
          </w:tcPr>
          <w:p w14:paraId="6D89E772" w14:textId="77777777" w:rsidR="005519DC" w:rsidRPr="004466B2" w:rsidRDefault="005519DC" w:rsidP="005519DC">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5519DC" w14:paraId="626E49E2" w14:textId="5E80F36D"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5187D31D" w14:textId="6EA1D3B2" w:rsidR="005519DC" w:rsidRPr="004466B2" w:rsidRDefault="005519DC" w:rsidP="005519DC">
            <w:pPr>
              <w:rPr>
                <w:rFonts w:cstheme="minorHAnsi"/>
              </w:rPr>
            </w:pPr>
            <w:r>
              <w:rPr>
                <w:rFonts w:eastAsia="Cambria" w:cstheme="minorHAnsi"/>
                <w:lang w:val="en-US"/>
              </w:rPr>
              <w:t>Prototype</w:t>
            </w:r>
          </w:p>
        </w:tc>
        <w:tc>
          <w:tcPr>
            <w:tcW w:w="1633" w:type="dxa"/>
          </w:tcPr>
          <w:p w14:paraId="62BADF11" w14:textId="3815E11E" w:rsidR="005519DC" w:rsidRPr="004466B2" w:rsidRDefault="005519DC" w:rsidP="005519DC">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13/12/2019</w:t>
            </w:r>
          </w:p>
        </w:tc>
        <w:tc>
          <w:tcPr>
            <w:tcW w:w="1439" w:type="dxa"/>
          </w:tcPr>
          <w:p w14:paraId="0B76C18E" w14:textId="6F13E8E9" w:rsidR="005519DC" w:rsidRPr="004466B2" w:rsidRDefault="005519DC" w:rsidP="005519DC">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10:00</w:t>
            </w:r>
          </w:p>
        </w:tc>
        <w:tc>
          <w:tcPr>
            <w:tcW w:w="1439" w:type="dxa"/>
          </w:tcPr>
          <w:p w14:paraId="360C7FB8" w14:textId="5FC07C55" w:rsidR="005519DC" w:rsidRPr="004466B2" w:rsidRDefault="005519DC" w:rsidP="005519DC">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19/12/2019</w:t>
            </w:r>
          </w:p>
        </w:tc>
        <w:tc>
          <w:tcPr>
            <w:tcW w:w="1117" w:type="dxa"/>
          </w:tcPr>
          <w:p w14:paraId="37F1318F" w14:textId="2BC611CA" w:rsidR="005519DC" w:rsidRPr="004466B2" w:rsidRDefault="005519DC" w:rsidP="005519DC">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14:00</w:t>
            </w:r>
          </w:p>
        </w:tc>
        <w:tc>
          <w:tcPr>
            <w:tcW w:w="1035" w:type="dxa"/>
          </w:tcPr>
          <w:p w14:paraId="188C88F1" w14:textId="5B5A435C" w:rsidR="005519DC" w:rsidRPr="004466B2" w:rsidRDefault="005519DC" w:rsidP="005519DC">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 xml:space="preserve">4 </w:t>
            </w:r>
            <w:proofErr w:type="spellStart"/>
            <w:r>
              <w:rPr>
                <w:rFonts w:eastAsia="Cambria" w:cstheme="minorHAnsi"/>
                <w:lang w:val="en-US"/>
              </w:rPr>
              <w:t>uur</w:t>
            </w:r>
            <w:proofErr w:type="spellEnd"/>
          </w:p>
        </w:tc>
        <w:tc>
          <w:tcPr>
            <w:tcW w:w="2115" w:type="dxa"/>
          </w:tcPr>
          <w:p w14:paraId="140795E9" w14:textId="77777777" w:rsidR="005519DC" w:rsidRPr="004466B2" w:rsidRDefault="005519DC" w:rsidP="005519DC">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EE2376" w14:paraId="1AEAB270" w14:textId="020EC20C"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3C15561E" w14:textId="46218C15" w:rsidR="00EE2376" w:rsidRPr="004466B2" w:rsidRDefault="00282FD9" w:rsidP="00EE2376">
            <w:pPr>
              <w:rPr>
                <w:rFonts w:eastAsia="Cambria" w:cstheme="minorHAnsi"/>
                <w:lang w:val="en-US"/>
              </w:rPr>
            </w:pPr>
            <w:r>
              <w:rPr>
                <w:rFonts w:eastAsia="Cambria" w:cstheme="minorHAnsi"/>
                <w:lang w:val="en-US"/>
              </w:rPr>
              <w:t>Database</w:t>
            </w:r>
          </w:p>
        </w:tc>
        <w:tc>
          <w:tcPr>
            <w:tcW w:w="1633" w:type="dxa"/>
          </w:tcPr>
          <w:p w14:paraId="19958FC6" w14:textId="70E158D5"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w:t>
            </w:r>
            <w:r w:rsidR="00C13CE4">
              <w:rPr>
                <w:rFonts w:eastAsia="Cambria" w:cstheme="minorHAnsi"/>
                <w:lang w:val="en-US"/>
              </w:rPr>
              <w:t>6</w:t>
            </w:r>
            <w:r>
              <w:rPr>
                <w:rFonts w:eastAsia="Cambria" w:cstheme="minorHAnsi"/>
                <w:lang w:val="en-US"/>
              </w:rPr>
              <w:t>/00/2019</w:t>
            </w:r>
          </w:p>
        </w:tc>
        <w:tc>
          <w:tcPr>
            <w:tcW w:w="1439" w:type="dxa"/>
          </w:tcPr>
          <w:p w14:paraId="2CF0F4A9" w14:textId="1F76EC37" w:rsidR="00EE2376" w:rsidRPr="004466B2" w:rsidRDefault="006A4740"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10:00</w:t>
            </w:r>
          </w:p>
        </w:tc>
        <w:tc>
          <w:tcPr>
            <w:tcW w:w="1439" w:type="dxa"/>
          </w:tcPr>
          <w:p w14:paraId="19B94E5D" w14:textId="4A76714F"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w:t>
            </w:r>
            <w:r w:rsidR="00C13CE4">
              <w:rPr>
                <w:rFonts w:eastAsia="Cambria" w:cstheme="minorHAnsi"/>
                <w:lang w:val="en-US"/>
              </w:rPr>
              <w:t>7</w:t>
            </w:r>
            <w:r>
              <w:rPr>
                <w:rFonts w:eastAsia="Cambria" w:cstheme="minorHAnsi"/>
                <w:lang w:val="en-US"/>
              </w:rPr>
              <w:t>/00/2019</w:t>
            </w:r>
          </w:p>
        </w:tc>
        <w:tc>
          <w:tcPr>
            <w:tcW w:w="1117" w:type="dxa"/>
          </w:tcPr>
          <w:p w14:paraId="15AD697C" w14:textId="2AD164E5" w:rsidR="00EE2376" w:rsidRPr="004466B2" w:rsidRDefault="006A4740"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14:00</w:t>
            </w:r>
          </w:p>
        </w:tc>
        <w:tc>
          <w:tcPr>
            <w:tcW w:w="1035" w:type="dxa"/>
          </w:tcPr>
          <w:p w14:paraId="74FFF86F" w14:textId="4B610612" w:rsidR="00EE2376" w:rsidRPr="004466B2" w:rsidRDefault="006A4740"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3</w:t>
            </w:r>
            <w:r w:rsidR="00EE2376">
              <w:rPr>
                <w:rFonts w:eastAsia="Cambria" w:cstheme="minorHAnsi"/>
                <w:lang w:val="en-US"/>
              </w:rPr>
              <w:t xml:space="preserve"> </w:t>
            </w:r>
            <w:proofErr w:type="spellStart"/>
            <w:r w:rsidR="00EE2376">
              <w:rPr>
                <w:rFonts w:eastAsia="Cambria" w:cstheme="minorHAnsi"/>
                <w:lang w:val="en-US"/>
              </w:rPr>
              <w:t>uur</w:t>
            </w:r>
            <w:proofErr w:type="spellEnd"/>
          </w:p>
        </w:tc>
        <w:tc>
          <w:tcPr>
            <w:tcW w:w="2115" w:type="dxa"/>
          </w:tcPr>
          <w:p w14:paraId="0B36F4E5" w14:textId="77777777" w:rsidR="00EE2376" w:rsidRPr="004466B2" w:rsidRDefault="00EE2376" w:rsidP="00EE2376">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B066EA" w14:paraId="2E37CF66" w14:textId="77777777"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59793E40" w14:textId="54A68307" w:rsidR="00B066EA" w:rsidRDefault="00B066EA" w:rsidP="00B066EA">
            <w:pPr>
              <w:rPr>
                <w:rFonts w:eastAsia="Cambria" w:cstheme="minorHAnsi"/>
                <w:lang w:val="en-US"/>
              </w:rPr>
            </w:pPr>
            <w:r>
              <w:rPr>
                <w:rFonts w:eastAsia="Cambria" w:cstheme="minorHAnsi"/>
                <w:lang w:val="en-US"/>
              </w:rPr>
              <w:t>Class library(API)</w:t>
            </w:r>
          </w:p>
        </w:tc>
        <w:tc>
          <w:tcPr>
            <w:tcW w:w="1633" w:type="dxa"/>
          </w:tcPr>
          <w:p w14:paraId="1B56113E" w14:textId="512F723E" w:rsidR="00B066EA" w:rsidRDefault="00C13CE4" w:rsidP="00B066EA">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7</w:t>
            </w:r>
            <w:r w:rsidR="00B066EA">
              <w:rPr>
                <w:rFonts w:eastAsia="Cambria" w:cstheme="minorHAnsi"/>
                <w:lang w:val="en-US"/>
              </w:rPr>
              <w:t>/00/2019</w:t>
            </w:r>
          </w:p>
        </w:tc>
        <w:tc>
          <w:tcPr>
            <w:tcW w:w="1439" w:type="dxa"/>
          </w:tcPr>
          <w:p w14:paraId="4FE031E4" w14:textId="565D2BF4" w:rsidR="00B066EA" w:rsidRDefault="00B066EA" w:rsidP="00B066EA">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00:00</w:t>
            </w:r>
          </w:p>
        </w:tc>
        <w:tc>
          <w:tcPr>
            <w:tcW w:w="1439" w:type="dxa"/>
          </w:tcPr>
          <w:p w14:paraId="66E6E4C6" w14:textId="51DF75FF" w:rsidR="00B066EA" w:rsidRDefault="00C13CE4" w:rsidP="00B066EA">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16</w:t>
            </w:r>
            <w:r w:rsidR="00B066EA">
              <w:rPr>
                <w:rFonts w:eastAsia="Cambria" w:cstheme="minorHAnsi"/>
                <w:lang w:val="en-US"/>
              </w:rPr>
              <w:t>/00/2019</w:t>
            </w:r>
          </w:p>
        </w:tc>
        <w:tc>
          <w:tcPr>
            <w:tcW w:w="1117" w:type="dxa"/>
          </w:tcPr>
          <w:p w14:paraId="42E35DD1" w14:textId="4BCD15B8" w:rsidR="00B066EA" w:rsidRDefault="0021241B" w:rsidP="00B066EA">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14:00</w:t>
            </w:r>
          </w:p>
        </w:tc>
        <w:tc>
          <w:tcPr>
            <w:tcW w:w="1035" w:type="dxa"/>
          </w:tcPr>
          <w:p w14:paraId="2792E542" w14:textId="1B8B7572" w:rsidR="00B066EA" w:rsidRDefault="00B066EA" w:rsidP="00B066EA">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 xml:space="preserve">00 </w:t>
            </w:r>
            <w:proofErr w:type="spellStart"/>
            <w:r>
              <w:rPr>
                <w:rFonts w:eastAsia="Cambria" w:cstheme="minorHAnsi"/>
                <w:lang w:val="en-US"/>
              </w:rPr>
              <w:t>uur</w:t>
            </w:r>
            <w:proofErr w:type="spellEnd"/>
          </w:p>
        </w:tc>
        <w:tc>
          <w:tcPr>
            <w:tcW w:w="2115" w:type="dxa"/>
          </w:tcPr>
          <w:p w14:paraId="4971CFA5" w14:textId="77777777" w:rsidR="00B066EA" w:rsidRPr="004466B2" w:rsidRDefault="00B066EA" w:rsidP="00B066EA">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B066EA" w14:paraId="4B936773" w14:textId="77777777"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6817362A" w14:textId="1A3EE3A7" w:rsidR="00B066EA" w:rsidRDefault="00B066EA" w:rsidP="00B066EA">
            <w:pPr>
              <w:rPr>
                <w:rFonts w:eastAsia="Cambria" w:cstheme="minorHAnsi"/>
                <w:lang w:val="en-US"/>
              </w:rPr>
            </w:pPr>
            <w:proofErr w:type="spellStart"/>
            <w:r>
              <w:rPr>
                <w:rFonts w:eastAsia="Cambria" w:cstheme="minorHAnsi"/>
                <w:lang w:val="en-US"/>
              </w:rPr>
              <w:t>Webapplicatie</w:t>
            </w:r>
            <w:proofErr w:type="spellEnd"/>
          </w:p>
        </w:tc>
        <w:tc>
          <w:tcPr>
            <w:tcW w:w="1633" w:type="dxa"/>
          </w:tcPr>
          <w:p w14:paraId="5D85E5DD" w14:textId="287C7DE0" w:rsidR="00B066EA" w:rsidRDefault="00CB6B3E" w:rsidP="00B066EA">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7</w:t>
            </w:r>
            <w:r w:rsidR="00B066EA">
              <w:rPr>
                <w:rFonts w:eastAsia="Cambria" w:cstheme="minorHAnsi"/>
                <w:lang w:val="en-US"/>
              </w:rPr>
              <w:t>/00/2019</w:t>
            </w:r>
          </w:p>
        </w:tc>
        <w:tc>
          <w:tcPr>
            <w:tcW w:w="1439" w:type="dxa"/>
          </w:tcPr>
          <w:p w14:paraId="74D02BBE" w14:textId="4F6C2175" w:rsidR="00B066EA" w:rsidRDefault="00B066EA" w:rsidP="00B066EA">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00:00</w:t>
            </w:r>
          </w:p>
        </w:tc>
        <w:tc>
          <w:tcPr>
            <w:tcW w:w="1439" w:type="dxa"/>
          </w:tcPr>
          <w:p w14:paraId="712B1DC5" w14:textId="6F3B2A4D" w:rsidR="00B066EA" w:rsidRDefault="00CB6B3E" w:rsidP="00B066EA">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21</w:t>
            </w:r>
            <w:r w:rsidR="00B066EA">
              <w:rPr>
                <w:rFonts w:eastAsia="Cambria" w:cstheme="minorHAnsi"/>
                <w:lang w:val="en-US"/>
              </w:rPr>
              <w:t>/00/2019</w:t>
            </w:r>
          </w:p>
        </w:tc>
        <w:tc>
          <w:tcPr>
            <w:tcW w:w="1117" w:type="dxa"/>
          </w:tcPr>
          <w:p w14:paraId="1E21F140" w14:textId="10EEBE0B" w:rsidR="00B066EA" w:rsidRDefault="0021241B" w:rsidP="00B066EA">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14:00</w:t>
            </w:r>
          </w:p>
        </w:tc>
        <w:tc>
          <w:tcPr>
            <w:tcW w:w="1035" w:type="dxa"/>
          </w:tcPr>
          <w:p w14:paraId="1730E045" w14:textId="1A044AE2" w:rsidR="00B066EA" w:rsidRDefault="00B066EA" w:rsidP="00B066EA">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 xml:space="preserve">00 </w:t>
            </w:r>
            <w:proofErr w:type="spellStart"/>
            <w:r>
              <w:rPr>
                <w:rFonts w:eastAsia="Cambria" w:cstheme="minorHAnsi"/>
                <w:lang w:val="en-US"/>
              </w:rPr>
              <w:t>uur</w:t>
            </w:r>
            <w:proofErr w:type="spellEnd"/>
          </w:p>
        </w:tc>
        <w:tc>
          <w:tcPr>
            <w:tcW w:w="2115" w:type="dxa"/>
          </w:tcPr>
          <w:p w14:paraId="49187D80" w14:textId="77777777" w:rsidR="00B066EA" w:rsidRPr="004466B2" w:rsidRDefault="00B066EA" w:rsidP="00B066EA">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B066EA" w14:paraId="6CF341A1" w14:textId="77777777"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317F0DCE" w14:textId="114FC897" w:rsidR="00B066EA" w:rsidRDefault="00B066EA" w:rsidP="00B066EA">
            <w:pPr>
              <w:rPr>
                <w:rFonts w:eastAsia="Cambria" w:cstheme="minorHAnsi"/>
                <w:lang w:val="en-US"/>
              </w:rPr>
            </w:pPr>
            <w:r>
              <w:rPr>
                <w:rFonts w:eastAsia="Cambria" w:cstheme="minorHAnsi"/>
                <w:lang w:val="en-US"/>
              </w:rPr>
              <w:t>App</w:t>
            </w:r>
          </w:p>
        </w:tc>
        <w:tc>
          <w:tcPr>
            <w:tcW w:w="1633" w:type="dxa"/>
          </w:tcPr>
          <w:p w14:paraId="72416DDA" w14:textId="6959EC4E" w:rsidR="00B066EA" w:rsidRDefault="00CB6B3E" w:rsidP="00B066EA">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7</w:t>
            </w:r>
            <w:r w:rsidR="00B066EA">
              <w:rPr>
                <w:rFonts w:eastAsia="Cambria" w:cstheme="minorHAnsi"/>
                <w:lang w:val="en-US"/>
              </w:rPr>
              <w:t>/0</w:t>
            </w:r>
            <w:r>
              <w:rPr>
                <w:rFonts w:eastAsia="Cambria" w:cstheme="minorHAnsi"/>
                <w:lang w:val="en-US"/>
              </w:rPr>
              <w:t>1</w:t>
            </w:r>
            <w:r w:rsidR="00B066EA">
              <w:rPr>
                <w:rFonts w:eastAsia="Cambria" w:cstheme="minorHAnsi"/>
                <w:lang w:val="en-US"/>
              </w:rPr>
              <w:t>/2019</w:t>
            </w:r>
          </w:p>
        </w:tc>
        <w:tc>
          <w:tcPr>
            <w:tcW w:w="1439" w:type="dxa"/>
          </w:tcPr>
          <w:p w14:paraId="5320321D" w14:textId="024C5BFA" w:rsidR="00B066EA" w:rsidRDefault="00B066EA" w:rsidP="00B066EA">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00:00</w:t>
            </w:r>
          </w:p>
        </w:tc>
        <w:tc>
          <w:tcPr>
            <w:tcW w:w="1439" w:type="dxa"/>
          </w:tcPr>
          <w:p w14:paraId="152F6E5C" w14:textId="3AF06A34" w:rsidR="00B066EA" w:rsidRDefault="00CB6B3E" w:rsidP="00B066EA">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21</w:t>
            </w:r>
            <w:r w:rsidR="00B066EA">
              <w:rPr>
                <w:rFonts w:eastAsia="Cambria" w:cstheme="minorHAnsi"/>
                <w:lang w:val="en-US"/>
              </w:rPr>
              <w:t>/0</w:t>
            </w:r>
            <w:r>
              <w:rPr>
                <w:rFonts w:eastAsia="Cambria" w:cstheme="minorHAnsi"/>
                <w:lang w:val="en-US"/>
              </w:rPr>
              <w:t>1</w:t>
            </w:r>
            <w:r w:rsidR="00B066EA">
              <w:rPr>
                <w:rFonts w:eastAsia="Cambria" w:cstheme="minorHAnsi"/>
                <w:lang w:val="en-US"/>
              </w:rPr>
              <w:t>/2019</w:t>
            </w:r>
          </w:p>
        </w:tc>
        <w:tc>
          <w:tcPr>
            <w:tcW w:w="1117" w:type="dxa"/>
          </w:tcPr>
          <w:p w14:paraId="57A98182" w14:textId="5F4D41C0" w:rsidR="00B066EA" w:rsidRDefault="0021241B" w:rsidP="00B066EA">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14:00</w:t>
            </w:r>
          </w:p>
        </w:tc>
        <w:tc>
          <w:tcPr>
            <w:tcW w:w="1035" w:type="dxa"/>
          </w:tcPr>
          <w:p w14:paraId="1CDA3A03" w14:textId="6AECF1F8" w:rsidR="00B066EA" w:rsidRDefault="00B066EA" w:rsidP="00B066EA">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 xml:space="preserve">00 </w:t>
            </w:r>
            <w:proofErr w:type="spellStart"/>
            <w:r>
              <w:rPr>
                <w:rFonts w:eastAsia="Cambria" w:cstheme="minorHAnsi"/>
                <w:lang w:val="en-US"/>
              </w:rPr>
              <w:t>uur</w:t>
            </w:r>
            <w:proofErr w:type="spellEnd"/>
          </w:p>
        </w:tc>
        <w:tc>
          <w:tcPr>
            <w:tcW w:w="2115" w:type="dxa"/>
          </w:tcPr>
          <w:p w14:paraId="7AF03A23" w14:textId="77777777" w:rsidR="00B066EA" w:rsidRPr="004466B2" w:rsidRDefault="00B066EA" w:rsidP="00B066EA">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r w:rsidR="00B066EA" w14:paraId="6C62943A" w14:textId="77777777" w:rsidTr="00064A5B">
        <w:trPr>
          <w:trHeight w:val="788"/>
        </w:trPr>
        <w:tc>
          <w:tcPr>
            <w:cnfStyle w:val="001000000000" w:firstRow="0" w:lastRow="0" w:firstColumn="1" w:lastColumn="0" w:oddVBand="0" w:evenVBand="0" w:oddHBand="0" w:evenHBand="0" w:firstRowFirstColumn="0" w:firstRowLastColumn="0" w:lastRowFirstColumn="0" w:lastRowLastColumn="0"/>
            <w:tcW w:w="2830" w:type="dxa"/>
          </w:tcPr>
          <w:p w14:paraId="2BAB4A3A" w14:textId="570ADBC5" w:rsidR="00B066EA" w:rsidRDefault="00B066EA" w:rsidP="00B066EA">
            <w:pPr>
              <w:rPr>
                <w:rFonts w:eastAsia="Cambria" w:cstheme="minorHAnsi"/>
                <w:lang w:val="en-US"/>
              </w:rPr>
            </w:pPr>
            <w:proofErr w:type="spellStart"/>
            <w:r>
              <w:rPr>
                <w:rFonts w:eastAsia="Cambria" w:cstheme="minorHAnsi"/>
                <w:lang w:val="en-US"/>
              </w:rPr>
              <w:t>Eindpresentaties</w:t>
            </w:r>
            <w:proofErr w:type="spellEnd"/>
          </w:p>
        </w:tc>
        <w:tc>
          <w:tcPr>
            <w:tcW w:w="1633" w:type="dxa"/>
          </w:tcPr>
          <w:p w14:paraId="654B5A1A" w14:textId="0858B431" w:rsidR="00B066EA" w:rsidRDefault="00B34F81" w:rsidP="00B066EA">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21</w:t>
            </w:r>
            <w:r w:rsidR="00B066EA">
              <w:rPr>
                <w:rFonts w:eastAsia="Cambria" w:cstheme="minorHAnsi"/>
                <w:lang w:val="en-US"/>
              </w:rPr>
              <w:t>/0</w:t>
            </w:r>
            <w:r w:rsidR="00CB6B3E">
              <w:rPr>
                <w:rFonts w:eastAsia="Cambria" w:cstheme="minorHAnsi"/>
                <w:lang w:val="en-US"/>
              </w:rPr>
              <w:t>1</w:t>
            </w:r>
            <w:r w:rsidR="00B066EA">
              <w:rPr>
                <w:rFonts w:eastAsia="Cambria" w:cstheme="minorHAnsi"/>
                <w:lang w:val="en-US"/>
              </w:rPr>
              <w:t>/2019</w:t>
            </w:r>
          </w:p>
        </w:tc>
        <w:tc>
          <w:tcPr>
            <w:tcW w:w="1439" w:type="dxa"/>
          </w:tcPr>
          <w:p w14:paraId="16CC78C8" w14:textId="46712A76" w:rsidR="00B066EA" w:rsidRDefault="00B066EA" w:rsidP="00B066EA">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00:00</w:t>
            </w:r>
          </w:p>
        </w:tc>
        <w:tc>
          <w:tcPr>
            <w:tcW w:w="1439" w:type="dxa"/>
          </w:tcPr>
          <w:p w14:paraId="3D424242" w14:textId="446D873A" w:rsidR="00B066EA" w:rsidRDefault="00B34F81" w:rsidP="00B066EA">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23</w:t>
            </w:r>
            <w:r w:rsidR="00B066EA">
              <w:rPr>
                <w:rFonts w:eastAsia="Cambria" w:cstheme="minorHAnsi"/>
                <w:lang w:val="en-US"/>
              </w:rPr>
              <w:t>/0</w:t>
            </w:r>
            <w:r w:rsidR="00CB6B3E">
              <w:rPr>
                <w:rFonts w:eastAsia="Cambria" w:cstheme="minorHAnsi"/>
                <w:lang w:val="en-US"/>
              </w:rPr>
              <w:t>1</w:t>
            </w:r>
            <w:r w:rsidR="00B066EA">
              <w:rPr>
                <w:rFonts w:eastAsia="Cambria" w:cstheme="minorHAnsi"/>
                <w:lang w:val="en-US"/>
              </w:rPr>
              <w:t>/2019</w:t>
            </w:r>
          </w:p>
        </w:tc>
        <w:tc>
          <w:tcPr>
            <w:tcW w:w="1117" w:type="dxa"/>
          </w:tcPr>
          <w:p w14:paraId="31F4C142" w14:textId="03CEAF88" w:rsidR="00B066EA" w:rsidRDefault="0021241B" w:rsidP="00B066EA">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14:00</w:t>
            </w:r>
          </w:p>
        </w:tc>
        <w:tc>
          <w:tcPr>
            <w:tcW w:w="1035" w:type="dxa"/>
          </w:tcPr>
          <w:p w14:paraId="15A6CE4E" w14:textId="71B4ABB8" w:rsidR="00B066EA" w:rsidRDefault="00B066EA" w:rsidP="00B066EA">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r>
              <w:rPr>
                <w:rFonts w:eastAsia="Cambria" w:cstheme="minorHAnsi"/>
                <w:lang w:val="en-US"/>
              </w:rPr>
              <w:t xml:space="preserve">00 </w:t>
            </w:r>
            <w:proofErr w:type="spellStart"/>
            <w:r>
              <w:rPr>
                <w:rFonts w:eastAsia="Cambria" w:cstheme="minorHAnsi"/>
                <w:lang w:val="en-US"/>
              </w:rPr>
              <w:t>uur</w:t>
            </w:r>
            <w:proofErr w:type="spellEnd"/>
          </w:p>
        </w:tc>
        <w:tc>
          <w:tcPr>
            <w:tcW w:w="2115" w:type="dxa"/>
          </w:tcPr>
          <w:p w14:paraId="3B454B32" w14:textId="77777777" w:rsidR="00B066EA" w:rsidRPr="004466B2" w:rsidRDefault="00B066EA" w:rsidP="00B066EA">
            <w:pPr>
              <w:cnfStyle w:val="000000000000" w:firstRow="0" w:lastRow="0" w:firstColumn="0" w:lastColumn="0" w:oddVBand="0" w:evenVBand="0" w:oddHBand="0" w:evenHBand="0" w:firstRowFirstColumn="0" w:firstRowLastColumn="0" w:lastRowFirstColumn="0" w:lastRowLastColumn="0"/>
              <w:rPr>
                <w:rFonts w:eastAsia="Cambria" w:cstheme="minorHAnsi"/>
                <w:lang w:val="en-US"/>
              </w:rPr>
            </w:pPr>
          </w:p>
        </w:tc>
      </w:tr>
    </w:tbl>
    <w:p w14:paraId="6294E763" w14:textId="77777777" w:rsidR="00B37B3B" w:rsidRDefault="001441A5" w:rsidP="005B661A">
      <w:pPr>
        <w:pStyle w:val="Kop1"/>
      </w:pPr>
      <w:bookmarkStart w:id="8" w:name="_Toc25234287"/>
      <w:r>
        <w:lastRenderedPageBreak/>
        <w:t>Risicoanalyse</w:t>
      </w:r>
      <w:bookmarkEnd w:id="8"/>
    </w:p>
    <w:p w14:paraId="3F12FDB9" w14:textId="77777777" w:rsidR="00064A5B" w:rsidRDefault="00064A5B" w:rsidP="00064A5B"/>
    <w:p w14:paraId="624E56C2" w14:textId="2D19AC29" w:rsidR="00DF5E88" w:rsidRDefault="00E45308" w:rsidP="00064A5B">
      <w:pPr>
        <w:rPr>
          <w:color w:val="0C5361" w:themeColor="accent2" w:themeShade="BF"/>
        </w:rPr>
      </w:pPr>
      <w:r>
        <w:rPr>
          <w:color w:val="0C5361" w:themeColor="accent2" w:themeShade="BF"/>
        </w:rPr>
        <w:t>Zie document risico analyse</w:t>
      </w:r>
    </w:p>
    <w:p w14:paraId="103025F8" w14:textId="077D9462" w:rsidR="00DF5E88" w:rsidRPr="00DF5E88" w:rsidRDefault="00DF5E88" w:rsidP="00064A5B">
      <w:pPr>
        <w:rPr>
          <w:color w:val="FF0000"/>
        </w:rPr>
        <w:sectPr w:rsidR="00DF5E88" w:rsidRPr="00DF5E88" w:rsidSect="001F5E9D">
          <w:headerReference w:type="default" r:id="rId15"/>
          <w:footerReference w:type="default" r:id="rId16"/>
          <w:pgSz w:w="11906" w:h="16838" w:code="9"/>
          <w:pgMar w:top="2160" w:right="1080" w:bottom="720" w:left="1080" w:header="648" w:footer="432" w:gutter="0"/>
          <w:cols w:space="708"/>
          <w:docGrid w:linePitch="360"/>
        </w:sectPr>
      </w:pPr>
    </w:p>
    <w:p w14:paraId="4870E0F7" w14:textId="669CD91B" w:rsidR="001441A5" w:rsidRDefault="001441A5" w:rsidP="005B661A">
      <w:pPr>
        <w:pStyle w:val="Kop1"/>
        <w:ind w:left="1080"/>
      </w:pPr>
      <w:bookmarkStart w:id="9" w:name="_Toc25234288"/>
      <w:r>
        <w:lastRenderedPageBreak/>
        <w:t>Projectgrenzen</w:t>
      </w:r>
      <w:bookmarkEnd w:id="9"/>
    </w:p>
    <w:p w14:paraId="5BBBAD11" w14:textId="621414C1" w:rsidR="000972BE" w:rsidRDefault="000972BE" w:rsidP="000972BE">
      <w:pPr>
        <w:spacing w:before="0" w:after="160" w:line="259" w:lineRule="auto"/>
        <w:rPr>
          <w:color w:val="0C5361" w:themeColor="accent2" w:themeShade="BF"/>
        </w:rPr>
      </w:pPr>
      <w:r>
        <w:rPr>
          <w:color w:val="0C5361" w:themeColor="accent2" w:themeShade="BF"/>
        </w:rPr>
        <w:t>Wat wij niet zullen g</w:t>
      </w:r>
      <w:r w:rsidRPr="000972BE">
        <w:rPr>
          <w:color w:val="auto"/>
        </w:rPr>
        <w:t>aan</w:t>
      </w:r>
      <w:r>
        <w:rPr>
          <w:color w:val="0C5361" w:themeColor="accent2" w:themeShade="BF"/>
        </w:rPr>
        <w:t xml:space="preserve"> doen binnen dit project:</w:t>
      </w:r>
    </w:p>
    <w:p w14:paraId="376D0BE7" w14:textId="03A1E55C" w:rsidR="000972BE" w:rsidRDefault="000972BE" w:rsidP="000972BE">
      <w:pPr>
        <w:pStyle w:val="Lijstalinea"/>
        <w:numPr>
          <w:ilvl w:val="0"/>
          <w:numId w:val="45"/>
        </w:numPr>
        <w:spacing w:before="0" w:after="160" w:line="259" w:lineRule="auto"/>
        <w:rPr>
          <w:color w:val="0C5361" w:themeColor="accent2" w:themeShade="BF"/>
        </w:rPr>
      </w:pPr>
      <w:r>
        <w:rPr>
          <w:color w:val="0C5361" w:themeColor="accent2" w:themeShade="BF"/>
        </w:rPr>
        <w:t>Het schrijven van instructies en cursussen geven aan mensen die gebruik maken van dit systeem.</w:t>
      </w:r>
    </w:p>
    <w:p w14:paraId="7BF8349E" w14:textId="06B9092E" w:rsidR="000972BE" w:rsidRPr="000972BE" w:rsidRDefault="000972BE" w:rsidP="000972BE">
      <w:pPr>
        <w:pStyle w:val="Lijstalinea"/>
        <w:numPr>
          <w:ilvl w:val="0"/>
          <w:numId w:val="45"/>
        </w:numPr>
        <w:spacing w:before="0" w:after="160" w:line="259" w:lineRule="auto"/>
        <w:rPr>
          <w:color w:val="0C5361" w:themeColor="accent2" w:themeShade="BF"/>
        </w:rPr>
      </w:pPr>
      <w:r>
        <w:rPr>
          <w:color w:val="0C5361" w:themeColor="accent2" w:themeShade="BF"/>
        </w:rPr>
        <w:t>Het onderhouden van de applicatie.</w:t>
      </w:r>
    </w:p>
    <w:p w14:paraId="56E6D098" w14:textId="77777777" w:rsidR="000972BE" w:rsidRPr="000972BE" w:rsidRDefault="000972BE" w:rsidP="000972BE">
      <w:pPr>
        <w:spacing w:before="0" w:after="160" w:line="259" w:lineRule="auto"/>
        <w:rPr>
          <w:color w:val="0C5361" w:themeColor="accent2" w:themeShade="BF"/>
        </w:rPr>
      </w:pPr>
    </w:p>
    <w:sectPr w:rsidR="000972BE" w:rsidRPr="000972BE" w:rsidSect="001441A5">
      <w:footerReference w:type="default" r:id="rId17"/>
      <w:footerReference w:type="first" r:id="rId18"/>
      <w:pgSz w:w="16838" w:h="11906" w:orient="landscape" w:code="9"/>
      <w:pgMar w:top="1728"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EB4451" w14:textId="77777777" w:rsidR="00577C0D" w:rsidRDefault="00577C0D" w:rsidP="005A20E2">
      <w:pPr>
        <w:spacing w:after="0"/>
      </w:pPr>
      <w:r>
        <w:separator/>
      </w:r>
    </w:p>
    <w:p w14:paraId="05A8AA13" w14:textId="77777777" w:rsidR="00577C0D" w:rsidRDefault="00577C0D"/>
    <w:p w14:paraId="32915BCB" w14:textId="77777777" w:rsidR="00577C0D" w:rsidRDefault="00577C0D" w:rsidP="009B4773"/>
    <w:p w14:paraId="0D7B39C4" w14:textId="77777777" w:rsidR="00577C0D" w:rsidRDefault="00577C0D" w:rsidP="00513832"/>
  </w:endnote>
  <w:endnote w:type="continuationSeparator" w:id="0">
    <w:p w14:paraId="4C8E9FCA" w14:textId="77777777" w:rsidR="00577C0D" w:rsidRDefault="00577C0D" w:rsidP="005A20E2">
      <w:pPr>
        <w:spacing w:after="0"/>
      </w:pPr>
      <w:r>
        <w:continuationSeparator/>
      </w:r>
    </w:p>
    <w:p w14:paraId="1694E9F1" w14:textId="77777777" w:rsidR="00577C0D" w:rsidRDefault="00577C0D"/>
    <w:p w14:paraId="69DF890E" w14:textId="77777777" w:rsidR="00577C0D" w:rsidRDefault="00577C0D" w:rsidP="009B4773"/>
    <w:p w14:paraId="3F99DB5E" w14:textId="77777777" w:rsidR="00577C0D" w:rsidRDefault="00577C0D"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0742617"/>
      <w:docPartObj>
        <w:docPartGallery w:val="Page Numbers (Bottom of Page)"/>
        <w:docPartUnique/>
      </w:docPartObj>
    </w:sdtPr>
    <w:sdtEndPr>
      <w:rPr>
        <w:noProof/>
      </w:rPr>
    </w:sdtEndPr>
    <w:sdtContent>
      <w:sdt>
        <w:sdtPr>
          <w:id w:val="-2009893785"/>
          <w:docPartObj>
            <w:docPartGallery w:val="Page Numbers (Bottom of Page)"/>
            <w:docPartUnique/>
          </w:docPartObj>
        </w:sdtPr>
        <w:sdtEndPr>
          <w:rPr>
            <w:noProof/>
          </w:rPr>
        </w:sdtEndPr>
        <w:sdtContent>
          <w:p w14:paraId="69D2D276" w14:textId="77777777" w:rsidR="001F032A" w:rsidRDefault="001F032A" w:rsidP="00F8411A">
            <w:pPr>
              <w:pStyle w:val="Voettekst"/>
            </w:pPr>
            <w:r w:rsidRPr="002135FB">
              <w:rPr>
                <w:lang w:bidi="nl-NL"/>
              </w:rPr>
              <w:fldChar w:fldCharType="begin"/>
            </w:r>
            <w:r w:rsidRPr="002135FB">
              <w:rPr>
                <w:lang w:bidi="nl-NL"/>
              </w:rPr>
              <w:instrText xml:space="preserve"> PAGE   \* MERGEFORMAT </w:instrText>
            </w:r>
            <w:r w:rsidRPr="002135FB">
              <w:rPr>
                <w:lang w:bidi="nl-NL"/>
              </w:rPr>
              <w:fldChar w:fldCharType="separate"/>
            </w:r>
            <w:r>
              <w:rPr>
                <w:lang w:bidi="nl-NL"/>
              </w:rPr>
              <w:t>1</w:t>
            </w:r>
            <w:r w:rsidRPr="002135FB">
              <w:rPr>
                <w:noProof/>
                <w:lang w:bidi="nl-NL"/>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579032"/>
      <w:docPartObj>
        <w:docPartGallery w:val="Page Numbers (Bottom of Page)"/>
        <w:docPartUnique/>
      </w:docPartObj>
    </w:sdtPr>
    <w:sdtEndPr>
      <w:rPr>
        <w:noProof/>
      </w:rPr>
    </w:sdtEndPr>
    <w:sdtContent>
      <w:sdt>
        <w:sdtPr>
          <w:id w:val="1011107972"/>
          <w:docPartObj>
            <w:docPartGallery w:val="Page Numbers (Bottom of Page)"/>
            <w:docPartUnique/>
          </w:docPartObj>
        </w:sdtPr>
        <w:sdtEndPr>
          <w:rPr>
            <w:noProof/>
          </w:rPr>
        </w:sdtEndPr>
        <w:sdtContent>
          <w:p w14:paraId="6B306B2F" w14:textId="77777777" w:rsidR="001F032A" w:rsidRDefault="001F032A" w:rsidP="00D94688">
            <w:pPr>
              <w:pStyle w:val="Voettekst"/>
              <w:jc w:val="right"/>
            </w:pPr>
            <w:r w:rsidRPr="002135FB">
              <w:rPr>
                <w:lang w:bidi="nl-NL"/>
              </w:rPr>
              <w:fldChar w:fldCharType="begin"/>
            </w:r>
            <w:r w:rsidRPr="002135FB">
              <w:rPr>
                <w:lang w:bidi="nl-NL"/>
              </w:rPr>
              <w:instrText xml:space="preserve"> PAGE   \* MERGEFORMAT </w:instrText>
            </w:r>
            <w:r w:rsidRPr="002135FB">
              <w:rPr>
                <w:lang w:bidi="nl-NL"/>
              </w:rPr>
              <w:fldChar w:fldCharType="separate"/>
            </w:r>
            <w:r>
              <w:rPr>
                <w:lang w:bidi="nl-NL"/>
              </w:rPr>
              <w:t>1</w:t>
            </w:r>
            <w:r w:rsidRPr="002135FB">
              <w:rPr>
                <w:noProof/>
                <w:lang w:bidi="nl-NL"/>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D845F0" w14:textId="77777777" w:rsidR="001F032A" w:rsidRPr="00E404DF" w:rsidRDefault="001F032A" w:rsidP="00807B66">
    <w:pPr>
      <w:pStyle w:val="Voettekst"/>
      <w:jc w:val="right"/>
    </w:pPr>
    <w:r w:rsidRPr="00F8411A">
      <w:rPr>
        <w:lang w:bidi="nl-NL"/>
      </w:rPr>
      <w:tab/>
    </w:r>
    <w:r w:rsidRPr="00F8411A">
      <w:rPr>
        <w:lang w:bidi="nl-NL"/>
      </w:rPr>
      <w:fldChar w:fldCharType="begin"/>
    </w:r>
    <w:r w:rsidRPr="00F8411A">
      <w:rPr>
        <w:lang w:bidi="nl-NL"/>
      </w:rPr>
      <w:instrText xml:space="preserve"> PAGE   \* MERGEFORMAT </w:instrText>
    </w:r>
    <w:r w:rsidRPr="00F8411A">
      <w:rPr>
        <w:lang w:bidi="nl-NL"/>
      </w:rPr>
      <w:fldChar w:fldCharType="separate"/>
    </w:r>
    <w:r>
      <w:rPr>
        <w:lang w:bidi="nl-NL"/>
      </w:rPr>
      <w:t>3</w:t>
    </w:r>
    <w:r w:rsidRPr="00F8411A">
      <w:rPr>
        <w:lang w:bidi="nl-NL"/>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365252" w14:textId="77777777" w:rsidR="001F032A" w:rsidRPr="00F8411A" w:rsidRDefault="001F032A" w:rsidP="00F8411A">
    <w:pPr>
      <w:pStyle w:val="Voettekst"/>
    </w:pPr>
    <w:r w:rsidRPr="00F8411A">
      <w:rPr>
        <w:lang w:bidi="nl-NL"/>
      </w:rPr>
      <w:tab/>
    </w:r>
    <w:r w:rsidRPr="00F8411A">
      <w:rPr>
        <w:lang w:bidi="nl-NL"/>
      </w:rPr>
      <w:fldChar w:fldCharType="begin"/>
    </w:r>
    <w:r w:rsidRPr="00F8411A">
      <w:rPr>
        <w:lang w:bidi="nl-NL"/>
      </w:rPr>
      <w:instrText xml:space="preserve"> PAGE   \* MERGEFORMAT </w:instrText>
    </w:r>
    <w:r w:rsidRPr="00F8411A">
      <w:rPr>
        <w:lang w:bidi="nl-NL"/>
      </w:rPr>
      <w:fldChar w:fldCharType="separate"/>
    </w:r>
    <w:r w:rsidRPr="00F8411A">
      <w:rPr>
        <w:lang w:bidi="nl-NL"/>
      </w:rPr>
      <w:t>1</w:t>
    </w:r>
    <w:r w:rsidRPr="00F8411A">
      <w:rPr>
        <w:lang w:bidi="nl-NL"/>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277772"/>
      <w:docPartObj>
        <w:docPartGallery w:val="Page Numbers (Bottom of Page)"/>
        <w:docPartUnique/>
      </w:docPartObj>
    </w:sdtPr>
    <w:sdtEndPr>
      <w:rPr>
        <w:noProof/>
      </w:rPr>
    </w:sdtEndPr>
    <w:sdtContent>
      <w:sdt>
        <w:sdtPr>
          <w:id w:val="1613789744"/>
          <w:docPartObj>
            <w:docPartGallery w:val="Page Numbers (Bottom of Page)"/>
            <w:docPartUnique/>
          </w:docPartObj>
        </w:sdtPr>
        <w:sdtEndPr>
          <w:rPr>
            <w:noProof/>
          </w:rPr>
        </w:sdtEndPr>
        <w:sdtContent>
          <w:p w14:paraId="053F5DFD" w14:textId="77777777" w:rsidR="001F032A" w:rsidRDefault="001F032A" w:rsidP="00F8411A">
            <w:pPr>
              <w:pStyle w:val="Voettekst"/>
            </w:pPr>
            <w:r w:rsidRPr="002135FB">
              <w:rPr>
                <w:lang w:bidi="nl-NL"/>
              </w:rPr>
              <w:t xml:space="preserve">24 januari 20XX                                                                                                                                                  </w:t>
            </w:r>
            <w:r w:rsidRPr="002135FB">
              <w:rPr>
                <w:lang w:bidi="nl-NL"/>
              </w:rPr>
              <w:fldChar w:fldCharType="begin"/>
            </w:r>
            <w:r w:rsidRPr="002135FB">
              <w:rPr>
                <w:lang w:bidi="nl-NL"/>
              </w:rPr>
              <w:instrText xml:space="preserve"> PAGE   \* MERGEFORMAT </w:instrText>
            </w:r>
            <w:r w:rsidRPr="002135FB">
              <w:rPr>
                <w:lang w:bidi="nl-NL"/>
              </w:rPr>
              <w:fldChar w:fldCharType="separate"/>
            </w:r>
            <w:r>
              <w:rPr>
                <w:lang w:bidi="nl-NL"/>
              </w:rPr>
              <w:t>1</w:t>
            </w:r>
            <w:r w:rsidRPr="002135FB">
              <w:rPr>
                <w:noProof/>
                <w:lang w:bidi="nl-NL"/>
              </w:rPr>
              <w:fldChar w:fldCharType="end"/>
            </w:r>
          </w:p>
        </w:sdtContent>
      </w:sdt>
      <w:p w14:paraId="6B056E40" w14:textId="77777777" w:rsidR="001F032A" w:rsidRDefault="00577C0D" w:rsidP="00F8411A">
        <w:pPr>
          <w:pStyle w:val="Voettekst"/>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B9081F" w14:textId="77777777" w:rsidR="00577C0D" w:rsidRDefault="00577C0D" w:rsidP="005A20E2">
      <w:pPr>
        <w:spacing w:after="0"/>
      </w:pPr>
      <w:r>
        <w:separator/>
      </w:r>
    </w:p>
    <w:p w14:paraId="717966CC" w14:textId="77777777" w:rsidR="00577C0D" w:rsidRDefault="00577C0D"/>
    <w:p w14:paraId="5969A2A2" w14:textId="77777777" w:rsidR="00577C0D" w:rsidRDefault="00577C0D" w:rsidP="009B4773"/>
    <w:p w14:paraId="44910AE0" w14:textId="77777777" w:rsidR="00577C0D" w:rsidRDefault="00577C0D" w:rsidP="00513832"/>
  </w:footnote>
  <w:footnote w:type="continuationSeparator" w:id="0">
    <w:p w14:paraId="3F36673B" w14:textId="77777777" w:rsidR="00577C0D" w:rsidRDefault="00577C0D" w:rsidP="005A20E2">
      <w:pPr>
        <w:spacing w:after="0"/>
      </w:pPr>
      <w:r>
        <w:continuationSeparator/>
      </w:r>
    </w:p>
    <w:p w14:paraId="252314DB" w14:textId="77777777" w:rsidR="00577C0D" w:rsidRDefault="00577C0D"/>
    <w:p w14:paraId="4DE3E7E7" w14:textId="77777777" w:rsidR="00577C0D" w:rsidRDefault="00577C0D" w:rsidP="009B4773"/>
    <w:p w14:paraId="3B447AA9" w14:textId="77777777" w:rsidR="00577C0D" w:rsidRDefault="00577C0D"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16BA6" w14:textId="77777777" w:rsidR="001F032A" w:rsidRDefault="001F032A" w:rsidP="005A20E2">
    <w:pPr>
      <w:pStyle w:val="Koptekst"/>
      <w:tabs>
        <w:tab w:val="right" w:pos="11057"/>
      </w:tabs>
      <w:ind w:left="-1134" w:right="-1085"/>
    </w:pPr>
    <w:r>
      <w:rPr>
        <w:noProof/>
        <w:lang w:bidi="nl-NL"/>
      </w:rPr>
      <w:drawing>
        <wp:anchor distT="0" distB="0" distL="114300" distR="114300" simplePos="0" relativeHeight="251670528" behindDoc="1" locked="0" layoutInCell="1" allowOverlap="1" wp14:anchorId="072E58B3" wp14:editId="180D7A29">
          <wp:simplePos x="0" y="0"/>
          <wp:positionH relativeFrom="page">
            <wp:align>center</wp:align>
          </wp:positionH>
          <wp:positionV relativeFrom="page">
            <wp:align>center</wp:align>
          </wp:positionV>
          <wp:extent cx="7132320" cy="9427464"/>
          <wp:effectExtent l="0" t="0" r="0" b="2540"/>
          <wp:wrapNone/>
          <wp:docPr id="2" name="Afbeelding 2" descr="Vrouwen met laptop en zakelijke documen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referRelativeResize="0"/>
                </pic:nvPicPr>
                <pic:blipFill rotWithShape="1">
                  <a:blip r:embed="rId1">
                    <a:extLst>
                      <a:ext uri="{28A0092B-C50C-407E-A947-70E740481C1C}">
                        <a14:useLocalDpi xmlns:a14="http://schemas.microsoft.com/office/drawing/2010/main" val="0"/>
                      </a:ext>
                    </a:extLst>
                  </a:blip>
                  <a:srcRect l="37008" t="5698" r="27787" b="24543"/>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4B88CF" w14:textId="77777777" w:rsidR="001F032A" w:rsidRDefault="001F032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4EFC2" w14:textId="77777777" w:rsidR="001F032A" w:rsidRDefault="001F032A">
    <w:r>
      <w:rPr>
        <w:noProof/>
        <w:lang w:bidi="nl-NL"/>
      </w:rPr>
      <w:drawing>
        <wp:anchor distT="0" distB="0" distL="114300" distR="114300" simplePos="0" relativeHeight="251675648" behindDoc="1" locked="0" layoutInCell="1" allowOverlap="1" wp14:anchorId="58143409" wp14:editId="1A1D1F81">
          <wp:simplePos x="0" y="0"/>
          <wp:positionH relativeFrom="page">
            <wp:posOffset>347345</wp:posOffset>
          </wp:positionH>
          <wp:positionV relativeFrom="page">
            <wp:align>center</wp:align>
          </wp:positionV>
          <wp:extent cx="3300984" cy="9427464"/>
          <wp:effectExtent l="0" t="0" r="0" b="2540"/>
          <wp:wrapNone/>
          <wp:docPr id="3" name="Afbeelding 3" descr="Vrouwen en enkele documen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47115" t="11270" r="35057" b="12436"/>
                  <a:stretch/>
                </pic:blipFill>
                <pic:spPr bwMode="auto">
                  <a:xfrm flipH="1">
                    <a:off x="0" y="0"/>
                    <a:ext cx="3300984"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8E9CEB" w14:textId="77777777" w:rsidR="001F032A" w:rsidRPr="00EB47F9" w:rsidRDefault="001F032A" w:rsidP="00EB47F9">
    <w:pPr>
      <w:pStyle w:val="Koptekst"/>
      <w:rPr>
        <w:rStyle w:val="TitelChar"/>
        <w:rFonts w:eastAsiaTheme="minorHAnsi" w:cstheme="minorBidi"/>
        <w:b/>
        <w:color w:val="107082" w:themeColor="accent2"/>
        <w:spacing w:val="0"/>
        <w:kern w:val="0"/>
        <w:sz w:val="28"/>
        <w:szCs w:val="24"/>
      </w:rPr>
    </w:pPr>
    <w:r>
      <w:rPr>
        <w:noProof/>
        <w:lang w:bidi="nl-NL"/>
      </w:rPr>
      <mc:AlternateContent>
        <mc:Choice Requires="wps">
          <w:drawing>
            <wp:anchor distT="45720" distB="45720" distL="114300" distR="114300" simplePos="0" relativeHeight="251677696" behindDoc="1" locked="0" layoutInCell="1" allowOverlap="1" wp14:anchorId="6A4E505B" wp14:editId="596DB19C">
              <wp:simplePos x="0" y="0"/>
              <wp:positionH relativeFrom="page">
                <wp:posOffset>0</wp:posOffset>
              </wp:positionH>
              <wp:positionV relativeFrom="page">
                <wp:posOffset>0</wp:posOffset>
              </wp:positionV>
              <wp:extent cx="10677525" cy="1005840"/>
              <wp:effectExtent l="0" t="0" r="9525" b="3810"/>
              <wp:wrapNone/>
              <wp:docPr id="1" name="Tekstvak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77525" cy="1005840"/>
                      </a:xfrm>
                      <a:prstGeom prst="rect">
                        <a:avLst/>
                      </a:prstGeom>
                      <a:solidFill>
                        <a:srgbClr val="F0CDA1">
                          <a:alpha val="50000"/>
                        </a:srgbClr>
                      </a:solidFill>
                      <a:ln w="9525">
                        <a:noFill/>
                        <a:miter lim="800000"/>
                        <a:headEnd/>
                        <a:tailEnd/>
                      </a:ln>
                    </wps:spPr>
                    <wps:txbx>
                      <w:txbxContent>
                        <w:p w14:paraId="6043A5DB" w14:textId="77777777" w:rsidR="001F032A" w:rsidRDefault="001F032A" w:rsidP="00EB47F9"/>
                      </w:txbxContent>
                    </wps:txbx>
                    <wps:bodyPr rot="0" vert="horz" wrap="square" lIns="720000" tIns="288000" rIns="91440" bIns="45720" anchor="ctr" anchorCtr="0">
                      <a:noAutofit/>
                    </wps:bodyPr>
                  </wps:wsp>
                </a:graphicData>
              </a:graphic>
              <wp14:sizeRelH relativeFrom="page">
                <wp14:pctWidth>0</wp14:pctWidth>
              </wp14:sizeRelH>
              <wp14:sizeRelV relativeFrom="margin">
                <wp14:pctHeight>0</wp14:pctHeight>
              </wp14:sizeRelV>
            </wp:anchor>
          </w:drawing>
        </mc:Choice>
        <mc:Fallback>
          <w:pict>
            <v:shapetype w14:anchorId="6A4E505B" id="_x0000_t202" coordsize="21600,21600" o:spt="202" path="m,l,21600r21600,l21600,xe">
              <v:stroke joinstyle="miter"/>
              <v:path gradientshapeok="t" o:connecttype="rect"/>
            </v:shapetype>
            <v:shape id="Tekstvak 2" o:spid="_x0000_s1026" type="#_x0000_t202" style="position:absolute;margin-left:0;margin-top:0;width:840.75pt;height:79.2pt;z-index:-25163878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" fillcolor="#f0cda1" stroked="f">
              <v:fill opacity="32896f"/>
              <v:textbox inset="20mm,8mm">
                <w:txbxContent>
                  <w:p w14:paraId="6043A5DB" w14:textId="77777777" w:rsidR="001F032A" w:rsidRDefault="001F032A" w:rsidP="00EB47F9"/>
                </w:txbxContent>
              </v:textbox>
              <w10:wrap anchorx="page" anchory="page"/>
            </v:shape>
          </w:pict>
        </mc:Fallback>
      </mc:AlternateContent>
    </w:r>
    <w:r w:rsidRPr="00EB47F9">
      <w:rPr>
        <w:lang w:bidi="nl-NL"/>
      </w:rPr>
      <w:t xml:space="preserve"> </w:t>
    </w:r>
  </w:p>
  <w:p w14:paraId="2526B3D9" w14:textId="77777777" w:rsidR="001F032A" w:rsidRPr="00EB47F9" w:rsidRDefault="001F032A" w:rsidP="00EB47F9">
    <w:pPr>
      <w:pStyle w:val="Koptekst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98A0C43C"/>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jstopsomteken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77AA22E2"/>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Grafiekopsommingsteken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Grafiekopsommingsteken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jstopsomteken"/>
      <w:lvlText w:val=""/>
      <w:lvlJc w:val="left"/>
      <w:pPr>
        <w:ind w:left="3100" w:hanging="360"/>
      </w:pPr>
      <w:rPr>
        <w:rFonts w:ascii="Symbol" w:hAnsi="Symbol" w:hint="default"/>
        <w:color w:val="107082" w:themeColor="accent2"/>
        <w:u w:color="F0CDA1" w:themeColor="accent1"/>
      </w:rPr>
    </w:lvl>
    <w:lvl w:ilvl="1" w:tplc="04090003">
      <w:start w:val="1"/>
      <w:numFmt w:val="bullet"/>
      <w:lvlText w:val="o"/>
      <w:lvlJc w:val="left"/>
      <w:pPr>
        <w:ind w:left="3820" w:hanging="360"/>
      </w:pPr>
      <w:rPr>
        <w:rFonts w:ascii="Courier New" w:hAnsi="Courier New" w:cs="Courier New" w:hint="default"/>
      </w:rPr>
    </w:lvl>
    <w:lvl w:ilvl="2" w:tplc="04090005" w:tentative="1">
      <w:start w:val="1"/>
      <w:numFmt w:val="bullet"/>
      <w:lvlText w:val=""/>
      <w:lvlJc w:val="left"/>
      <w:pPr>
        <w:ind w:left="4540" w:hanging="360"/>
      </w:pPr>
      <w:rPr>
        <w:rFonts w:ascii="Wingdings" w:hAnsi="Wingdings" w:hint="default"/>
      </w:rPr>
    </w:lvl>
    <w:lvl w:ilvl="3" w:tplc="04090001" w:tentative="1">
      <w:start w:val="1"/>
      <w:numFmt w:val="bullet"/>
      <w:lvlText w:val=""/>
      <w:lvlJc w:val="left"/>
      <w:pPr>
        <w:ind w:left="5260" w:hanging="360"/>
      </w:pPr>
      <w:rPr>
        <w:rFonts w:ascii="Symbol" w:hAnsi="Symbol" w:hint="default"/>
      </w:rPr>
    </w:lvl>
    <w:lvl w:ilvl="4" w:tplc="04090003" w:tentative="1">
      <w:start w:val="1"/>
      <w:numFmt w:val="bullet"/>
      <w:lvlText w:val="o"/>
      <w:lvlJc w:val="left"/>
      <w:pPr>
        <w:ind w:left="5980" w:hanging="360"/>
      </w:pPr>
      <w:rPr>
        <w:rFonts w:ascii="Courier New" w:hAnsi="Courier New" w:cs="Courier New" w:hint="default"/>
      </w:rPr>
    </w:lvl>
    <w:lvl w:ilvl="5" w:tplc="04090005" w:tentative="1">
      <w:start w:val="1"/>
      <w:numFmt w:val="bullet"/>
      <w:lvlText w:val=""/>
      <w:lvlJc w:val="left"/>
      <w:pPr>
        <w:ind w:left="6700" w:hanging="360"/>
      </w:pPr>
      <w:rPr>
        <w:rFonts w:ascii="Wingdings" w:hAnsi="Wingdings" w:hint="default"/>
      </w:rPr>
    </w:lvl>
    <w:lvl w:ilvl="6" w:tplc="04090001" w:tentative="1">
      <w:start w:val="1"/>
      <w:numFmt w:val="bullet"/>
      <w:lvlText w:val=""/>
      <w:lvlJc w:val="left"/>
      <w:pPr>
        <w:ind w:left="7420" w:hanging="360"/>
      </w:pPr>
      <w:rPr>
        <w:rFonts w:ascii="Symbol" w:hAnsi="Symbol" w:hint="default"/>
      </w:rPr>
    </w:lvl>
    <w:lvl w:ilvl="7" w:tplc="04090003" w:tentative="1">
      <w:start w:val="1"/>
      <w:numFmt w:val="bullet"/>
      <w:lvlText w:val="o"/>
      <w:lvlJc w:val="left"/>
      <w:pPr>
        <w:ind w:left="8140" w:hanging="360"/>
      </w:pPr>
      <w:rPr>
        <w:rFonts w:ascii="Courier New" w:hAnsi="Courier New" w:cs="Courier New" w:hint="default"/>
      </w:rPr>
    </w:lvl>
    <w:lvl w:ilvl="8" w:tplc="04090005" w:tentative="1">
      <w:start w:val="1"/>
      <w:numFmt w:val="bullet"/>
      <w:lvlText w:val=""/>
      <w:lvlJc w:val="left"/>
      <w:pPr>
        <w:ind w:left="886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277AFC"/>
    <w:multiLevelType w:val="hybridMultilevel"/>
    <w:tmpl w:val="251E707C"/>
    <w:lvl w:ilvl="0" w:tplc="C7BC33B2">
      <w:start w:val="1"/>
      <w:numFmt w:val="bullet"/>
      <w:pStyle w:val="Grafiekopsommingsteken"/>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747092A"/>
    <w:multiLevelType w:val="hybridMultilevel"/>
    <w:tmpl w:val="85C664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9448EF"/>
    <w:multiLevelType w:val="hybridMultilevel"/>
    <w:tmpl w:val="A92A2166"/>
    <w:lvl w:ilvl="0" w:tplc="A4583C36">
      <w:start w:val="1"/>
      <w:numFmt w:val="bullet"/>
      <w:pStyle w:val="Grafiekopsommingsteken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AF443A8"/>
    <w:multiLevelType w:val="multilevel"/>
    <w:tmpl w:val="6F9043DE"/>
    <w:lvl w:ilvl="0">
      <w:start w:val="1"/>
      <w:numFmt w:val="bullet"/>
      <w:lvlText w:val=""/>
      <w:lvlJc w:val="left"/>
      <w:pPr>
        <w:ind w:left="1440" w:hanging="720"/>
      </w:pPr>
      <w:rPr>
        <w:rFonts w:ascii="Symbol" w:hAnsi="Symbol"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9" w15:restartNumberingAfterBreak="0">
    <w:nsid w:val="4BEC589A"/>
    <w:multiLevelType w:val="hybridMultilevel"/>
    <w:tmpl w:val="AD4CAC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8C1828"/>
    <w:multiLevelType w:val="hybridMultilevel"/>
    <w:tmpl w:val="45148FEC"/>
    <w:lvl w:ilvl="0" w:tplc="C9B6E9BC">
      <w:start w:val="1"/>
      <w:numFmt w:val="decimal"/>
      <w:pStyle w:val="Lijstnummering"/>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68C0EF0"/>
    <w:multiLevelType w:val="hybridMultilevel"/>
    <w:tmpl w:val="7C80D8B8"/>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34" w15:restartNumberingAfterBreak="0">
    <w:nsid w:val="56C05168"/>
    <w:multiLevelType w:val="hybridMultilevel"/>
    <w:tmpl w:val="3E244880"/>
    <w:lvl w:ilvl="0" w:tplc="FFFFFFF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C35278F"/>
    <w:multiLevelType w:val="multilevel"/>
    <w:tmpl w:val="44C6ADE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6D3EFC"/>
    <w:multiLevelType w:val="hybridMultilevel"/>
    <w:tmpl w:val="29E208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101D07"/>
    <w:multiLevelType w:val="multilevel"/>
    <w:tmpl w:val="44C6ADE8"/>
    <w:lvl w:ilvl="0">
      <w:start w:val="1"/>
      <w:numFmt w:val="decimal"/>
      <w:lvlText w:val="%1."/>
      <w:lvlJc w:val="left"/>
      <w:pPr>
        <w:ind w:left="1080" w:hanging="720"/>
      </w:pPr>
      <w:rPr>
        <w:rFonts w:asciiTheme="minorHAnsi" w:hAnsiTheme="minorHAnsi"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30"/>
  </w:num>
  <w:num w:numId="2">
    <w:abstractNumId w:val="41"/>
  </w:num>
  <w:num w:numId="3">
    <w:abstractNumId w:val="18"/>
  </w:num>
  <w:num w:numId="4">
    <w:abstractNumId w:val="26"/>
  </w:num>
  <w:num w:numId="5">
    <w:abstractNumId w:val="14"/>
  </w:num>
  <w:num w:numId="6">
    <w:abstractNumId w:val="8"/>
  </w:num>
  <w:num w:numId="7">
    <w:abstractNumId w:val="40"/>
  </w:num>
  <w:num w:numId="8">
    <w:abstractNumId w:val="13"/>
  </w:num>
  <w:num w:numId="9">
    <w:abstractNumId w:val="43"/>
  </w:num>
  <w:num w:numId="10">
    <w:abstractNumId w:val="36"/>
  </w:num>
  <w:num w:numId="11">
    <w:abstractNumId w:val="4"/>
  </w:num>
  <w:num w:numId="12">
    <w:abstractNumId w:val="11"/>
  </w:num>
  <w:num w:numId="13">
    <w:abstractNumId w:val="16"/>
  </w:num>
  <w:num w:numId="14">
    <w:abstractNumId w:val="25"/>
  </w:num>
  <w:num w:numId="15">
    <w:abstractNumId w:val="21"/>
  </w:num>
  <w:num w:numId="16">
    <w:abstractNumId w:val="7"/>
  </w:num>
  <w:num w:numId="17">
    <w:abstractNumId w:val="27"/>
  </w:num>
  <w:num w:numId="18">
    <w:abstractNumId w:val="44"/>
  </w:num>
  <w:num w:numId="19">
    <w:abstractNumId w:val="10"/>
  </w:num>
  <w:num w:numId="20">
    <w:abstractNumId w:val="32"/>
  </w:num>
  <w:num w:numId="21">
    <w:abstractNumId w:val="12"/>
  </w:num>
  <w:num w:numId="22">
    <w:abstractNumId w:val="22"/>
  </w:num>
  <w:num w:numId="23">
    <w:abstractNumId w:val="24"/>
  </w:num>
  <w:num w:numId="24">
    <w:abstractNumId w:val="20"/>
  </w:num>
  <w:num w:numId="25">
    <w:abstractNumId w:val="23"/>
  </w:num>
  <w:num w:numId="26">
    <w:abstractNumId w:val="9"/>
  </w:num>
  <w:num w:numId="27">
    <w:abstractNumId w:val="38"/>
  </w:num>
  <w:num w:numId="28">
    <w:abstractNumId w:val="15"/>
  </w:num>
  <w:num w:numId="29">
    <w:abstractNumId w:val="6"/>
  </w:num>
  <w:num w:numId="30">
    <w:abstractNumId w:val="19"/>
  </w:num>
  <w:num w:numId="31">
    <w:abstractNumId w:val="5"/>
  </w:num>
  <w:num w:numId="32">
    <w:abstractNumId w:val="31"/>
  </w:num>
  <w:num w:numId="33">
    <w:abstractNumId w:val="35"/>
  </w:num>
  <w:num w:numId="34">
    <w:abstractNumId w:val="3"/>
  </w:num>
  <w:num w:numId="35">
    <w:abstractNumId w:val="1"/>
  </w:num>
  <w:num w:numId="36">
    <w:abstractNumId w:val="2"/>
  </w:num>
  <w:num w:numId="37">
    <w:abstractNumId w:val="0"/>
  </w:num>
  <w:num w:numId="38">
    <w:abstractNumId w:val="39"/>
  </w:num>
  <w:num w:numId="39">
    <w:abstractNumId w:val="17"/>
  </w:num>
  <w:num w:numId="40">
    <w:abstractNumId w:val="33"/>
  </w:num>
  <w:num w:numId="41">
    <w:abstractNumId w:val="28"/>
  </w:num>
  <w:num w:numId="42">
    <w:abstractNumId w:val="37"/>
  </w:num>
  <w:num w:numId="43">
    <w:abstractNumId w:val="34"/>
  </w:num>
  <w:num w:numId="44">
    <w:abstractNumId w:val="29"/>
  </w:num>
  <w:num w:numId="45">
    <w:abstractNumId w:val="4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movePersonalInformation/>
  <w:removeDateAndTim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65F"/>
    <w:rsid w:val="0000092E"/>
    <w:rsid w:val="00012A83"/>
    <w:rsid w:val="00017C3C"/>
    <w:rsid w:val="00021F2E"/>
    <w:rsid w:val="00023F87"/>
    <w:rsid w:val="00026EAE"/>
    <w:rsid w:val="0003123C"/>
    <w:rsid w:val="00031FA4"/>
    <w:rsid w:val="00032A10"/>
    <w:rsid w:val="00043FFE"/>
    <w:rsid w:val="00044074"/>
    <w:rsid w:val="0004430C"/>
    <w:rsid w:val="00064A5B"/>
    <w:rsid w:val="00066DE2"/>
    <w:rsid w:val="000674F7"/>
    <w:rsid w:val="00077931"/>
    <w:rsid w:val="00084E91"/>
    <w:rsid w:val="000900B6"/>
    <w:rsid w:val="000972BE"/>
    <w:rsid w:val="000A649E"/>
    <w:rsid w:val="000A7626"/>
    <w:rsid w:val="000B5DA2"/>
    <w:rsid w:val="000C1C28"/>
    <w:rsid w:val="000C5872"/>
    <w:rsid w:val="000E0448"/>
    <w:rsid w:val="000E0979"/>
    <w:rsid w:val="000E12B1"/>
    <w:rsid w:val="000E1544"/>
    <w:rsid w:val="001155CE"/>
    <w:rsid w:val="001225D9"/>
    <w:rsid w:val="00124370"/>
    <w:rsid w:val="0014414A"/>
    <w:rsid w:val="001441A5"/>
    <w:rsid w:val="00152476"/>
    <w:rsid w:val="00160392"/>
    <w:rsid w:val="001A5429"/>
    <w:rsid w:val="001A629D"/>
    <w:rsid w:val="001B1DAF"/>
    <w:rsid w:val="001B2654"/>
    <w:rsid w:val="001C7F44"/>
    <w:rsid w:val="001D1C22"/>
    <w:rsid w:val="001E11F1"/>
    <w:rsid w:val="001E1E58"/>
    <w:rsid w:val="001F032A"/>
    <w:rsid w:val="001F51B2"/>
    <w:rsid w:val="001F5E9D"/>
    <w:rsid w:val="00206719"/>
    <w:rsid w:val="0021241B"/>
    <w:rsid w:val="00212B1B"/>
    <w:rsid w:val="00215192"/>
    <w:rsid w:val="00240312"/>
    <w:rsid w:val="00240FDF"/>
    <w:rsid w:val="00247B17"/>
    <w:rsid w:val="00252E4A"/>
    <w:rsid w:val="002642A8"/>
    <w:rsid w:val="0026637B"/>
    <w:rsid w:val="00282FD9"/>
    <w:rsid w:val="002848C4"/>
    <w:rsid w:val="002A137B"/>
    <w:rsid w:val="002E01E9"/>
    <w:rsid w:val="002E6277"/>
    <w:rsid w:val="003102CF"/>
    <w:rsid w:val="0031130D"/>
    <w:rsid w:val="00314A6F"/>
    <w:rsid w:val="0033060E"/>
    <w:rsid w:val="00334394"/>
    <w:rsid w:val="00341E5A"/>
    <w:rsid w:val="00345880"/>
    <w:rsid w:val="00347AF5"/>
    <w:rsid w:val="00360F98"/>
    <w:rsid w:val="00362478"/>
    <w:rsid w:val="00374421"/>
    <w:rsid w:val="00375707"/>
    <w:rsid w:val="00385D4D"/>
    <w:rsid w:val="003A694C"/>
    <w:rsid w:val="003B5758"/>
    <w:rsid w:val="003D04F0"/>
    <w:rsid w:val="003D59A7"/>
    <w:rsid w:val="003E78A7"/>
    <w:rsid w:val="003F0714"/>
    <w:rsid w:val="003F13B0"/>
    <w:rsid w:val="003F5F4A"/>
    <w:rsid w:val="00400698"/>
    <w:rsid w:val="00400BD5"/>
    <w:rsid w:val="00403423"/>
    <w:rsid w:val="00414D89"/>
    <w:rsid w:val="0041681A"/>
    <w:rsid w:val="004211AF"/>
    <w:rsid w:val="00423A18"/>
    <w:rsid w:val="004262DD"/>
    <w:rsid w:val="0042646F"/>
    <w:rsid w:val="00435096"/>
    <w:rsid w:val="00440BF7"/>
    <w:rsid w:val="004411FB"/>
    <w:rsid w:val="00443212"/>
    <w:rsid w:val="004466B2"/>
    <w:rsid w:val="004567E6"/>
    <w:rsid w:val="00473FED"/>
    <w:rsid w:val="00493EC0"/>
    <w:rsid w:val="00495909"/>
    <w:rsid w:val="004A3042"/>
    <w:rsid w:val="004A3CBB"/>
    <w:rsid w:val="004A4A45"/>
    <w:rsid w:val="004B5251"/>
    <w:rsid w:val="004B5482"/>
    <w:rsid w:val="004B78EE"/>
    <w:rsid w:val="004C7B3E"/>
    <w:rsid w:val="00513832"/>
    <w:rsid w:val="00526C37"/>
    <w:rsid w:val="00533047"/>
    <w:rsid w:val="005519DC"/>
    <w:rsid w:val="00577B45"/>
    <w:rsid w:val="00577C0D"/>
    <w:rsid w:val="00582502"/>
    <w:rsid w:val="005853DD"/>
    <w:rsid w:val="005919AF"/>
    <w:rsid w:val="005A20E2"/>
    <w:rsid w:val="005B30C1"/>
    <w:rsid w:val="005B5B61"/>
    <w:rsid w:val="005B661A"/>
    <w:rsid w:val="005B6A1A"/>
    <w:rsid w:val="005D2146"/>
    <w:rsid w:val="005F6388"/>
    <w:rsid w:val="00602636"/>
    <w:rsid w:val="00614293"/>
    <w:rsid w:val="00614452"/>
    <w:rsid w:val="006329E1"/>
    <w:rsid w:val="006337E8"/>
    <w:rsid w:val="00633E73"/>
    <w:rsid w:val="006530FA"/>
    <w:rsid w:val="00655308"/>
    <w:rsid w:val="00664450"/>
    <w:rsid w:val="006652D2"/>
    <w:rsid w:val="006936EB"/>
    <w:rsid w:val="006A4740"/>
    <w:rsid w:val="006B2383"/>
    <w:rsid w:val="006D0144"/>
    <w:rsid w:val="006D1166"/>
    <w:rsid w:val="006D4B14"/>
    <w:rsid w:val="006D510F"/>
    <w:rsid w:val="006E3FC8"/>
    <w:rsid w:val="006E523A"/>
    <w:rsid w:val="006F35BA"/>
    <w:rsid w:val="00707756"/>
    <w:rsid w:val="007157EF"/>
    <w:rsid w:val="0072400F"/>
    <w:rsid w:val="00724812"/>
    <w:rsid w:val="00730BAF"/>
    <w:rsid w:val="0073670F"/>
    <w:rsid w:val="00740FCE"/>
    <w:rsid w:val="00753E67"/>
    <w:rsid w:val="007563AC"/>
    <w:rsid w:val="007611EA"/>
    <w:rsid w:val="007979C9"/>
    <w:rsid w:val="007B17C4"/>
    <w:rsid w:val="007B1F5A"/>
    <w:rsid w:val="007B3AB6"/>
    <w:rsid w:val="007B5AFF"/>
    <w:rsid w:val="007C136F"/>
    <w:rsid w:val="007C483B"/>
    <w:rsid w:val="007C5AF4"/>
    <w:rsid w:val="007D5767"/>
    <w:rsid w:val="007F26E5"/>
    <w:rsid w:val="007F793B"/>
    <w:rsid w:val="00807B66"/>
    <w:rsid w:val="00810DF6"/>
    <w:rsid w:val="00813EC8"/>
    <w:rsid w:val="00817F8C"/>
    <w:rsid w:val="0083428B"/>
    <w:rsid w:val="00876F99"/>
    <w:rsid w:val="00877A44"/>
    <w:rsid w:val="008820B3"/>
    <w:rsid w:val="00886169"/>
    <w:rsid w:val="008925FC"/>
    <w:rsid w:val="008965F6"/>
    <w:rsid w:val="008A0B10"/>
    <w:rsid w:val="008A2B5E"/>
    <w:rsid w:val="008A6EB1"/>
    <w:rsid w:val="008B222B"/>
    <w:rsid w:val="008B3111"/>
    <w:rsid w:val="008D3386"/>
    <w:rsid w:val="008D3518"/>
    <w:rsid w:val="008F695A"/>
    <w:rsid w:val="008F704C"/>
    <w:rsid w:val="009006B1"/>
    <w:rsid w:val="0090206C"/>
    <w:rsid w:val="00902998"/>
    <w:rsid w:val="0091065F"/>
    <w:rsid w:val="00912C1B"/>
    <w:rsid w:val="00912E6F"/>
    <w:rsid w:val="0092125E"/>
    <w:rsid w:val="00924319"/>
    <w:rsid w:val="00935021"/>
    <w:rsid w:val="00952A7A"/>
    <w:rsid w:val="00974BF8"/>
    <w:rsid w:val="009A3B33"/>
    <w:rsid w:val="009A45A0"/>
    <w:rsid w:val="009B35B5"/>
    <w:rsid w:val="009B4773"/>
    <w:rsid w:val="009C018F"/>
    <w:rsid w:val="009D2556"/>
    <w:rsid w:val="009D6815"/>
    <w:rsid w:val="009E55E1"/>
    <w:rsid w:val="00A01029"/>
    <w:rsid w:val="00A2013B"/>
    <w:rsid w:val="00A34F68"/>
    <w:rsid w:val="00A44EEF"/>
    <w:rsid w:val="00A630FD"/>
    <w:rsid w:val="00A74908"/>
    <w:rsid w:val="00A91213"/>
    <w:rsid w:val="00A960DC"/>
    <w:rsid w:val="00A9621B"/>
    <w:rsid w:val="00AA29B1"/>
    <w:rsid w:val="00AA66D7"/>
    <w:rsid w:val="00AB4D9D"/>
    <w:rsid w:val="00AC3653"/>
    <w:rsid w:val="00AE0241"/>
    <w:rsid w:val="00AE5008"/>
    <w:rsid w:val="00B066EA"/>
    <w:rsid w:val="00B26302"/>
    <w:rsid w:val="00B31FA0"/>
    <w:rsid w:val="00B34F81"/>
    <w:rsid w:val="00B37B3B"/>
    <w:rsid w:val="00B44C47"/>
    <w:rsid w:val="00B54FE2"/>
    <w:rsid w:val="00B57756"/>
    <w:rsid w:val="00B57F4F"/>
    <w:rsid w:val="00B7636D"/>
    <w:rsid w:val="00B80CF1"/>
    <w:rsid w:val="00B86E23"/>
    <w:rsid w:val="00BA14D4"/>
    <w:rsid w:val="00BA2A38"/>
    <w:rsid w:val="00BA31C4"/>
    <w:rsid w:val="00BA3E51"/>
    <w:rsid w:val="00BB02E6"/>
    <w:rsid w:val="00BD0C60"/>
    <w:rsid w:val="00BF03F7"/>
    <w:rsid w:val="00C13CE4"/>
    <w:rsid w:val="00C16643"/>
    <w:rsid w:val="00C1705C"/>
    <w:rsid w:val="00C17BCF"/>
    <w:rsid w:val="00C3246A"/>
    <w:rsid w:val="00C65564"/>
    <w:rsid w:val="00C74FA5"/>
    <w:rsid w:val="00CA223E"/>
    <w:rsid w:val="00CA61D8"/>
    <w:rsid w:val="00CB6B3E"/>
    <w:rsid w:val="00CD1D98"/>
    <w:rsid w:val="00CF1267"/>
    <w:rsid w:val="00D010A5"/>
    <w:rsid w:val="00D13200"/>
    <w:rsid w:val="00D26769"/>
    <w:rsid w:val="00D27AF8"/>
    <w:rsid w:val="00D42F1F"/>
    <w:rsid w:val="00D6543F"/>
    <w:rsid w:val="00D74E0C"/>
    <w:rsid w:val="00D76FF2"/>
    <w:rsid w:val="00D85535"/>
    <w:rsid w:val="00D86A0A"/>
    <w:rsid w:val="00D94688"/>
    <w:rsid w:val="00DB5A2E"/>
    <w:rsid w:val="00DC0528"/>
    <w:rsid w:val="00DC1104"/>
    <w:rsid w:val="00DC3A45"/>
    <w:rsid w:val="00DC7466"/>
    <w:rsid w:val="00DC7E1C"/>
    <w:rsid w:val="00DE65A2"/>
    <w:rsid w:val="00DF2DCC"/>
    <w:rsid w:val="00DF5E88"/>
    <w:rsid w:val="00DF6EA8"/>
    <w:rsid w:val="00E01630"/>
    <w:rsid w:val="00E01D0E"/>
    <w:rsid w:val="00E16215"/>
    <w:rsid w:val="00E31650"/>
    <w:rsid w:val="00E35169"/>
    <w:rsid w:val="00E404DF"/>
    <w:rsid w:val="00E45308"/>
    <w:rsid w:val="00E53724"/>
    <w:rsid w:val="00E552C8"/>
    <w:rsid w:val="00E75006"/>
    <w:rsid w:val="00E757A0"/>
    <w:rsid w:val="00E84350"/>
    <w:rsid w:val="00E857E2"/>
    <w:rsid w:val="00E85863"/>
    <w:rsid w:val="00E91AE4"/>
    <w:rsid w:val="00EA431D"/>
    <w:rsid w:val="00EB47F9"/>
    <w:rsid w:val="00EC4BCD"/>
    <w:rsid w:val="00EE2376"/>
    <w:rsid w:val="00F20CA8"/>
    <w:rsid w:val="00F25A3E"/>
    <w:rsid w:val="00F273EA"/>
    <w:rsid w:val="00F33F5E"/>
    <w:rsid w:val="00F53A40"/>
    <w:rsid w:val="00F5553C"/>
    <w:rsid w:val="00F60744"/>
    <w:rsid w:val="00F60840"/>
    <w:rsid w:val="00F75B86"/>
    <w:rsid w:val="00F77933"/>
    <w:rsid w:val="00F8411A"/>
    <w:rsid w:val="00FA0D95"/>
    <w:rsid w:val="00FA78E4"/>
    <w:rsid w:val="00FB6381"/>
    <w:rsid w:val="00FC1405"/>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68B29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4"/>
        <w:szCs w:val="24"/>
        <w:lang w:val="nl-NL"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Standaard">
    <w:name w:val="Normal"/>
    <w:qFormat/>
    <w:rsid w:val="004B78EE"/>
    <w:pPr>
      <w:spacing w:line="252" w:lineRule="auto"/>
    </w:pPr>
  </w:style>
  <w:style w:type="paragraph" w:styleId="Kop1">
    <w:name w:val="heading 1"/>
    <w:basedOn w:val="Standaard"/>
    <w:next w:val="Standaard"/>
    <w:link w:val="Kop1Char"/>
    <w:uiPriority w:val="9"/>
    <w:qFormat/>
    <w:rsid w:val="00E404DF"/>
    <w:pPr>
      <w:keepNext/>
      <w:keepLines/>
      <w:pageBreakBefore/>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Kop2">
    <w:name w:val="heading 2"/>
    <w:basedOn w:val="Standaard"/>
    <w:next w:val="Standaard"/>
    <w:link w:val="Kop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Kop3">
    <w:name w:val="heading 3"/>
    <w:basedOn w:val="Standaard"/>
    <w:next w:val="Standaard"/>
    <w:link w:val="Kop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rPr>
  </w:style>
  <w:style w:type="paragraph" w:styleId="Kop4">
    <w:name w:val="heading 4"/>
    <w:basedOn w:val="Standaard"/>
    <w:next w:val="Standaard"/>
    <w:link w:val="Kop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rsid w:val="00EB47F9"/>
    <w:pPr>
      <w:spacing w:before="0" w:after="0"/>
    </w:pPr>
    <w:rPr>
      <w:rFonts w:asciiTheme="majorHAnsi" w:hAnsiTheme="majorHAnsi"/>
      <w:b/>
      <w:caps/>
      <w:color w:val="107082" w:themeColor="accent2"/>
      <w:sz w:val="28"/>
    </w:rPr>
  </w:style>
  <w:style w:type="character" w:customStyle="1" w:styleId="KoptekstChar">
    <w:name w:val="Koptekst Char"/>
    <w:basedOn w:val="Standaardalinea-lettertype"/>
    <w:link w:val="Koptekst"/>
    <w:uiPriority w:val="99"/>
    <w:rsid w:val="00EB47F9"/>
    <w:rPr>
      <w:rFonts w:asciiTheme="majorHAnsi" w:hAnsiTheme="majorHAnsi"/>
      <w:b/>
      <w:caps/>
      <w:color w:val="107082" w:themeColor="accent2"/>
      <w:sz w:val="28"/>
    </w:rPr>
  </w:style>
  <w:style w:type="paragraph" w:styleId="Voettekst">
    <w:name w:val="footer"/>
    <w:basedOn w:val="Standaard"/>
    <w:link w:val="VoettekstChar"/>
    <w:uiPriority w:val="99"/>
    <w:rsid w:val="00F8411A"/>
    <w:pPr>
      <w:pBdr>
        <w:top w:val="single" w:sz="8" w:space="1" w:color="F0CDA1" w:themeColor="accent1"/>
      </w:pBdr>
      <w:tabs>
        <w:tab w:val="right" w:pos="10080"/>
      </w:tabs>
      <w:spacing w:after="0" w:line="240" w:lineRule="auto"/>
    </w:pPr>
    <w:rPr>
      <w:sz w:val="18"/>
    </w:rPr>
  </w:style>
  <w:style w:type="character" w:customStyle="1" w:styleId="VoettekstChar">
    <w:name w:val="Voettekst Char"/>
    <w:basedOn w:val="Standaardalinea-lettertype"/>
    <w:link w:val="Voettekst"/>
    <w:uiPriority w:val="99"/>
    <w:rsid w:val="00347AF5"/>
    <w:rPr>
      <w:color w:val="595959" w:themeColor="text1" w:themeTint="A6"/>
      <w:sz w:val="18"/>
    </w:rPr>
  </w:style>
  <w:style w:type="character" w:styleId="Tekstvantijdelijkeaanduiding">
    <w:name w:val="Placeholder Text"/>
    <w:basedOn w:val="Standaardalinea-lettertype"/>
    <w:uiPriority w:val="99"/>
    <w:semiHidden/>
    <w:rsid w:val="005A20E2"/>
    <w:rPr>
      <w:color w:val="808080"/>
    </w:rPr>
  </w:style>
  <w:style w:type="paragraph" w:styleId="Titel">
    <w:name w:val="Title"/>
    <w:basedOn w:val="Standaard"/>
    <w:next w:val="Standaard"/>
    <w:link w:val="TitelChar"/>
    <w:uiPriority w:val="10"/>
    <w:qFormat/>
    <w:rsid w:val="004B78EE"/>
    <w:pPr>
      <w:spacing w:after="0"/>
      <w:contextualSpacing/>
      <w:jc w:val="center"/>
    </w:pPr>
    <w:rPr>
      <w:rFonts w:asciiTheme="majorHAnsi" w:eastAsiaTheme="majorEastAsia" w:hAnsiTheme="majorHAnsi" w:cstheme="majorBidi"/>
      <w:b/>
      <w:color w:val="FFFFFF" w:themeColor="background1"/>
      <w:spacing w:val="-10"/>
      <w:kern w:val="28"/>
      <w:sz w:val="90"/>
      <w:szCs w:val="56"/>
    </w:rPr>
  </w:style>
  <w:style w:type="character" w:customStyle="1" w:styleId="TitelChar">
    <w:name w:val="Titel Char"/>
    <w:basedOn w:val="Standaardalinea-lettertype"/>
    <w:link w:val="Titel"/>
    <w:uiPriority w:val="10"/>
    <w:rsid w:val="004B78EE"/>
    <w:rPr>
      <w:rFonts w:asciiTheme="majorHAnsi" w:eastAsiaTheme="majorEastAsia" w:hAnsiTheme="majorHAnsi" w:cstheme="majorBidi"/>
      <w:b/>
      <w:color w:val="FFFFFF" w:themeColor="background1"/>
      <w:spacing w:val="-10"/>
      <w:kern w:val="28"/>
      <w:sz w:val="90"/>
      <w:szCs w:val="56"/>
    </w:rPr>
  </w:style>
  <w:style w:type="paragraph" w:styleId="Ondertitel">
    <w:name w:val="Subtitle"/>
    <w:basedOn w:val="Standaard"/>
    <w:next w:val="Standaard"/>
    <w:link w:val="OndertitelChar"/>
    <w:uiPriority w:val="11"/>
    <w:qFormat/>
    <w:rsid w:val="00F33F5E"/>
    <w:pPr>
      <w:numPr>
        <w:ilvl w:val="1"/>
      </w:numPr>
      <w:spacing w:after="0"/>
      <w:jc w:val="center"/>
    </w:pPr>
    <w:rPr>
      <w:rFonts w:eastAsiaTheme="minorEastAsia"/>
      <w:b/>
      <w:i/>
      <w:color w:val="F0CDA1" w:themeColor="accent1"/>
      <w:spacing w:val="15"/>
      <w:sz w:val="48"/>
    </w:rPr>
  </w:style>
  <w:style w:type="character" w:customStyle="1" w:styleId="OndertitelChar">
    <w:name w:val="Ondertitel Char"/>
    <w:basedOn w:val="Standaardalinea-lettertype"/>
    <w:link w:val="Ondertitel"/>
    <w:uiPriority w:val="11"/>
    <w:rsid w:val="00F33F5E"/>
    <w:rPr>
      <w:rFonts w:eastAsiaTheme="minorEastAsia"/>
      <w:b/>
      <w:i/>
      <w:color w:val="F0CDA1" w:themeColor="accent1"/>
      <w:spacing w:val="15"/>
      <w:sz w:val="48"/>
    </w:rPr>
  </w:style>
  <w:style w:type="character" w:customStyle="1" w:styleId="Kop1Char">
    <w:name w:val="Kop 1 Char"/>
    <w:basedOn w:val="Standaardalinea-lettertype"/>
    <w:link w:val="Kop1"/>
    <w:uiPriority w:val="9"/>
    <w:rsid w:val="00E404DF"/>
    <w:rPr>
      <w:rFonts w:asciiTheme="majorHAnsi" w:eastAsiaTheme="majorEastAsia" w:hAnsiTheme="majorHAnsi" w:cstheme="majorBidi"/>
      <w:b/>
      <w:caps/>
      <w:color w:val="107082" w:themeColor="accent2"/>
      <w:sz w:val="44"/>
      <w:szCs w:val="32"/>
    </w:rPr>
  </w:style>
  <w:style w:type="paragraph" w:customStyle="1" w:styleId="Standaard1">
    <w:name w:val="Standaard1"/>
    <w:semiHidden/>
    <w:rsid w:val="005D2146"/>
    <w:pPr>
      <w:autoSpaceDE w:val="0"/>
      <w:autoSpaceDN w:val="0"/>
      <w:adjustRightInd w:val="0"/>
      <w:spacing w:after="0" w:line="240" w:lineRule="auto"/>
    </w:pPr>
    <w:rPr>
      <w:rFonts w:ascii="Arial" w:hAnsi="Arial" w:cs="Arial"/>
      <w:color w:val="000000"/>
    </w:rPr>
  </w:style>
  <w:style w:type="character" w:customStyle="1" w:styleId="A3">
    <w:name w:val="A3"/>
    <w:uiPriority w:val="99"/>
    <w:semiHidden/>
    <w:rsid w:val="005D2146"/>
    <w:rPr>
      <w:i/>
      <w:iCs/>
      <w:color w:val="545758"/>
      <w:sz w:val="28"/>
      <w:szCs w:val="28"/>
    </w:rPr>
  </w:style>
  <w:style w:type="paragraph" w:styleId="Lijstalinea">
    <w:name w:val="List Paragraph"/>
    <w:basedOn w:val="Standaard"/>
    <w:uiPriority w:val="34"/>
    <w:qFormat/>
    <w:rsid w:val="005D2146"/>
    <w:pPr>
      <w:ind w:left="720"/>
      <w:contextualSpacing/>
    </w:pPr>
  </w:style>
  <w:style w:type="character" w:styleId="Subtielebenadrukking">
    <w:name w:val="Subtle Emphasis"/>
    <w:uiPriority w:val="19"/>
    <w:qFormat/>
    <w:rsid w:val="00E85863"/>
    <w:rPr>
      <w:rFonts w:asciiTheme="majorHAnsi" w:hAnsiTheme="majorHAnsi"/>
      <w:b/>
      <w:i w:val="0"/>
      <w:color w:val="107082" w:themeColor="accent2"/>
      <w:sz w:val="28"/>
    </w:rPr>
  </w:style>
  <w:style w:type="character" w:styleId="Nadruk">
    <w:name w:val="Emphasis"/>
    <w:uiPriority w:val="20"/>
    <w:qFormat/>
    <w:rsid w:val="00F33F5E"/>
    <w:rPr>
      <w:rFonts w:cstheme="minorHAnsi"/>
      <w:i/>
      <w:color w:val="331D01"/>
    </w:rPr>
  </w:style>
  <w:style w:type="character" w:styleId="Intensievebenadrukking">
    <w:name w:val="Intense Emphasis"/>
    <w:uiPriority w:val="21"/>
    <w:semiHidden/>
    <w:qFormat/>
    <w:rsid w:val="00AE0241"/>
    <w:rPr>
      <w:color w:val="595959" w:themeColor="text1" w:themeTint="A6"/>
      <w:sz w:val="20"/>
    </w:rPr>
  </w:style>
  <w:style w:type="table" w:styleId="Tabelraster">
    <w:name w:val="Table Grid"/>
    <w:basedOn w:val="Standaardtabel"/>
    <w:uiPriority w:val="5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533047"/>
    <w:pPr>
      <w:spacing w:after="0"/>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533047"/>
    <w:rPr>
      <w:rFonts w:ascii="Segoe UI" w:hAnsi="Segoe UI" w:cs="Segoe UI"/>
      <w:i/>
      <w:color w:val="595959" w:themeColor="text1" w:themeTint="A6"/>
      <w:sz w:val="18"/>
      <w:szCs w:val="18"/>
    </w:rPr>
  </w:style>
  <w:style w:type="character" w:customStyle="1" w:styleId="Kop2Char">
    <w:name w:val="Kop 2 Char"/>
    <w:basedOn w:val="Standaardalinea-lettertype"/>
    <w:link w:val="Kop2"/>
    <w:uiPriority w:val="9"/>
    <w:rsid w:val="00664450"/>
    <w:rPr>
      <w:rFonts w:asciiTheme="majorHAnsi" w:hAnsiTheme="majorHAnsi"/>
      <w:b/>
      <w:color w:val="D17406" w:themeColor="accent5" w:themeShade="BF"/>
      <w:sz w:val="40"/>
      <w:szCs w:val="36"/>
    </w:rPr>
  </w:style>
  <w:style w:type="character" w:customStyle="1" w:styleId="Kop3Char">
    <w:name w:val="Kop 3 Char"/>
    <w:basedOn w:val="Standaardalinea-lettertype"/>
    <w:link w:val="Kop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Kop4Char">
    <w:name w:val="Kop 4 Char"/>
    <w:basedOn w:val="Standaardalinea-lettertype"/>
    <w:link w:val="Kop4"/>
    <w:uiPriority w:val="9"/>
    <w:semiHidden/>
    <w:rsid w:val="00347AF5"/>
    <w:rPr>
      <w:rFonts w:asciiTheme="majorHAnsi" w:eastAsiaTheme="majorEastAsia" w:hAnsiTheme="majorHAnsi" w:cstheme="majorBidi"/>
      <w:i/>
      <w:iCs/>
      <w:color w:val="E29E4A" w:themeColor="accent1" w:themeShade="BF"/>
      <w:sz w:val="24"/>
    </w:rPr>
  </w:style>
  <w:style w:type="paragraph" w:styleId="Kopvaninhoudsopgave">
    <w:name w:val="TOC Heading"/>
    <w:basedOn w:val="Standaard"/>
    <w:next w:val="Standaard"/>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Inhopg1">
    <w:name w:val="toc 1"/>
    <w:basedOn w:val="Standaard"/>
    <w:next w:val="Standaard"/>
    <w:autoRedefine/>
    <w:uiPriority w:val="39"/>
    <w:rsid w:val="001E1E58"/>
    <w:pPr>
      <w:spacing w:after="100"/>
    </w:pPr>
  </w:style>
  <w:style w:type="character" w:styleId="Hyperlink">
    <w:name w:val="Hyperlink"/>
    <w:basedOn w:val="Standaardalinea-lettertype"/>
    <w:uiPriority w:val="99"/>
    <w:unhideWhenUsed/>
    <w:rsid w:val="001E1E58"/>
    <w:rPr>
      <w:color w:val="000000" w:themeColor="hyperlink"/>
      <w:u w:val="single"/>
    </w:rPr>
  </w:style>
  <w:style w:type="paragraph" w:styleId="Inhopg2">
    <w:name w:val="toc 2"/>
    <w:basedOn w:val="Standaard"/>
    <w:next w:val="Standaard"/>
    <w:autoRedefine/>
    <w:uiPriority w:val="39"/>
    <w:rsid w:val="00D94688"/>
    <w:pPr>
      <w:tabs>
        <w:tab w:val="right" w:leader="dot" w:pos="5256"/>
      </w:tabs>
      <w:spacing w:after="100"/>
      <w:ind w:left="360"/>
    </w:pPr>
  </w:style>
  <w:style w:type="character" w:styleId="Verwijzingopmerking">
    <w:name w:val="annotation reference"/>
    <w:basedOn w:val="Standaardalinea-lettertype"/>
    <w:uiPriority w:val="99"/>
    <w:semiHidden/>
    <w:unhideWhenUsed/>
    <w:rsid w:val="007C136F"/>
    <w:rPr>
      <w:sz w:val="16"/>
      <w:szCs w:val="16"/>
    </w:rPr>
  </w:style>
  <w:style w:type="paragraph" w:styleId="Geenafstand">
    <w:name w:val="No Spacing"/>
    <w:uiPriority w:val="1"/>
    <w:semiHidden/>
    <w:qFormat/>
    <w:rsid w:val="009B35B5"/>
    <w:pPr>
      <w:spacing w:after="0" w:line="240" w:lineRule="auto"/>
    </w:pPr>
    <w:rPr>
      <w:i/>
    </w:rPr>
  </w:style>
  <w:style w:type="paragraph" w:styleId="Lijstopsomteken">
    <w:name w:val="List Bullet"/>
    <w:basedOn w:val="Standaard"/>
    <w:uiPriority w:val="99"/>
    <w:rsid w:val="0003123C"/>
    <w:pPr>
      <w:numPr>
        <w:numId w:val="16"/>
      </w:numPr>
      <w:spacing w:before="0" w:after="200" w:line="276" w:lineRule="auto"/>
      <w:ind w:left="340" w:hanging="340"/>
    </w:pPr>
  </w:style>
  <w:style w:type="paragraph" w:styleId="Lijstnummering">
    <w:name w:val="List Number"/>
    <w:basedOn w:val="Standaard"/>
    <w:uiPriority w:val="99"/>
    <w:rsid w:val="0003123C"/>
    <w:pPr>
      <w:numPr>
        <w:numId w:val="32"/>
      </w:numPr>
      <w:spacing w:before="0" w:after="200" w:line="276" w:lineRule="auto"/>
      <w:ind w:left="340" w:hanging="340"/>
    </w:pPr>
  </w:style>
  <w:style w:type="character" w:styleId="Zwaar">
    <w:name w:val="Strong"/>
    <w:basedOn w:val="Standaardalinea-lettertype"/>
    <w:uiPriority w:val="22"/>
    <w:semiHidden/>
    <w:qFormat/>
    <w:rsid w:val="00BA31C4"/>
    <w:rPr>
      <w:b/>
      <w:bCs/>
    </w:rPr>
  </w:style>
  <w:style w:type="character" w:customStyle="1" w:styleId="Vet">
    <w:name w:val="Vet"/>
    <w:uiPriority w:val="1"/>
    <w:qFormat/>
    <w:rsid w:val="00BA31C4"/>
    <w:rPr>
      <w:b/>
      <w:bCs/>
    </w:rPr>
  </w:style>
  <w:style w:type="paragraph" w:styleId="Lijstopsomteken2">
    <w:name w:val="List Bullet 2"/>
    <w:basedOn w:val="Standaard"/>
    <w:uiPriority w:val="99"/>
    <w:rsid w:val="00D27AF8"/>
    <w:pPr>
      <w:numPr>
        <w:numId w:val="35"/>
      </w:numPr>
      <w:spacing w:before="0"/>
    </w:pPr>
  </w:style>
  <w:style w:type="paragraph" w:customStyle="1" w:styleId="Grafiek">
    <w:name w:val="Grafiek"/>
    <w:aliases w:val="kop 1"/>
    <w:basedOn w:val="Standaard"/>
    <w:qFormat/>
    <w:rsid w:val="008965F6"/>
    <w:pPr>
      <w:spacing w:after="60" w:line="240" w:lineRule="auto"/>
    </w:pPr>
    <w:rPr>
      <w:b/>
      <w:color w:val="054854" w:themeColor="accent3"/>
    </w:rPr>
  </w:style>
  <w:style w:type="paragraph" w:customStyle="1" w:styleId="Grafiek0">
    <w:name w:val="Grafiek"/>
    <w:aliases w:val="kop 2"/>
    <w:basedOn w:val="Standaard"/>
    <w:qFormat/>
    <w:rsid w:val="00664450"/>
    <w:pPr>
      <w:spacing w:after="60" w:line="240" w:lineRule="auto"/>
    </w:pPr>
    <w:rPr>
      <w:b/>
      <w:color w:val="F99927" w:themeColor="accent5"/>
    </w:rPr>
  </w:style>
  <w:style w:type="paragraph" w:customStyle="1" w:styleId="Grafiek1">
    <w:name w:val="Grafiek"/>
    <w:aliases w:val="kop 3"/>
    <w:basedOn w:val="Standaard"/>
    <w:qFormat/>
    <w:rsid w:val="00664450"/>
    <w:pPr>
      <w:spacing w:after="60" w:line="240" w:lineRule="auto"/>
    </w:pPr>
    <w:rPr>
      <w:b/>
      <w:color w:val="EC7216" w:themeColor="accent6"/>
    </w:rPr>
  </w:style>
  <w:style w:type="paragraph" w:customStyle="1" w:styleId="Grafiek2">
    <w:name w:val="Grafiek"/>
    <w:aliases w:val="kop 4"/>
    <w:basedOn w:val="Standaard"/>
    <w:qFormat/>
    <w:rsid w:val="008965F6"/>
    <w:pPr>
      <w:spacing w:after="60" w:line="240" w:lineRule="auto"/>
    </w:pPr>
    <w:rPr>
      <w:b/>
      <w:color w:val="107082" w:themeColor="accent2"/>
    </w:rPr>
  </w:style>
  <w:style w:type="paragraph" w:customStyle="1" w:styleId="Grafiekopsommingsteken">
    <w:name w:val="Grafiek opsommingsteken"/>
    <w:basedOn w:val="Standaard"/>
    <w:qFormat/>
    <w:rsid w:val="008965F6"/>
    <w:pPr>
      <w:numPr>
        <w:numId w:val="28"/>
      </w:numPr>
      <w:spacing w:before="0" w:after="0" w:line="216" w:lineRule="auto"/>
      <w:ind w:left="284" w:hanging="284"/>
    </w:pPr>
    <w:rPr>
      <w:sz w:val="20"/>
    </w:rPr>
  </w:style>
  <w:style w:type="paragraph" w:customStyle="1" w:styleId="Grafiekopsommingsteken2">
    <w:name w:val="Grafiek opsommingsteken 2"/>
    <w:basedOn w:val="Standaard"/>
    <w:qFormat/>
    <w:rsid w:val="008965F6"/>
    <w:pPr>
      <w:numPr>
        <w:numId w:val="30"/>
      </w:numPr>
      <w:spacing w:before="0" w:after="0" w:line="216" w:lineRule="auto"/>
      <w:ind w:left="284" w:hanging="284"/>
    </w:pPr>
    <w:rPr>
      <w:sz w:val="20"/>
    </w:rPr>
  </w:style>
  <w:style w:type="paragraph" w:customStyle="1" w:styleId="Grafiekopsommingsteken3">
    <w:name w:val="Grafiek opsommingsteken 3"/>
    <w:basedOn w:val="Standaard"/>
    <w:qFormat/>
    <w:rsid w:val="008965F6"/>
    <w:pPr>
      <w:numPr>
        <w:numId w:val="29"/>
      </w:numPr>
      <w:spacing w:before="0" w:after="0" w:line="216" w:lineRule="auto"/>
      <w:ind w:left="284" w:hanging="284"/>
    </w:pPr>
    <w:rPr>
      <w:sz w:val="20"/>
    </w:rPr>
  </w:style>
  <w:style w:type="paragraph" w:customStyle="1" w:styleId="Grafiekopsommingsteken4">
    <w:name w:val="Grafiek opsommingsteken 4"/>
    <w:basedOn w:val="Standaard"/>
    <w:qFormat/>
    <w:rsid w:val="008965F6"/>
    <w:pPr>
      <w:numPr>
        <w:numId w:val="31"/>
      </w:numPr>
      <w:spacing w:before="0" w:after="0" w:line="240" w:lineRule="auto"/>
      <w:ind w:left="284" w:hanging="284"/>
    </w:pPr>
    <w:rPr>
      <w:sz w:val="20"/>
    </w:rPr>
  </w:style>
  <w:style w:type="paragraph" w:customStyle="1" w:styleId="Tabeltekst">
    <w:name w:val="Tabeltekst"/>
    <w:basedOn w:val="Standaard"/>
    <w:next w:val="Standaard"/>
    <w:qFormat/>
    <w:rsid w:val="00810DF6"/>
    <w:pPr>
      <w:spacing w:before="0" w:after="0" w:line="240" w:lineRule="auto"/>
    </w:pPr>
    <w:rPr>
      <w:sz w:val="18"/>
    </w:rPr>
  </w:style>
  <w:style w:type="paragraph" w:customStyle="1" w:styleId="Tabelkop">
    <w:name w:val="Tabelkop"/>
    <w:basedOn w:val="Standaard"/>
    <w:qFormat/>
    <w:rsid w:val="00DC3A45"/>
    <w:pPr>
      <w:spacing w:before="0" w:after="0" w:line="216" w:lineRule="auto"/>
      <w:ind w:left="85"/>
    </w:pPr>
    <w:rPr>
      <w:b/>
      <w:color w:val="FFFFFF" w:themeColor="background1"/>
      <w:sz w:val="18"/>
      <w:szCs w:val="18"/>
    </w:rPr>
  </w:style>
  <w:style w:type="paragraph" w:customStyle="1" w:styleId="Koptekst2">
    <w:name w:val="Koptekst2"/>
    <w:basedOn w:val="Standaard"/>
    <w:next w:val="Standaard"/>
    <w:link w:val="Tekenvoorkoptekst2"/>
    <w:qFormat/>
    <w:rsid w:val="00BA3E51"/>
    <w:pPr>
      <w:spacing w:before="0" w:after="0"/>
    </w:pPr>
    <w:rPr>
      <w:i/>
    </w:rPr>
  </w:style>
  <w:style w:type="paragraph" w:customStyle="1" w:styleId="Tabeltotaal">
    <w:name w:val="Tabeltotaal"/>
    <w:basedOn w:val="Standaard"/>
    <w:next w:val="Standaard"/>
    <w:link w:val="Tekensvoortabeltotaal"/>
    <w:qFormat/>
    <w:rsid w:val="004211AF"/>
    <w:pPr>
      <w:spacing w:before="0" w:after="0" w:line="256" w:lineRule="auto"/>
    </w:pPr>
    <w:rPr>
      <w:rFonts w:ascii="Arial" w:eastAsia="Arial" w:hAnsi="Arial" w:cs="Times New Roman"/>
      <w:b/>
      <w:bCs/>
      <w:caps/>
      <w:color w:val="404040" w:themeColor="text1" w:themeTint="BF"/>
      <w:sz w:val="18"/>
      <w:szCs w:val="22"/>
    </w:rPr>
  </w:style>
  <w:style w:type="character" w:customStyle="1" w:styleId="Tekenvoorkoptekst2">
    <w:name w:val="Teken voor koptekst2"/>
    <w:basedOn w:val="Standaardalinea-lettertype"/>
    <w:link w:val="Koptekst2"/>
    <w:rsid w:val="00BA3E51"/>
    <w:rPr>
      <w:i/>
    </w:rPr>
  </w:style>
  <w:style w:type="character" w:customStyle="1" w:styleId="Tekensvoortabeltotaal">
    <w:name w:val="Tekens voor tabeltotaal"/>
    <w:basedOn w:val="Standaardalinea-lettertype"/>
    <w:link w:val="Tabeltotaal"/>
    <w:rsid w:val="004211AF"/>
    <w:rPr>
      <w:rFonts w:ascii="Arial" w:eastAsia="Arial" w:hAnsi="Arial" w:cs="Times New Roman"/>
      <w:b/>
      <w:bCs/>
      <w:caps/>
      <w:color w:val="404040" w:themeColor="text1" w:themeTint="BF"/>
      <w:sz w:val="18"/>
      <w:szCs w:val="22"/>
    </w:rPr>
  </w:style>
  <w:style w:type="paragraph" w:customStyle="1" w:styleId="Tabeltekstrechts">
    <w:name w:val="Tabeltekst rechts"/>
    <w:basedOn w:val="Standaard"/>
    <w:next w:val="Standaard"/>
    <w:link w:val="Tekensvoortabeltekstrechts"/>
    <w:qFormat/>
    <w:rsid w:val="00810DF6"/>
    <w:pPr>
      <w:spacing w:before="0" w:after="0" w:line="240" w:lineRule="auto"/>
      <w:jc w:val="right"/>
    </w:pPr>
    <w:rPr>
      <w:sz w:val="18"/>
    </w:rPr>
  </w:style>
  <w:style w:type="paragraph" w:customStyle="1" w:styleId="Tabeltekstvetgedrukt">
    <w:name w:val="Tabeltekst vetgedrukt"/>
    <w:basedOn w:val="Standaard"/>
    <w:next w:val="Standaard"/>
    <w:link w:val="Tekensvoortabeltekstvetgedrukt"/>
    <w:qFormat/>
    <w:rsid w:val="009C018F"/>
    <w:pPr>
      <w:spacing w:before="0" w:after="0" w:line="240" w:lineRule="auto"/>
    </w:pPr>
    <w:rPr>
      <w:b/>
      <w:sz w:val="18"/>
    </w:rPr>
  </w:style>
  <w:style w:type="character" w:customStyle="1" w:styleId="Tekensvoortabeltekstrechts">
    <w:name w:val="Tekens voor tabeltekst rechts"/>
    <w:basedOn w:val="Standaardalinea-lettertype"/>
    <w:link w:val="Tabeltekstrechts"/>
    <w:rsid w:val="00810DF6"/>
    <w:rPr>
      <w:sz w:val="18"/>
    </w:rPr>
  </w:style>
  <w:style w:type="character" w:customStyle="1" w:styleId="Tekensvoortabeltekstvetgedrukt">
    <w:name w:val="Tekens voor tabeltekst vetgedrukt"/>
    <w:basedOn w:val="Standaardalinea-lettertype"/>
    <w:link w:val="Tabeltekstvetgedrukt"/>
    <w:rsid w:val="009C018F"/>
    <w:rPr>
      <w:b/>
      <w:sz w:val="18"/>
    </w:rPr>
  </w:style>
  <w:style w:type="table" w:styleId="Rastertabel5donker-Accent2">
    <w:name w:val="Grid Table 5 Dark Accent 2"/>
    <w:basedOn w:val="Standaardtabel"/>
    <w:uiPriority w:val="50"/>
    <w:rsid w:val="008A6EB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EEDF7"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0708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0708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0708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07082" w:themeFill="accent2"/>
      </w:tcPr>
    </w:tblStylePr>
    <w:tblStylePr w:type="band1Vert">
      <w:tblPr/>
      <w:tcPr>
        <w:shd w:val="clear" w:color="auto" w:fill="7DDCEF" w:themeFill="accent2" w:themeFillTint="66"/>
      </w:tcPr>
    </w:tblStylePr>
    <w:tblStylePr w:type="band1Horz">
      <w:tblPr/>
      <w:tcPr>
        <w:shd w:val="clear" w:color="auto" w:fill="7DDCEF" w:themeFill="accent2" w:themeFillTint="66"/>
      </w:tcPr>
    </w:tblStylePr>
  </w:style>
  <w:style w:type="paragraph" w:styleId="Plattetekst">
    <w:name w:val="Body Text"/>
    <w:basedOn w:val="Standaard"/>
    <w:link w:val="PlattetekstChar"/>
    <w:uiPriority w:val="1"/>
    <w:qFormat/>
    <w:rsid w:val="00B86E23"/>
    <w:pPr>
      <w:widowControl w:val="0"/>
      <w:spacing w:before="0" w:after="0" w:line="240" w:lineRule="auto"/>
    </w:pPr>
    <w:rPr>
      <w:rFonts w:ascii="Cambria" w:eastAsia="Calibri" w:hAnsi="Cambria"/>
      <w:color w:val="auto"/>
      <w:lang w:val="en-US"/>
    </w:rPr>
  </w:style>
  <w:style w:type="character" w:customStyle="1" w:styleId="PlattetekstChar">
    <w:name w:val="Platte tekst Char"/>
    <w:basedOn w:val="Standaardalinea-lettertype"/>
    <w:link w:val="Plattetekst"/>
    <w:uiPriority w:val="1"/>
    <w:rsid w:val="00B86E23"/>
    <w:rPr>
      <w:rFonts w:ascii="Cambria" w:eastAsia="Calibri" w:hAnsi="Cambria"/>
      <w:color w:val="auto"/>
      <w:lang w:val="en-US"/>
    </w:rPr>
  </w:style>
  <w:style w:type="table" w:styleId="Rastertabel4-Accent2">
    <w:name w:val="Grid Table 4 Accent 2"/>
    <w:basedOn w:val="Standaardtabel"/>
    <w:uiPriority w:val="49"/>
    <w:rsid w:val="005853DD"/>
    <w:pPr>
      <w:spacing w:after="0" w:line="240" w:lineRule="auto"/>
    </w:pPr>
    <w:tblPr>
      <w:tblStyleRowBandSize w:val="1"/>
      <w:tblStyleColBandSize w:val="1"/>
      <w:tblBorders>
        <w:top w:val="single" w:sz="4" w:space="0" w:color="3CCBE7" w:themeColor="accent2" w:themeTint="99"/>
        <w:left w:val="single" w:sz="4" w:space="0" w:color="3CCBE7" w:themeColor="accent2" w:themeTint="99"/>
        <w:bottom w:val="single" w:sz="4" w:space="0" w:color="3CCBE7" w:themeColor="accent2" w:themeTint="99"/>
        <w:right w:val="single" w:sz="4" w:space="0" w:color="3CCBE7" w:themeColor="accent2" w:themeTint="99"/>
        <w:insideH w:val="single" w:sz="4" w:space="0" w:color="3CCBE7" w:themeColor="accent2" w:themeTint="99"/>
        <w:insideV w:val="single" w:sz="4" w:space="0" w:color="3CCBE7" w:themeColor="accent2" w:themeTint="99"/>
      </w:tblBorders>
    </w:tblPr>
    <w:tblStylePr w:type="firstRow">
      <w:rPr>
        <w:b/>
        <w:bCs/>
        <w:color w:val="FFFFFF" w:themeColor="background1"/>
      </w:rPr>
      <w:tblPr/>
      <w:tcPr>
        <w:tcBorders>
          <w:top w:val="single" w:sz="4" w:space="0" w:color="107082" w:themeColor="accent2"/>
          <w:left w:val="single" w:sz="4" w:space="0" w:color="107082" w:themeColor="accent2"/>
          <w:bottom w:val="single" w:sz="4" w:space="0" w:color="107082" w:themeColor="accent2"/>
          <w:right w:val="single" w:sz="4" w:space="0" w:color="107082" w:themeColor="accent2"/>
          <w:insideH w:val="nil"/>
          <w:insideV w:val="nil"/>
        </w:tcBorders>
        <w:shd w:val="clear" w:color="auto" w:fill="107082" w:themeFill="accent2"/>
      </w:tcPr>
    </w:tblStylePr>
    <w:tblStylePr w:type="lastRow">
      <w:rPr>
        <w:b/>
        <w:bCs/>
      </w:rPr>
      <w:tblPr/>
      <w:tcPr>
        <w:tcBorders>
          <w:top w:val="double" w:sz="4" w:space="0" w:color="107082" w:themeColor="accent2"/>
        </w:tcBorders>
      </w:tcPr>
    </w:tblStylePr>
    <w:tblStylePr w:type="firstCol">
      <w:rPr>
        <w:b/>
        <w:bCs/>
      </w:rPr>
    </w:tblStylePr>
    <w:tblStylePr w:type="lastCol">
      <w:rPr>
        <w:b/>
        <w:bCs/>
      </w:rPr>
    </w:tblStylePr>
    <w:tblStylePr w:type="band1Vert">
      <w:tblPr/>
      <w:tcPr>
        <w:shd w:val="clear" w:color="auto" w:fill="BEEDF7" w:themeFill="accent2" w:themeFillTint="33"/>
      </w:tcPr>
    </w:tblStylePr>
    <w:tblStylePr w:type="band1Horz">
      <w:tblPr/>
      <w:tcPr>
        <w:shd w:val="clear" w:color="auto" w:fill="BEEDF7"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78417">
      <w:bodyDiv w:val="1"/>
      <w:marLeft w:val="0"/>
      <w:marRight w:val="0"/>
      <w:marTop w:val="0"/>
      <w:marBottom w:val="0"/>
      <w:divBdr>
        <w:top w:val="none" w:sz="0" w:space="0" w:color="auto"/>
        <w:left w:val="none" w:sz="0" w:space="0" w:color="auto"/>
        <w:bottom w:val="none" w:sz="0" w:space="0" w:color="auto"/>
        <w:right w:val="none" w:sz="0" w:space="0" w:color="auto"/>
      </w:divBdr>
    </w:div>
    <w:div w:id="449127054">
      <w:bodyDiv w:val="1"/>
      <w:marLeft w:val="0"/>
      <w:marRight w:val="0"/>
      <w:marTop w:val="0"/>
      <w:marBottom w:val="0"/>
      <w:divBdr>
        <w:top w:val="none" w:sz="0" w:space="0" w:color="auto"/>
        <w:left w:val="none" w:sz="0" w:space="0" w:color="auto"/>
        <w:bottom w:val="none" w:sz="0" w:space="0" w:color="auto"/>
        <w:right w:val="none" w:sz="0" w:space="0" w:color="auto"/>
      </w:divBdr>
    </w:div>
    <w:div w:id="730470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ia\AppData\Roaming\Microsoft\Templates\Ondernemingsplan%20voor%20bedrijf%20aan%20huis.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472724F3A02401B931D8B50B00D63B7"/>
        <w:category>
          <w:name w:val="Algemeen"/>
          <w:gallery w:val="placeholder"/>
        </w:category>
        <w:types>
          <w:type w:val="bbPlcHdr"/>
        </w:types>
        <w:behaviors>
          <w:behavior w:val="content"/>
        </w:behaviors>
        <w:guid w:val="{9DC1EECF-578D-4C68-8A29-8A9FAB5D3EB5}"/>
      </w:docPartPr>
      <w:docPartBody>
        <w:p w:rsidR="007631D6" w:rsidRDefault="00EF743A">
          <w:pPr>
            <w:pStyle w:val="8472724F3A02401B931D8B50B00D63B7"/>
          </w:pPr>
          <w:r w:rsidRPr="003102CF">
            <w:rPr>
              <w:lang w:bidi="nl-NL"/>
            </w:rPr>
            <w:t>VANUIT HUIS</w:t>
          </w:r>
        </w:p>
      </w:docPartBody>
    </w:docPart>
    <w:docPart>
      <w:docPartPr>
        <w:name w:val="CEEEEEE404AD44E69F624F3BE5FB625B"/>
        <w:category>
          <w:name w:val="Algemeen"/>
          <w:gallery w:val="placeholder"/>
        </w:category>
        <w:types>
          <w:type w:val="bbPlcHdr"/>
        </w:types>
        <w:behaviors>
          <w:behavior w:val="content"/>
        </w:behaviors>
        <w:guid w:val="{2BBF3D70-F557-47B1-8FB0-514AFB2B878C}"/>
      </w:docPartPr>
      <w:docPartBody>
        <w:p w:rsidR="007631D6" w:rsidRDefault="00EF743A">
          <w:pPr>
            <w:pStyle w:val="CEEEEEE404AD44E69F624F3BE5FB625B"/>
          </w:pPr>
          <w:r w:rsidRPr="003102CF">
            <w:rPr>
              <w:rStyle w:val="TitelChar"/>
              <w:b w:val="0"/>
              <w:lang w:bidi="nl-NL"/>
            </w:rPr>
            <w:t>ZAKELIJKE DIENSTVERLENING</w:t>
          </w:r>
        </w:p>
      </w:docPartBody>
    </w:docPart>
    <w:docPart>
      <w:docPartPr>
        <w:name w:val="6474D50C568A430284108E9FF9373D91"/>
        <w:category>
          <w:name w:val="Algemeen"/>
          <w:gallery w:val="placeholder"/>
        </w:category>
        <w:types>
          <w:type w:val="bbPlcHdr"/>
        </w:types>
        <w:behaviors>
          <w:behavior w:val="content"/>
        </w:behaviors>
        <w:guid w:val="{2870B98A-B9F5-432B-AF2E-523EEDB41F80}"/>
      </w:docPartPr>
      <w:docPartBody>
        <w:p w:rsidR="007631D6" w:rsidRDefault="00EF743A">
          <w:pPr>
            <w:pStyle w:val="6474D50C568A430284108E9FF9373D91"/>
          </w:pPr>
          <w:r w:rsidRPr="003102CF">
            <w:rPr>
              <w:lang w:bidi="nl-NL"/>
            </w:rPr>
            <w:t>Ondernemingsplan</w:t>
          </w:r>
        </w:p>
      </w:docPartBody>
    </w:docPart>
    <w:docPart>
      <w:docPartPr>
        <w:name w:val="ACD301A5630F4ACA89F655F82955E07A"/>
        <w:category>
          <w:name w:val="Algemeen"/>
          <w:gallery w:val="placeholder"/>
        </w:category>
        <w:types>
          <w:type w:val="bbPlcHdr"/>
        </w:types>
        <w:behaviors>
          <w:behavior w:val="content"/>
        </w:behaviors>
        <w:guid w:val="{08528CE3-BD40-4520-AA77-06B57E18D992}"/>
      </w:docPartPr>
      <w:docPartBody>
        <w:p w:rsidR="007631D6" w:rsidRDefault="00EF743A">
          <w:pPr>
            <w:pStyle w:val="ACD301A5630F4ACA89F655F82955E07A"/>
          </w:pPr>
          <w:r w:rsidRPr="003102CF">
            <w:rPr>
              <w:lang w:bidi="nl-NL"/>
            </w:rPr>
            <w:t>Inleiding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8E049D40"/>
    <w:lvl w:ilvl="0">
      <w:start w:val="1"/>
      <w:numFmt w:val="bullet"/>
      <w:pStyle w:val="Lijstopsomteken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pStyle w:val="Grafiekopsommingsteken4"/>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pStyle w:val="Grafiekopsommingsteken3"/>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jstopsomteken"/>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pStyle w:val="Grafiekopsommingsteken"/>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pStyle w:val="Grafiekopsommingsteken2"/>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jstnummering"/>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43A"/>
    <w:rsid w:val="00241BFC"/>
    <w:rsid w:val="003B7835"/>
    <w:rsid w:val="0061309E"/>
    <w:rsid w:val="006317C5"/>
    <w:rsid w:val="007631D6"/>
    <w:rsid w:val="00A32FFF"/>
    <w:rsid w:val="00AE26FA"/>
    <w:rsid w:val="00C52450"/>
    <w:rsid w:val="00EF743A"/>
    <w:rsid w:val="00F304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472724F3A02401B931D8B50B00D63B7">
    <w:name w:val="8472724F3A02401B931D8B50B00D63B7"/>
  </w:style>
  <w:style w:type="paragraph" w:styleId="Titel">
    <w:name w:val="Title"/>
    <w:basedOn w:val="Standaard"/>
    <w:next w:val="Standaard"/>
    <w:link w:val="TitelChar"/>
    <w:uiPriority w:val="10"/>
    <w:qFormat/>
    <w:pPr>
      <w:spacing w:before="120" w:after="0" w:line="252" w:lineRule="auto"/>
      <w:contextualSpacing/>
      <w:jc w:val="center"/>
    </w:pPr>
    <w:rPr>
      <w:rFonts w:asciiTheme="majorHAnsi" w:eastAsiaTheme="majorEastAsia" w:hAnsiTheme="majorHAnsi" w:cstheme="majorBidi"/>
      <w:b/>
      <w:color w:val="FFFFFF" w:themeColor="background1"/>
      <w:spacing w:val="-10"/>
      <w:kern w:val="28"/>
      <w:sz w:val="90"/>
      <w:szCs w:val="56"/>
      <w:lang w:val="nl-NL" w:eastAsia="en-US"/>
    </w:rPr>
  </w:style>
  <w:style w:type="character" w:customStyle="1" w:styleId="TitelChar">
    <w:name w:val="Titel Char"/>
    <w:basedOn w:val="Standaardalinea-lettertype"/>
    <w:link w:val="Titel"/>
    <w:uiPriority w:val="10"/>
    <w:rPr>
      <w:rFonts w:asciiTheme="majorHAnsi" w:eastAsiaTheme="majorEastAsia" w:hAnsiTheme="majorHAnsi" w:cstheme="majorBidi"/>
      <w:b/>
      <w:color w:val="FFFFFF" w:themeColor="background1"/>
      <w:spacing w:val="-10"/>
      <w:kern w:val="28"/>
      <w:sz w:val="90"/>
      <w:szCs w:val="56"/>
      <w:lang w:val="nl-NL" w:eastAsia="en-US"/>
    </w:rPr>
  </w:style>
  <w:style w:type="paragraph" w:customStyle="1" w:styleId="CEEEEEE404AD44E69F624F3BE5FB625B">
    <w:name w:val="CEEEEEE404AD44E69F624F3BE5FB625B"/>
  </w:style>
  <w:style w:type="paragraph" w:customStyle="1" w:styleId="6474D50C568A430284108E9FF9373D91">
    <w:name w:val="6474D50C568A430284108E9FF9373D91"/>
  </w:style>
  <w:style w:type="paragraph" w:customStyle="1" w:styleId="ACD301A5630F4ACA89F655F82955E07A">
    <w:name w:val="ACD301A5630F4ACA89F655F82955E07A"/>
  </w:style>
  <w:style w:type="paragraph" w:customStyle="1" w:styleId="AD1611D295B643BF9015751793273C09">
    <w:name w:val="AD1611D295B643BF9015751793273C09"/>
  </w:style>
  <w:style w:type="paragraph" w:styleId="Lijstopsomteken">
    <w:name w:val="List Bullet"/>
    <w:basedOn w:val="Standaard"/>
    <w:uiPriority w:val="99"/>
    <w:pPr>
      <w:numPr>
        <w:numId w:val="1"/>
      </w:numPr>
      <w:spacing w:after="200" w:line="276" w:lineRule="auto"/>
      <w:ind w:left="340" w:hanging="340"/>
    </w:pPr>
    <w:rPr>
      <w:rFonts w:eastAsiaTheme="minorHAnsi"/>
      <w:color w:val="595959" w:themeColor="text1" w:themeTint="A6"/>
      <w:sz w:val="24"/>
      <w:szCs w:val="24"/>
      <w:lang w:val="nl-NL" w:eastAsia="en-US"/>
    </w:rPr>
  </w:style>
  <w:style w:type="paragraph" w:customStyle="1" w:styleId="D60E3D78FCD144D898C85C1655FC3CB3">
    <w:name w:val="D60E3D78FCD144D898C85C1655FC3CB3"/>
  </w:style>
  <w:style w:type="paragraph" w:customStyle="1" w:styleId="8C7F03F0A0D24D319839E29E87BC190F">
    <w:name w:val="8C7F03F0A0D24D319839E29E87BC190F"/>
  </w:style>
  <w:style w:type="paragraph" w:customStyle="1" w:styleId="BBFDE20B2E774C4E94CB74B9C8B2E587">
    <w:name w:val="BBFDE20B2E774C4E94CB74B9C8B2E587"/>
  </w:style>
  <w:style w:type="paragraph" w:styleId="Lijstnummering">
    <w:name w:val="List Number"/>
    <w:basedOn w:val="Standaard"/>
    <w:uiPriority w:val="99"/>
    <w:pPr>
      <w:numPr>
        <w:numId w:val="2"/>
      </w:numPr>
      <w:spacing w:after="200" w:line="276" w:lineRule="auto"/>
      <w:ind w:left="340" w:hanging="340"/>
    </w:pPr>
    <w:rPr>
      <w:rFonts w:eastAsiaTheme="minorHAnsi"/>
      <w:color w:val="595959" w:themeColor="text1" w:themeTint="A6"/>
      <w:sz w:val="24"/>
      <w:szCs w:val="24"/>
      <w:lang w:val="nl-NL" w:eastAsia="en-US"/>
    </w:rPr>
  </w:style>
  <w:style w:type="paragraph" w:customStyle="1" w:styleId="5E6A71B8810D425FAEF85BA170FB2919">
    <w:name w:val="5E6A71B8810D425FAEF85BA170FB2919"/>
  </w:style>
  <w:style w:type="paragraph" w:customStyle="1" w:styleId="AE896973267247E882E73FC02E1F3928">
    <w:name w:val="AE896973267247E882E73FC02E1F3928"/>
  </w:style>
  <w:style w:type="paragraph" w:customStyle="1" w:styleId="CA8F1A6770064E1E94AEF991D8D8F696">
    <w:name w:val="CA8F1A6770064E1E94AEF991D8D8F696"/>
  </w:style>
  <w:style w:type="character" w:customStyle="1" w:styleId="Vet">
    <w:name w:val="Vet"/>
    <w:uiPriority w:val="1"/>
    <w:qFormat/>
    <w:rPr>
      <w:b/>
      <w:bCs/>
    </w:rPr>
  </w:style>
  <w:style w:type="paragraph" w:customStyle="1" w:styleId="FD18824482194F99A8A7C48DEF2CF9F3">
    <w:name w:val="FD18824482194F99A8A7C48DEF2CF9F3"/>
  </w:style>
  <w:style w:type="paragraph" w:customStyle="1" w:styleId="1661C31505F14AB883439BA82805F09A">
    <w:name w:val="1661C31505F14AB883439BA82805F09A"/>
  </w:style>
  <w:style w:type="paragraph" w:customStyle="1" w:styleId="A9D8E4C73595484AA20C33A45ECF6DA5">
    <w:name w:val="A9D8E4C73595484AA20C33A45ECF6DA5"/>
  </w:style>
  <w:style w:type="paragraph" w:customStyle="1" w:styleId="896CBC8C9D104DCD987144AA466363A3">
    <w:name w:val="896CBC8C9D104DCD987144AA466363A3"/>
  </w:style>
  <w:style w:type="paragraph" w:customStyle="1" w:styleId="7C35A6AED2E449A98922E51DFC0998D1">
    <w:name w:val="7C35A6AED2E449A98922E51DFC0998D1"/>
  </w:style>
  <w:style w:type="paragraph" w:customStyle="1" w:styleId="EC68DB620C354D4083BDBBD9AACE8045">
    <w:name w:val="EC68DB620C354D4083BDBBD9AACE8045"/>
  </w:style>
  <w:style w:type="paragraph" w:customStyle="1" w:styleId="7FF48A1A86364ADC95DE5D33A680F004">
    <w:name w:val="7FF48A1A86364ADC95DE5D33A680F004"/>
  </w:style>
  <w:style w:type="paragraph" w:customStyle="1" w:styleId="88A3B8266BBF4F20AA9D83F80FAA1264">
    <w:name w:val="88A3B8266BBF4F20AA9D83F80FAA1264"/>
  </w:style>
  <w:style w:type="paragraph" w:customStyle="1" w:styleId="45264774AA3A42188219017559B67C1F">
    <w:name w:val="45264774AA3A42188219017559B67C1F"/>
  </w:style>
  <w:style w:type="paragraph" w:customStyle="1" w:styleId="D61E6374137C42FBB4D9B547290E17D8">
    <w:name w:val="D61E6374137C42FBB4D9B547290E17D8"/>
  </w:style>
  <w:style w:type="paragraph" w:customStyle="1" w:styleId="7574E973740E4F07800B0A99CD16D359">
    <w:name w:val="7574E973740E4F07800B0A99CD16D359"/>
  </w:style>
  <w:style w:type="paragraph" w:customStyle="1" w:styleId="E9E29FEEA8DE4E6F8FBC6635957E19D5">
    <w:name w:val="E9E29FEEA8DE4E6F8FBC6635957E19D5"/>
  </w:style>
  <w:style w:type="paragraph" w:customStyle="1" w:styleId="A1FC16FDEF964D34B946FCA81AA01E23">
    <w:name w:val="A1FC16FDEF964D34B946FCA81AA01E23"/>
  </w:style>
  <w:style w:type="paragraph" w:customStyle="1" w:styleId="290A019ACC2F4AE38B161BF101DEC80E">
    <w:name w:val="290A019ACC2F4AE38B161BF101DEC80E"/>
  </w:style>
  <w:style w:type="paragraph" w:customStyle="1" w:styleId="48506D69E7F24D50BB9743EEA0F889FF">
    <w:name w:val="48506D69E7F24D50BB9743EEA0F889FF"/>
  </w:style>
  <w:style w:type="paragraph" w:customStyle="1" w:styleId="CBC4605870584564B5D59508EF5F7231">
    <w:name w:val="CBC4605870584564B5D59508EF5F7231"/>
  </w:style>
  <w:style w:type="paragraph" w:customStyle="1" w:styleId="4EB1A866504E46C095572245BE7B6977">
    <w:name w:val="4EB1A866504E46C095572245BE7B6977"/>
  </w:style>
  <w:style w:type="paragraph" w:customStyle="1" w:styleId="9ED07B5F50584BE6AA6A5F7F03D04A5E">
    <w:name w:val="9ED07B5F50584BE6AA6A5F7F03D04A5E"/>
  </w:style>
  <w:style w:type="paragraph" w:customStyle="1" w:styleId="54382B5FCC5A442BB5F335B1D2B70B3A">
    <w:name w:val="54382B5FCC5A442BB5F335B1D2B70B3A"/>
  </w:style>
  <w:style w:type="paragraph" w:customStyle="1" w:styleId="C5A695F3862A4078984ABB31EBA4C65E">
    <w:name w:val="C5A695F3862A4078984ABB31EBA4C65E"/>
  </w:style>
  <w:style w:type="paragraph" w:customStyle="1" w:styleId="D661CE11FB254B34A8AE2511DDAC071E">
    <w:name w:val="D661CE11FB254B34A8AE2511DDAC071E"/>
  </w:style>
  <w:style w:type="paragraph" w:customStyle="1" w:styleId="14CAC003E51D4CB9A8BA3E344CCD31FB">
    <w:name w:val="14CAC003E51D4CB9A8BA3E344CCD31FB"/>
  </w:style>
  <w:style w:type="paragraph" w:customStyle="1" w:styleId="8190D694CB7A4273892C22682C0B8C05">
    <w:name w:val="8190D694CB7A4273892C22682C0B8C05"/>
  </w:style>
  <w:style w:type="paragraph" w:customStyle="1" w:styleId="FB739E1BCB2540679048F085862D4D5B">
    <w:name w:val="FB739E1BCB2540679048F085862D4D5B"/>
  </w:style>
  <w:style w:type="paragraph" w:customStyle="1" w:styleId="5B57AF5E8B9D4D4A9338D5DFFCBB848B">
    <w:name w:val="5B57AF5E8B9D4D4A9338D5DFFCBB848B"/>
  </w:style>
  <w:style w:type="paragraph" w:customStyle="1" w:styleId="830B956C96E84B4C8EE6D1416EA4C566">
    <w:name w:val="830B956C96E84B4C8EE6D1416EA4C566"/>
  </w:style>
  <w:style w:type="paragraph" w:customStyle="1" w:styleId="C07240DF8EDC47068622D7A3BFFB495A">
    <w:name w:val="C07240DF8EDC47068622D7A3BFFB495A"/>
  </w:style>
  <w:style w:type="paragraph" w:customStyle="1" w:styleId="C236CC75E7D34FBAB5063FFF1D3C12AD">
    <w:name w:val="C236CC75E7D34FBAB5063FFF1D3C12AD"/>
  </w:style>
  <w:style w:type="paragraph" w:customStyle="1" w:styleId="F1F3DEB85BE64F688079A5ED779AA021">
    <w:name w:val="F1F3DEB85BE64F688079A5ED779AA021"/>
  </w:style>
  <w:style w:type="paragraph" w:customStyle="1" w:styleId="ABA525D9DB3543ED91FD5A3E0F06AF06">
    <w:name w:val="ABA525D9DB3543ED91FD5A3E0F06AF06"/>
  </w:style>
  <w:style w:type="paragraph" w:customStyle="1" w:styleId="BF0985E7678D402BB9B82BE9D7046BE7">
    <w:name w:val="BF0985E7678D402BB9B82BE9D7046BE7"/>
  </w:style>
  <w:style w:type="paragraph" w:customStyle="1" w:styleId="BB963DB543BF4F3DAB44D9E4A0276E66">
    <w:name w:val="BB963DB543BF4F3DAB44D9E4A0276E66"/>
  </w:style>
  <w:style w:type="paragraph" w:customStyle="1" w:styleId="3E8919A25DBE43C5BB8E51D4F0B693E4">
    <w:name w:val="3E8919A25DBE43C5BB8E51D4F0B693E4"/>
  </w:style>
  <w:style w:type="paragraph" w:customStyle="1" w:styleId="ADDE39D79DCA43E8AD7EE2A7215E2DDB">
    <w:name w:val="ADDE39D79DCA43E8AD7EE2A7215E2DDB"/>
  </w:style>
  <w:style w:type="paragraph" w:customStyle="1" w:styleId="B0B418C816A342BBBDB426BF20EA2528">
    <w:name w:val="B0B418C816A342BBBDB426BF20EA2528"/>
  </w:style>
  <w:style w:type="paragraph" w:customStyle="1" w:styleId="8373194A1C4A43AEA1A25023516F0E02">
    <w:name w:val="8373194A1C4A43AEA1A25023516F0E02"/>
  </w:style>
  <w:style w:type="paragraph" w:customStyle="1" w:styleId="849B7CE696194363AF818A3FFCC0EE16">
    <w:name w:val="849B7CE696194363AF818A3FFCC0EE16"/>
  </w:style>
  <w:style w:type="paragraph" w:customStyle="1" w:styleId="287BE24622134BF0B4EF290FDE81CE36">
    <w:name w:val="287BE24622134BF0B4EF290FDE81CE36"/>
  </w:style>
  <w:style w:type="paragraph" w:customStyle="1" w:styleId="03179648C6744C999E7DFFC4ADD16351">
    <w:name w:val="03179648C6744C999E7DFFC4ADD16351"/>
  </w:style>
  <w:style w:type="paragraph" w:customStyle="1" w:styleId="50922DCEEA6B42769C6704160B0CA7AD">
    <w:name w:val="50922DCEEA6B42769C6704160B0CA7AD"/>
  </w:style>
  <w:style w:type="paragraph" w:customStyle="1" w:styleId="3651228300574D1B93ECF8604F0BBF90">
    <w:name w:val="3651228300574D1B93ECF8604F0BBF90"/>
  </w:style>
  <w:style w:type="paragraph" w:customStyle="1" w:styleId="FC1B817E88134046A92444CE3395AE0F">
    <w:name w:val="FC1B817E88134046A92444CE3395AE0F"/>
  </w:style>
  <w:style w:type="paragraph" w:customStyle="1" w:styleId="F312FF9E66D74FEBB145163495794EA3">
    <w:name w:val="F312FF9E66D74FEBB145163495794EA3"/>
  </w:style>
  <w:style w:type="paragraph" w:customStyle="1" w:styleId="460C9D6B66FA4D56BF4C198919626D20">
    <w:name w:val="460C9D6B66FA4D56BF4C198919626D20"/>
  </w:style>
  <w:style w:type="paragraph" w:customStyle="1" w:styleId="3517203FFBBA49109E7631F16E3826C3">
    <w:name w:val="3517203FFBBA49109E7631F16E3826C3"/>
  </w:style>
  <w:style w:type="paragraph" w:customStyle="1" w:styleId="3A5DC01532034A238FC929F4334817A2">
    <w:name w:val="3A5DC01532034A238FC929F4334817A2"/>
  </w:style>
  <w:style w:type="paragraph" w:customStyle="1" w:styleId="1FAAEE5AED294A058C9CC8166F13F586">
    <w:name w:val="1FAAEE5AED294A058C9CC8166F13F586"/>
  </w:style>
  <w:style w:type="paragraph" w:customStyle="1" w:styleId="FC6B42382572414891AEF7D500E79587">
    <w:name w:val="FC6B42382572414891AEF7D500E79587"/>
  </w:style>
  <w:style w:type="paragraph" w:customStyle="1" w:styleId="0EF9659590A147618EBC7C4CF487E44E">
    <w:name w:val="0EF9659590A147618EBC7C4CF487E44E"/>
  </w:style>
  <w:style w:type="paragraph" w:customStyle="1" w:styleId="B0C064F222E04FDCA8F5F8422A2E7083">
    <w:name w:val="B0C064F222E04FDCA8F5F8422A2E7083"/>
  </w:style>
  <w:style w:type="paragraph" w:customStyle="1" w:styleId="95D9457B1A1943D2A914E26677F49445">
    <w:name w:val="95D9457B1A1943D2A914E26677F49445"/>
  </w:style>
  <w:style w:type="paragraph" w:customStyle="1" w:styleId="661A725C6F4B43D38EC585C2A1234FC4">
    <w:name w:val="661A725C6F4B43D38EC585C2A1234FC4"/>
  </w:style>
  <w:style w:type="paragraph" w:customStyle="1" w:styleId="68F52251B8D24EFFB3291F1EF90EDDC2">
    <w:name w:val="68F52251B8D24EFFB3291F1EF90EDDC2"/>
  </w:style>
  <w:style w:type="paragraph" w:customStyle="1" w:styleId="5E475F11D8CA43E88ADDAB421A740B6B">
    <w:name w:val="5E475F11D8CA43E88ADDAB421A740B6B"/>
  </w:style>
  <w:style w:type="paragraph" w:customStyle="1" w:styleId="Grafiekopsommingsteken">
    <w:name w:val="Grafiek opsommingsteken"/>
    <w:basedOn w:val="Standaard"/>
    <w:qFormat/>
    <w:pPr>
      <w:numPr>
        <w:numId w:val="3"/>
      </w:numPr>
      <w:spacing w:after="0" w:line="216" w:lineRule="auto"/>
      <w:ind w:left="284" w:hanging="284"/>
    </w:pPr>
    <w:rPr>
      <w:rFonts w:eastAsiaTheme="minorHAnsi"/>
      <w:color w:val="595959" w:themeColor="text1" w:themeTint="A6"/>
      <w:sz w:val="20"/>
      <w:szCs w:val="24"/>
      <w:lang w:val="nl-NL" w:eastAsia="en-US"/>
    </w:rPr>
  </w:style>
  <w:style w:type="paragraph" w:customStyle="1" w:styleId="A18198F12892461EB737939AA016B439">
    <w:name w:val="A18198F12892461EB737939AA016B439"/>
  </w:style>
  <w:style w:type="paragraph" w:customStyle="1" w:styleId="570850D23FF8484E83BB4C1995122093">
    <w:name w:val="570850D23FF8484E83BB4C1995122093"/>
  </w:style>
  <w:style w:type="paragraph" w:customStyle="1" w:styleId="Grafiekopsommingsteken2">
    <w:name w:val="Grafiek opsommingsteken 2"/>
    <w:basedOn w:val="Standaard"/>
    <w:qFormat/>
    <w:pPr>
      <w:numPr>
        <w:numId w:val="4"/>
      </w:numPr>
      <w:spacing w:after="0" w:line="216" w:lineRule="auto"/>
      <w:ind w:left="284" w:hanging="284"/>
    </w:pPr>
    <w:rPr>
      <w:rFonts w:eastAsiaTheme="minorHAnsi"/>
      <w:color w:val="595959" w:themeColor="text1" w:themeTint="A6"/>
      <w:sz w:val="20"/>
      <w:szCs w:val="24"/>
      <w:lang w:val="nl-NL" w:eastAsia="en-US"/>
    </w:rPr>
  </w:style>
  <w:style w:type="paragraph" w:customStyle="1" w:styleId="7257004E188A44A48A18413C73B42471">
    <w:name w:val="7257004E188A44A48A18413C73B42471"/>
  </w:style>
  <w:style w:type="paragraph" w:customStyle="1" w:styleId="132A03A0FD73437EB11BC04231BE8C0A">
    <w:name w:val="132A03A0FD73437EB11BC04231BE8C0A"/>
  </w:style>
  <w:style w:type="paragraph" w:customStyle="1" w:styleId="Grafiekopsommingsteken3">
    <w:name w:val="Grafiek opsommingsteken 3"/>
    <w:basedOn w:val="Standaard"/>
    <w:qFormat/>
    <w:pPr>
      <w:numPr>
        <w:numId w:val="5"/>
      </w:numPr>
      <w:spacing w:after="0" w:line="216" w:lineRule="auto"/>
      <w:ind w:left="284" w:hanging="284"/>
    </w:pPr>
    <w:rPr>
      <w:rFonts w:eastAsiaTheme="minorHAnsi"/>
      <w:color w:val="595959" w:themeColor="text1" w:themeTint="A6"/>
      <w:sz w:val="20"/>
      <w:szCs w:val="24"/>
      <w:lang w:val="nl-NL" w:eastAsia="en-US"/>
    </w:rPr>
  </w:style>
  <w:style w:type="paragraph" w:customStyle="1" w:styleId="CE0A62540FC44668BB402EC53F068900">
    <w:name w:val="CE0A62540FC44668BB402EC53F068900"/>
  </w:style>
  <w:style w:type="paragraph" w:customStyle="1" w:styleId="8D41240C1EB640D29B3DE22C14D6EA2B">
    <w:name w:val="8D41240C1EB640D29B3DE22C14D6EA2B"/>
  </w:style>
  <w:style w:type="paragraph" w:customStyle="1" w:styleId="Grafiekopsommingsteken4">
    <w:name w:val="Grafiek opsommingsteken 4"/>
    <w:basedOn w:val="Standaard"/>
    <w:qFormat/>
    <w:pPr>
      <w:numPr>
        <w:numId w:val="6"/>
      </w:numPr>
      <w:spacing w:after="0" w:line="240" w:lineRule="auto"/>
      <w:ind w:left="284" w:hanging="284"/>
    </w:pPr>
    <w:rPr>
      <w:rFonts w:eastAsiaTheme="minorHAnsi"/>
      <w:color w:val="595959" w:themeColor="text1" w:themeTint="A6"/>
      <w:sz w:val="20"/>
      <w:szCs w:val="24"/>
      <w:lang w:val="nl-NL" w:eastAsia="en-US"/>
    </w:rPr>
  </w:style>
  <w:style w:type="paragraph" w:customStyle="1" w:styleId="869C23D77611496287B75943F64B6312">
    <w:name w:val="869C23D77611496287B75943F64B6312"/>
  </w:style>
  <w:style w:type="paragraph" w:customStyle="1" w:styleId="3307F8175B184805A4E712B0BDB580BF">
    <w:name w:val="3307F8175B184805A4E712B0BDB580BF"/>
  </w:style>
  <w:style w:type="paragraph" w:customStyle="1" w:styleId="F4C37A6E93FA4A5A8AB7E925FA8722CF">
    <w:name w:val="F4C37A6E93FA4A5A8AB7E925FA8722CF"/>
  </w:style>
  <w:style w:type="paragraph" w:customStyle="1" w:styleId="9844B9DE18EC43DB96E982FC738DD721">
    <w:name w:val="9844B9DE18EC43DB96E982FC738DD721"/>
  </w:style>
  <w:style w:type="paragraph" w:customStyle="1" w:styleId="69F9C173DCC141EB9699AEDE5CB20415">
    <w:name w:val="69F9C173DCC141EB9699AEDE5CB20415"/>
  </w:style>
  <w:style w:type="paragraph" w:customStyle="1" w:styleId="DA7CE8E79E5E415787D3F1A0E8908742">
    <w:name w:val="DA7CE8E79E5E415787D3F1A0E8908742"/>
  </w:style>
  <w:style w:type="paragraph" w:customStyle="1" w:styleId="6DD6546AB1E54DC88C68C14026E2D112">
    <w:name w:val="6DD6546AB1E54DC88C68C14026E2D112"/>
  </w:style>
  <w:style w:type="paragraph" w:customStyle="1" w:styleId="8B057B3B97E241A680F735AB92528A27">
    <w:name w:val="8B057B3B97E241A680F735AB92528A27"/>
  </w:style>
  <w:style w:type="paragraph" w:customStyle="1" w:styleId="3F74E8547F6646FAB2D35D5870DC7399">
    <w:name w:val="3F74E8547F6646FAB2D35D5870DC7399"/>
  </w:style>
  <w:style w:type="paragraph" w:customStyle="1" w:styleId="C035BCD87DC04C47A736FF48A9EFE278">
    <w:name w:val="C035BCD87DC04C47A736FF48A9EFE278"/>
  </w:style>
  <w:style w:type="paragraph" w:customStyle="1" w:styleId="BB341E331A594418A579DD20A566D0EF">
    <w:name w:val="BB341E331A594418A579DD20A566D0EF"/>
  </w:style>
  <w:style w:type="paragraph" w:customStyle="1" w:styleId="A1A1997A66BB4AA7BE882B3B76D2F2B2">
    <w:name w:val="A1A1997A66BB4AA7BE882B3B76D2F2B2"/>
  </w:style>
  <w:style w:type="paragraph" w:customStyle="1" w:styleId="3D4AC80AC075484BB771FCFE85825FFB">
    <w:name w:val="3D4AC80AC075484BB771FCFE85825FFB"/>
  </w:style>
  <w:style w:type="paragraph" w:customStyle="1" w:styleId="7123D2711B674112B4CD03501A6E9569">
    <w:name w:val="7123D2711B674112B4CD03501A6E9569"/>
  </w:style>
  <w:style w:type="paragraph" w:customStyle="1" w:styleId="EA09D594522C4DC9BFD87C4D78ED7F49">
    <w:name w:val="EA09D594522C4DC9BFD87C4D78ED7F49"/>
  </w:style>
  <w:style w:type="paragraph" w:customStyle="1" w:styleId="8B514BC038AC4E54A73C2F6C0587BE3F">
    <w:name w:val="8B514BC038AC4E54A73C2F6C0587BE3F"/>
  </w:style>
  <w:style w:type="paragraph" w:customStyle="1" w:styleId="06B422DE42BB434AB8CDC56783108C3C">
    <w:name w:val="06B422DE42BB434AB8CDC56783108C3C"/>
  </w:style>
  <w:style w:type="paragraph" w:customStyle="1" w:styleId="DFC6D7F593CE462689D02DE925B9FCAF">
    <w:name w:val="DFC6D7F593CE462689D02DE925B9FCAF"/>
  </w:style>
  <w:style w:type="paragraph" w:customStyle="1" w:styleId="CC0217BBC5894B98BE6A31C7AC96B988">
    <w:name w:val="CC0217BBC5894B98BE6A31C7AC96B988"/>
  </w:style>
  <w:style w:type="paragraph" w:customStyle="1" w:styleId="DD81E1CB6BF44791BD050624C5BCED82">
    <w:name w:val="DD81E1CB6BF44791BD050624C5BCED82"/>
  </w:style>
  <w:style w:type="paragraph" w:customStyle="1" w:styleId="918CF18CD91F44D783CFF71EE0567869">
    <w:name w:val="918CF18CD91F44D783CFF71EE0567869"/>
  </w:style>
  <w:style w:type="paragraph" w:styleId="Lijstopsomteken2">
    <w:name w:val="List Bullet 2"/>
    <w:basedOn w:val="Standaard"/>
    <w:uiPriority w:val="99"/>
    <w:pPr>
      <w:numPr>
        <w:numId w:val="7"/>
      </w:numPr>
      <w:spacing w:after="120" w:line="252" w:lineRule="auto"/>
    </w:pPr>
    <w:rPr>
      <w:rFonts w:eastAsiaTheme="minorHAnsi"/>
      <w:color w:val="595959" w:themeColor="text1" w:themeTint="A6"/>
      <w:sz w:val="24"/>
      <w:szCs w:val="24"/>
      <w:lang w:val="nl-NL" w:eastAsia="en-US"/>
    </w:rPr>
  </w:style>
  <w:style w:type="paragraph" w:customStyle="1" w:styleId="FD18304BF59845E18A72B5A70635300B">
    <w:name w:val="FD18304BF59845E18A72B5A70635300B"/>
  </w:style>
  <w:style w:type="paragraph" w:customStyle="1" w:styleId="9AA9547D8186492F9B8C49FA71159033">
    <w:name w:val="9AA9547D8186492F9B8C49FA71159033"/>
  </w:style>
  <w:style w:type="paragraph" w:customStyle="1" w:styleId="5382C039DA0B48B7A3CC00E171F375E0">
    <w:name w:val="5382C039DA0B48B7A3CC00E171F375E0"/>
  </w:style>
  <w:style w:type="paragraph" w:customStyle="1" w:styleId="FB67C8FF2DD84F1987510735B4C4062C">
    <w:name w:val="FB67C8FF2DD84F1987510735B4C4062C"/>
  </w:style>
  <w:style w:type="paragraph" w:customStyle="1" w:styleId="4EBE3B9617E341A3957F194E1AACE860">
    <w:name w:val="4EBE3B9617E341A3957F194E1AACE860"/>
  </w:style>
  <w:style w:type="paragraph" w:customStyle="1" w:styleId="2F974DA2E0F0427CACFBAC1EA67064E6">
    <w:name w:val="2F974DA2E0F0427CACFBAC1EA67064E6"/>
  </w:style>
  <w:style w:type="paragraph" w:customStyle="1" w:styleId="AA7F117EA3644184A5D16C496473780C">
    <w:name w:val="AA7F117EA3644184A5D16C496473780C"/>
  </w:style>
  <w:style w:type="paragraph" w:customStyle="1" w:styleId="4BC64050D6D54DFC991B43CB5EED0D9B">
    <w:name w:val="4BC64050D6D54DFC991B43CB5EED0D9B"/>
  </w:style>
  <w:style w:type="paragraph" w:customStyle="1" w:styleId="ECAC203F16934808AD0DE4BE1DE166F5">
    <w:name w:val="ECAC203F16934808AD0DE4BE1DE166F5"/>
  </w:style>
  <w:style w:type="paragraph" w:customStyle="1" w:styleId="3E271A9B129342F0847BDC7F35015691">
    <w:name w:val="3E271A9B129342F0847BDC7F35015691"/>
  </w:style>
  <w:style w:type="paragraph" w:customStyle="1" w:styleId="59A57625AC3F4C0298B8109246251E14">
    <w:name w:val="59A57625AC3F4C0298B8109246251E14"/>
  </w:style>
  <w:style w:type="paragraph" w:customStyle="1" w:styleId="99E793426F2C45E0A7420BF0DACFBE4E">
    <w:name w:val="99E793426F2C45E0A7420BF0DACFBE4E"/>
  </w:style>
  <w:style w:type="paragraph" w:customStyle="1" w:styleId="D288A8401582412AAA4B85A954D63EBE">
    <w:name w:val="D288A8401582412AAA4B85A954D63EBE"/>
  </w:style>
  <w:style w:type="paragraph" w:customStyle="1" w:styleId="28E4321050F1419C9132F19B94C6A09A">
    <w:name w:val="28E4321050F1419C9132F19B94C6A09A"/>
  </w:style>
  <w:style w:type="paragraph" w:customStyle="1" w:styleId="16034423777049168BC0FF86CABB06C6">
    <w:name w:val="16034423777049168BC0FF86CABB06C6"/>
  </w:style>
  <w:style w:type="paragraph" w:customStyle="1" w:styleId="663EBF9E6675407DB8EDDB23E9180E6E">
    <w:name w:val="663EBF9E6675407DB8EDDB23E9180E6E"/>
  </w:style>
  <w:style w:type="paragraph" w:customStyle="1" w:styleId="D3E7EC553E364428A0054603B1ACE426">
    <w:name w:val="D3E7EC553E364428A0054603B1ACE426"/>
  </w:style>
  <w:style w:type="paragraph" w:customStyle="1" w:styleId="76A508FC5B0E443EA4338F01C90B33F3">
    <w:name w:val="76A508FC5B0E443EA4338F01C90B33F3"/>
  </w:style>
  <w:style w:type="paragraph" w:customStyle="1" w:styleId="5694C675E5704D16980A01AF9C159BB1">
    <w:name w:val="5694C675E5704D16980A01AF9C159BB1"/>
  </w:style>
  <w:style w:type="paragraph" w:customStyle="1" w:styleId="3CDD8981B2C9401BBCF61C3ACC86BBC0">
    <w:name w:val="3CDD8981B2C9401BBCF61C3ACC86BBC0"/>
  </w:style>
  <w:style w:type="paragraph" w:customStyle="1" w:styleId="0D27A543A24D406EBDB8F9E71AC726E4">
    <w:name w:val="0D27A543A24D406EBDB8F9E71AC726E4"/>
  </w:style>
  <w:style w:type="paragraph" w:customStyle="1" w:styleId="145BF93B4B9E42EA898FA388CEA917D9">
    <w:name w:val="145BF93B4B9E42EA898FA388CEA917D9"/>
  </w:style>
  <w:style w:type="paragraph" w:customStyle="1" w:styleId="0458C35E17E1483CB40E29075A773F03">
    <w:name w:val="0458C35E17E1483CB40E29075A773F03"/>
  </w:style>
  <w:style w:type="paragraph" w:customStyle="1" w:styleId="78799EC557274F6CB52B3B0EAEF2D63F">
    <w:name w:val="78799EC557274F6CB52B3B0EAEF2D63F"/>
  </w:style>
  <w:style w:type="paragraph" w:customStyle="1" w:styleId="A463E3BEB2494826B05010A86C740213">
    <w:name w:val="A463E3BEB2494826B05010A86C740213"/>
  </w:style>
  <w:style w:type="paragraph" w:customStyle="1" w:styleId="EAB4C75D27764325BC4EB279D71B6CC3">
    <w:name w:val="EAB4C75D27764325BC4EB279D71B6CC3"/>
  </w:style>
  <w:style w:type="paragraph" w:customStyle="1" w:styleId="0E6E86F4F81A4DB5A07C540275ED7855">
    <w:name w:val="0E6E86F4F81A4DB5A07C540275ED7855"/>
  </w:style>
  <w:style w:type="paragraph" w:customStyle="1" w:styleId="BC47BE28DF5B4DEE9C867C69801BDC52">
    <w:name w:val="BC47BE28DF5B4DEE9C867C69801BDC52"/>
  </w:style>
  <w:style w:type="paragraph" w:customStyle="1" w:styleId="02CC3C9C012D4165817465118B845CA6">
    <w:name w:val="02CC3C9C012D4165817465118B845CA6"/>
  </w:style>
  <w:style w:type="paragraph" w:customStyle="1" w:styleId="2C6C365FD56F4436A396A11189BFDC18">
    <w:name w:val="2C6C365FD56F4436A396A11189BFDC18"/>
  </w:style>
  <w:style w:type="paragraph" w:customStyle="1" w:styleId="D2890C65D87B43D5AD5492408C622CE4">
    <w:name w:val="D2890C65D87B43D5AD5492408C622CE4"/>
  </w:style>
  <w:style w:type="paragraph" w:customStyle="1" w:styleId="76F2E3DAF39D4028A7E1D4766809669F">
    <w:name w:val="76F2E3DAF39D4028A7E1D4766809669F"/>
  </w:style>
  <w:style w:type="paragraph" w:customStyle="1" w:styleId="85EAB2AC81D24E1D81B9EA535E779D8E">
    <w:name w:val="85EAB2AC81D24E1D81B9EA535E779D8E"/>
  </w:style>
  <w:style w:type="paragraph" w:customStyle="1" w:styleId="141441F324A44E59909581DB7C4D50BE">
    <w:name w:val="141441F324A44E59909581DB7C4D50BE"/>
  </w:style>
  <w:style w:type="paragraph" w:customStyle="1" w:styleId="96B77E7715974CFD8C3F03F6589693F9">
    <w:name w:val="96B77E7715974CFD8C3F03F6589693F9"/>
  </w:style>
  <w:style w:type="paragraph" w:customStyle="1" w:styleId="B0E1C7859BDC4134ACB5E2D4FCE01121">
    <w:name w:val="B0E1C7859BDC4134ACB5E2D4FCE01121"/>
  </w:style>
  <w:style w:type="paragraph" w:customStyle="1" w:styleId="6411D8FD84194C39AAC260B349B9E31A">
    <w:name w:val="6411D8FD84194C39AAC260B349B9E31A"/>
  </w:style>
  <w:style w:type="paragraph" w:customStyle="1" w:styleId="D65D2261FAAD461B9472710E9B272289">
    <w:name w:val="D65D2261FAAD461B9472710E9B272289"/>
  </w:style>
  <w:style w:type="paragraph" w:customStyle="1" w:styleId="77A2F230583748DF9635ED3781E03861">
    <w:name w:val="77A2F230583748DF9635ED3781E03861"/>
  </w:style>
  <w:style w:type="paragraph" w:customStyle="1" w:styleId="A12C6B8B70BB4D54BDD649AE11C3625D">
    <w:name w:val="A12C6B8B70BB4D54BDD649AE11C3625D"/>
  </w:style>
  <w:style w:type="paragraph" w:customStyle="1" w:styleId="A69829128DC3441C97BC03764118B394">
    <w:name w:val="A69829128DC3441C97BC03764118B394"/>
  </w:style>
  <w:style w:type="paragraph" w:customStyle="1" w:styleId="A917FADEEEF14554AE7BEE86E3471735">
    <w:name w:val="A917FADEEEF14554AE7BEE86E3471735"/>
  </w:style>
  <w:style w:type="paragraph" w:customStyle="1" w:styleId="6848D7DD2079465EA18D4F737F290039">
    <w:name w:val="6848D7DD2079465EA18D4F737F290039"/>
  </w:style>
  <w:style w:type="paragraph" w:customStyle="1" w:styleId="0DF35CFDB1F840DA9947FD65E88C069A">
    <w:name w:val="0DF35CFDB1F840DA9947FD65E88C069A"/>
  </w:style>
  <w:style w:type="paragraph" w:customStyle="1" w:styleId="E7676852D79E47E9B161BFBFF57B4F51">
    <w:name w:val="E7676852D79E47E9B161BFBFF57B4F51"/>
  </w:style>
  <w:style w:type="paragraph" w:customStyle="1" w:styleId="CC0A00E421594950A4F14364CDB340A8">
    <w:name w:val="CC0A00E421594950A4F14364CDB340A8"/>
  </w:style>
  <w:style w:type="paragraph" w:customStyle="1" w:styleId="5932F2BACA644F92BB98F176177049DA">
    <w:name w:val="5932F2BACA644F92BB98F176177049DA"/>
  </w:style>
  <w:style w:type="paragraph" w:customStyle="1" w:styleId="692BE4800CD643D58D029F70F5CE45FC">
    <w:name w:val="692BE4800CD643D58D029F70F5CE45FC"/>
  </w:style>
  <w:style w:type="paragraph" w:customStyle="1" w:styleId="BD3B0F868E774B49806CFD3C643732AF">
    <w:name w:val="BD3B0F868E774B49806CFD3C643732AF"/>
  </w:style>
  <w:style w:type="paragraph" w:customStyle="1" w:styleId="F6F7707E20CC4770A6F68FD942981023">
    <w:name w:val="F6F7707E20CC4770A6F68FD942981023"/>
  </w:style>
  <w:style w:type="paragraph" w:customStyle="1" w:styleId="334EA50ECE5742F2AE9FF186D6ADF71B">
    <w:name w:val="334EA50ECE5742F2AE9FF186D6ADF71B"/>
  </w:style>
  <w:style w:type="paragraph" w:customStyle="1" w:styleId="E006B8C36A654BCBB6126A8265DEEDCA">
    <w:name w:val="E006B8C36A654BCBB6126A8265DEEDCA"/>
  </w:style>
  <w:style w:type="paragraph" w:customStyle="1" w:styleId="D8017C52BCF6408494BB8AFCE313F171">
    <w:name w:val="D8017C52BCF6408494BB8AFCE313F171"/>
  </w:style>
  <w:style w:type="paragraph" w:customStyle="1" w:styleId="679BEF3C31A545FD9814A54078FBAA2A">
    <w:name w:val="679BEF3C31A545FD9814A54078FBAA2A"/>
  </w:style>
  <w:style w:type="paragraph" w:customStyle="1" w:styleId="2173D3685E0D449D8D1F532E48A13518">
    <w:name w:val="2173D3685E0D449D8D1F532E48A13518"/>
  </w:style>
  <w:style w:type="paragraph" w:customStyle="1" w:styleId="68A3A800A2944E468AB987755BAC91F7">
    <w:name w:val="68A3A800A2944E468AB987755BAC91F7"/>
  </w:style>
  <w:style w:type="paragraph" w:customStyle="1" w:styleId="1702B30B73CF4C59B63B98677CB40A65">
    <w:name w:val="1702B30B73CF4C59B63B98677CB40A65"/>
  </w:style>
  <w:style w:type="paragraph" w:customStyle="1" w:styleId="212D71F4AEA74393AD1605E9FA7596B6">
    <w:name w:val="212D71F4AEA74393AD1605E9FA7596B6"/>
  </w:style>
  <w:style w:type="paragraph" w:customStyle="1" w:styleId="3F1DCE79181B4F758A4C6CB34C07F143">
    <w:name w:val="3F1DCE79181B4F758A4C6CB34C07F143"/>
  </w:style>
  <w:style w:type="paragraph" w:customStyle="1" w:styleId="BBF694C74A4549BAA36BB08546089A06">
    <w:name w:val="BBF694C74A4549BAA36BB08546089A06"/>
  </w:style>
  <w:style w:type="paragraph" w:customStyle="1" w:styleId="7779D20C3FA04203AAA0D60CB69BA506">
    <w:name w:val="7779D20C3FA04203AAA0D60CB69BA506"/>
  </w:style>
  <w:style w:type="paragraph" w:customStyle="1" w:styleId="6643DEF00E8443B087DEBF3CCA3598C9">
    <w:name w:val="6643DEF00E8443B087DEBF3CCA3598C9"/>
  </w:style>
  <w:style w:type="paragraph" w:customStyle="1" w:styleId="D8CCF4F336AA4B08B4C7E983CC1CA957">
    <w:name w:val="D8CCF4F336AA4B08B4C7E983CC1CA957"/>
  </w:style>
  <w:style w:type="paragraph" w:customStyle="1" w:styleId="89B4260D8CDA4C33B26D904BCFFE6B5C">
    <w:name w:val="89B4260D8CDA4C33B26D904BCFFE6B5C"/>
  </w:style>
  <w:style w:type="paragraph" w:customStyle="1" w:styleId="333498900AC74125B99863861C8A3508">
    <w:name w:val="333498900AC74125B99863861C8A3508"/>
  </w:style>
  <w:style w:type="paragraph" w:customStyle="1" w:styleId="B0665C37CEF54CAD9D7D25ECDF70F061">
    <w:name w:val="B0665C37CEF54CAD9D7D25ECDF70F061"/>
  </w:style>
  <w:style w:type="paragraph" w:customStyle="1" w:styleId="E14B1F49201C4C8A9D5FC34AAFEEDAD1">
    <w:name w:val="E14B1F49201C4C8A9D5FC34AAFEEDAD1"/>
  </w:style>
  <w:style w:type="paragraph" w:customStyle="1" w:styleId="65B9BCDC4AB2450EA498CC6F9ACA90D6">
    <w:name w:val="65B9BCDC4AB2450EA498CC6F9ACA90D6"/>
  </w:style>
  <w:style w:type="paragraph" w:customStyle="1" w:styleId="83DFE51B5E9C4171A478A8A0C3FEF00E">
    <w:name w:val="83DFE51B5E9C4171A478A8A0C3FEF00E"/>
  </w:style>
  <w:style w:type="paragraph" w:customStyle="1" w:styleId="8DDDDA6C777B47BCA95540E94566454F">
    <w:name w:val="8DDDDA6C777B47BCA95540E94566454F"/>
  </w:style>
  <w:style w:type="paragraph" w:customStyle="1" w:styleId="3D15C9C5E1CE4BDA8FBE28405A756C15">
    <w:name w:val="3D15C9C5E1CE4BDA8FBE28405A756C15"/>
  </w:style>
  <w:style w:type="paragraph" w:customStyle="1" w:styleId="A76DEA72B24146F5B5AC11338B48FF50">
    <w:name w:val="A76DEA72B24146F5B5AC11338B48FF50"/>
  </w:style>
  <w:style w:type="paragraph" w:customStyle="1" w:styleId="5B81BA28FBF94630AD29A4CF30D2B0FD">
    <w:name w:val="5B81BA28FBF94630AD29A4CF30D2B0FD"/>
  </w:style>
  <w:style w:type="paragraph" w:customStyle="1" w:styleId="1DDF1F113722470B9873CCA66369DCD3">
    <w:name w:val="1DDF1F113722470B9873CCA66369DCD3"/>
  </w:style>
  <w:style w:type="paragraph" w:customStyle="1" w:styleId="F39226C31B524B418DB14C0FA6CB602D">
    <w:name w:val="F39226C31B524B418DB14C0FA6CB602D"/>
  </w:style>
  <w:style w:type="paragraph" w:customStyle="1" w:styleId="0D495BBF06A04CDEAF77F851DC8966EE">
    <w:name w:val="0D495BBF06A04CDEAF77F851DC8966EE"/>
  </w:style>
  <w:style w:type="paragraph" w:customStyle="1" w:styleId="3CC8B1AB29724BAA972AEEB9EB8EF1F7">
    <w:name w:val="3CC8B1AB29724BAA972AEEB9EB8EF1F7"/>
  </w:style>
  <w:style w:type="paragraph" w:customStyle="1" w:styleId="F2E25ED1D50E42DAB5F627FD6FF9846D">
    <w:name w:val="F2E25ED1D50E42DAB5F627FD6FF9846D"/>
  </w:style>
  <w:style w:type="paragraph" w:customStyle="1" w:styleId="AF86ABB73C134CB7BC9B53290332787F">
    <w:name w:val="AF86ABB73C134CB7BC9B53290332787F"/>
  </w:style>
  <w:style w:type="paragraph" w:customStyle="1" w:styleId="B96AF84E0A5F4C51BCCBFC03261C5EDE">
    <w:name w:val="B96AF84E0A5F4C51BCCBFC03261C5EDE"/>
  </w:style>
  <w:style w:type="paragraph" w:customStyle="1" w:styleId="CAA2B621AE5C4FE58CF722D9ACC935CE">
    <w:name w:val="CAA2B621AE5C4FE58CF722D9ACC935CE"/>
  </w:style>
  <w:style w:type="paragraph" w:customStyle="1" w:styleId="4BF89462890F4BA0A7AD182DB5D14564">
    <w:name w:val="4BF89462890F4BA0A7AD182DB5D14564"/>
  </w:style>
  <w:style w:type="paragraph" w:customStyle="1" w:styleId="7866C991D2944EF1B7AD1823BA19D0D9">
    <w:name w:val="7866C991D2944EF1B7AD1823BA19D0D9"/>
  </w:style>
  <w:style w:type="paragraph" w:customStyle="1" w:styleId="83C33F8656A84DF78D87178E6F88D278">
    <w:name w:val="83C33F8656A84DF78D87178E6F88D278"/>
  </w:style>
  <w:style w:type="paragraph" w:customStyle="1" w:styleId="FB8467C7FC23419BBBA1F345EE710B31">
    <w:name w:val="FB8467C7FC23419BBBA1F345EE710B31"/>
  </w:style>
  <w:style w:type="paragraph" w:customStyle="1" w:styleId="C60AF559D5F543969DF1B2C23E8FB70F">
    <w:name w:val="C60AF559D5F543969DF1B2C23E8FB70F"/>
  </w:style>
  <w:style w:type="paragraph" w:customStyle="1" w:styleId="A130333374F64AB88264EE702235A6EA">
    <w:name w:val="A130333374F64AB88264EE702235A6EA"/>
  </w:style>
  <w:style w:type="paragraph" w:customStyle="1" w:styleId="E796F2485BD24FC9B9BC8AD69DCC85B3">
    <w:name w:val="E796F2485BD24FC9B9BC8AD69DCC85B3"/>
  </w:style>
  <w:style w:type="paragraph" w:customStyle="1" w:styleId="ABA68A4529854B2F98BCE2E75380D9AD">
    <w:name w:val="ABA68A4529854B2F98BCE2E75380D9AD"/>
  </w:style>
  <w:style w:type="paragraph" w:customStyle="1" w:styleId="48A48516415348D7B4BBB28C833B7524">
    <w:name w:val="48A48516415348D7B4BBB28C833B7524"/>
  </w:style>
  <w:style w:type="paragraph" w:customStyle="1" w:styleId="DF8C15276FAE42448B28D89E68BCF2E0">
    <w:name w:val="DF8C15276FAE42448B28D89E68BCF2E0"/>
  </w:style>
  <w:style w:type="paragraph" w:customStyle="1" w:styleId="19D6E90ACEDA421DB2BD0E558A316BAB">
    <w:name w:val="19D6E90ACEDA421DB2BD0E558A316BAB"/>
  </w:style>
  <w:style w:type="paragraph" w:customStyle="1" w:styleId="B8297DA0758C4D2BB8949F1783EEFEBA">
    <w:name w:val="B8297DA0758C4D2BB8949F1783EEFEBA"/>
  </w:style>
  <w:style w:type="paragraph" w:customStyle="1" w:styleId="B755F67A36FF42F1AE7D1E608332057D">
    <w:name w:val="B755F67A36FF42F1AE7D1E608332057D"/>
  </w:style>
  <w:style w:type="paragraph" w:customStyle="1" w:styleId="ADC4B9FF85A24CA5902B26A6404CF9AD">
    <w:name w:val="ADC4B9FF85A24CA5902B26A6404CF9AD"/>
  </w:style>
  <w:style w:type="paragraph" w:customStyle="1" w:styleId="8CB35F248AAD4B57876838AE2915C397">
    <w:name w:val="8CB35F248AAD4B57876838AE2915C397"/>
  </w:style>
  <w:style w:type="paragraph" w:customStyle="1" w:styleId="5873643D5CD94DF7BE003094BB59281D">
    <w:name w:val="5873643D5CD94DF7BE003094BB59281D"/>
  </w:style>
  <w:style w:type="paragraph" w:customStyle="1" w:styleId="4606C88FFB9B469C9851BBB79277A5D1">
    <w:name w:val="4606C88FFB9B469C9851BBB79277A5D1"/>
  </w:style>
  <w:style w:type="paragraph" w:customStyle="1" w:styleId="5CCF945709534FBBB919326F2CDCCE26">
    <w:name w:val="5CCF945709534FBBB919326F2CDCCE26"/>
  </w:style>
  <w:style w:type="paragraph" w:customStyle="1" w:styleId="2943B407D6574DF69798401BF5C05851">
    <w:name w:val="2943B407D6574DF69798401BF5C05851"/>
  </w:style>
  <w:style w:type="paragraph" w:customStyle="1" w:styleId="413047696F954236B2C3267DBB68C9B1">
    <w:name w:val="413047696F954236B2C3267DBB68C9B1"/>
  </w:style>
  <w:style w:type="paragraph" w:customStyle="1" w:styleId="F10CC1E855034DB3A97CC59216E9325D">
    <w:name w:val="F10CC1E855034DB3A97CC59216E9325D"/>
  </w:style>
  <w:style w:type="paragraph" w:customStyle="1" w:styleId="6DF6B2595E574B69A52CCD7F30B62444">
    <w:name w:val="6DF6B2595E574B69A52CCD7F30B62444"/>
  </w:style>
  <w:style w:type="paragraph" w:customStyle="1" w:styleId="DCBC4D0CE9704D0683993530A03FA73F">
    <w:name w:val="DCBC4D0CE9704D0683993530A03FA73F"/>
  </w:style>
  <w:style w:type="paragraph" w:customStyle="1" w:styleId="1C5F79033DDC4422891B64F3AEB5C1BD">
    <w:name w:val="1C5F79033DDC4422891B64F3AEB5C1BD"/>
  </w:style>
  <w:style w:type="paragraph" w:customStyle="1" w:styleId="EBC6489772AB4F30A864E0685E572F38">
    <w:name w:val="EBC6489772AB4F30A864E0685E572F38"/>
  </w:style>
  <w:style w:type="paragraph" w:customStyle="1" w:styleId="CCB443F145F347BBB02246AF6BED0358">
    <w:name w:val="CCB443F145F347BBB02246AF6BED0358"/>
  </w:style>
  <w:style w:type="paragraph" w:customStyle="1" w:styleId="23491CDB9CD24C68AC0D1813F6447E0A">
    <w:name w:val="23491CDB9CD24C68AC0D1813F6447E0A"/>
  </w:style>
  <w:style w:type="paragraph" w:customStyle="1" w:styleId="91DC605C2D5A421398E957E44BC73175">
    <w:name w:val="91DC605C2D5A421398E957E44BC73175"/>
  </w:style>
  <w:style w:type="paragraph" w:customStyle="1" w:styleId="B94FB2CE75F64886A4A5DB15366DE70A">
    <w:name w:val="B94FB2CE75F64886A4A5DB15366DE70A"/>
  </w:style>
  <w:style w:type="paragraph" w:customStyle="1" w:styleId="5BAA3A56F177463CA17B3D896FB54319">
    <w:name w:val="5BAA3A56F177463CA17B3D896FB54319"/>
  </w:style>
  <w:style w:type="paragraph" w:customStyle="1" w:styleId="E439B61E0BB84AE5872BDEA57C8C3A17">
    <w:name w:val="E439B61E0BB84AE5872BDEA57C8C3A17"/>
  </w:style>
  <w:style w:type="paragraph" w:customStyle="1" w:styleId="84965150EE2F4AE69A86071BB8465A0E">
    <w:name w:val="84965150EE2F4AE69A86071BB8465A0E"/>
  </w:style>
  <w:style w:type="paragraph" w:customStyle="1" w:styleId="A488B62429E948528343A1E075526C60">
    <w:name w:val="A488B62429E948528343A1E075526C60"/>
  </w:style>
  <w:style w:type="paragraph" w:customStyle="1" w:styleId="4193DD958D144E70B972C737A1F77B18">
    <w:name w:val="4193DD958D144E70B972C737A1F77B18"/>
  </w:style>
  <w:style w:type="paragraph" w:customStyle="1" w:styleId="BB865591112C4EE5AD6E9751EC4592F9">
    <w:name w:val="BB865591112C4EE5AD6E9751EC4592F9"/>
  </w:style>
  <w:style w:type="paragraph" w:customStyle="1" w:styleId="582A6267B2FA4A1D86B219B73E660E82">
    <w:name w:val="582A6267B2FA4A1D86B219B73E660E82"/>
  </w:style>
  <w:style w:type="paragraph" w:customStyle="1" w:styleId="BF7AD86AF50743DEAF37F447BA67C765">
    <w:name w:val="BF7AD86AF50743DEAF37F447BA67C765"/>
  </w:style>
  <w:style w:type="paragraph" w:customStyle="1" w:styleId="9271AB51663346C3AB7BA0CB1302937F">
    <w:name w:val="9271AB51663346C3AB7BA0CB1302937F"/>
  </w:style>
  <w:style w:type="paragraph" w:customStyle="1" w:styleId="01B829526DAF446F8D96EF23E5617A72">
    <w:name w:val="01B829526DAF446F8D96EF23E5617A72"/>
  </w:style>
  <w:style w:type="paragraph" w:customStyle="1" w:styleId="76D9FD865335446BBDDEB9EF6C89DDBE">
    <w:name w:val="76D9FD865335446BBDDEB9EF6C89DDBE"/>
  </w:style>
  <w:style w:type="paragraph" w:customStyle="1" w:styleId="669EA18B28024481B5D51323B8778FBE">
    <w:name w:val="669EA18B28024481B5D51323B8778FBE"/>
  </w:style>
  <w:style w:type="paragraph" w:customStyle="1" w:styleId="82B4741E0FD6491CBDA3234EAF489162">
    <w:name w:val="82B4741E0FD6491CBDA3234EAF489162"/>
  </w:style>
  <w:style w:type="paragraph" w:customStyle="1" w:styleId="02D033F2C8E04E96BC87A73E051AE32F">
    <w:name w:val="02D033F2C8E04E96BC87A73E051AE32F"/>
  </w:style>
  <w:style w:type="paragraph" w:customStyle="1" w:styleId="B0432E141635456D80554D4D52ACB913">
    <w:name w:val="B0432E141635456D80554D4D52ACB913"/>
  </w:style>
  <w:style w:type="paragraph" w:customStyle="1" w:styleId="7D83849036BD4694BD506E32DCD0D162">
    <w:name w:val="7D83849036BD4694BD506E32DCD0D162"/>
  </w:style>
  <w:style w:type="paragraph" w:customStyle="1" w:styleId="6EC0BE0C09894F07B8C25F5D8E38B6B3">
    <w:name w:val="6EC0BE0C09894F07B8C25F5D8E38B6B3"/>
  </w:style>
  <w:style w:type="paragraph" w:customStyle="1" w:styleId="2ADDFFCE079C46A5A291320E9B3F862A">
    <w:name w:val="2ADDFFCE079C46A5A291320E9B3F862A"/>
  </w:style>
  <w:style w:type="paragraph" w:customStyle="1" w:styleId="68746672AA5F4746ADE8F0A929B49D4B">
    <w:name w:val="68746672AA5F4746ADE8F0A929B49D4B"/>
  </w:style>
  <w:style w:type="paragraph" w:customStyle="1" w:styleId="EAFFC0014C9D421CAF630300F1199420">
    <w:name w:val="EAFFC0014C9D421CAF630300F1199420"/>
  </w:style>
  <w:style w:type="paragraph" w:customStyle="1" w:styleId="DBAABD2DE0914DA6A2D1D5F96FA36696">
    <w:name w:val="DBAABD2DE0914DA6A2D1D5F96FA36696"/>
  </w:style>
  <w:style w:type="paragraph" w:customStyle="1" w:styleId="1485BC989DE34AA18A2E0D4CBF1039EE">
    <w:name w:val="1485BC989DE34AA18A2E0D4CBF1039EE"/>
  </w:style>
  <w:style w:type="paragraph" w:customStyle="1" w:styleId="05EA8F5038C24E21891829F2D3DD8A03">
    <w:name w:val="05EA8F5038C24E21891829F2D3DD8A03"/>
  </w:style>
  <w:style w:type="paragraph" w:customStyle="1" w:styleId="92C94ED095D74881B03316647203D84F">
    <w:name w:val="92C94ED095D74881B03316647203D84F"/>
  </w:style>
  <w:style w:type="paragraph" w:customStyle="1" w:styleId="5567AEA9FC3441E299BF3099050F3DFD">
    <w:name w:val="5567AEA9FC3441E299BF3099050F3DFD"/>
  </w:style>
  <w:style w:type="paragraph" w:customStyle="1" w:styleId="010813ED6D6E41F9ADC13A97C5BABAB6">
    <w:name w:val="010813ED6D6E41F9ADC13A97C5BABAB6"/>
  </w:style>
  <w:style w:type="paragraph" w:customStyle="1" w:styleId="939B2618F57F433B87426A4D672D2600">
    <w:name w:val="939B2618F57F433B87426A4D672D2600"/>
  </w:style>
  <w:style w:type="paragraph" w:customStyle="1" w:styleId="542203EE47C14C0E85F0A5048BD24489">
    <w:name w:val="542203EE47C14C0E85F0A5048BD24489"/>
  </w:style>
  <w:style w:type="paragraph" w:customStyle="1" w:styleId="05CB945627194650B85EC17382F79151">
    <w:name w:val="05CB945627194650B85EC17382F79151"/>
  </w:style>
  <w:style w:type="paragraph" w:customStyle="1" w:styleId="315C70A4C73A428596375059C7CA354D">
    <w:name w:val="315C70A4C73A428596375059C7CA354D"/>
  </w:style>
  <w:style w:type="paragraph" w:customStyle="1" w:styleId="55EA2013C0834A1ABF4983B1FA9D77AA">
    <w:name w:val="55EA2013C0834A1ABF4983B1FA9D77AA"/>
  </w:style>
  <w:style w:type="paragraph" w:customStyle="1" w:styleId="7C49217B5FCC43BAB59DC03A0CA012A5">
    <w:name w:val="7C49217B5FCC43BAB59DC03A0CA012A5"/>
  </w:style>
  <w:style w:type="paragraph" w:customStyle="1" w:styleId="A1200939F57B450AAC4DCA19CA4979CB">
    <w:name w:val="A1200939F57B450AAC4DCA19CA4979CB"/>
  </w:style>
  <w:style w:type="paragraph" w:customStyle="1" w:styleId="4D47B55FB3DB4895827D0892A428BB72">
    <w:name w:val="4D47B55FB3DB4895827D0892A428BB72"/>
  </w:style>
  <w:style w:type="paragraph" w:customStyle="1" w:styleId="15C59F4EFAE74D619CF280B21F7A8089">
    <w:name w:val="15C59F4EFAE74D619CF280B21F7A8089"/>
  </w:style>
  <w:style w:type="paragraph" w:customStyle="1" w:styleId="5AD63294D9034EA3A99BB457E385BB17">
    <w:name w:val="5AD63294D9034EA3A99BB457E385BB17"/>
  </w:style>
  <w:style w:type="paragraph" w:customStyle="1" w:styleId="1EB5A5AC6E91400BBE3417352368E34B">
    <w:name w:val="1EB5A5AC6E91400BBE3417352368E34B"/>
  </w:style>
  <w:style w:type="paragraph" w:customStyle="1" w:styleId="14444F8D12544E748A5E20AC1535CBC6">
    <w:name w:val="14444F8D12544E748A5E20AC1535CBC6"/>
  </w:style>
  <w:style w:type="paragraph" w:customStyle="1" w:styleId="3B4419755DC14E5A87FA0E525506D5B1">
    <w:name w:val="3B4419755DC14E5A87FA0E525506D5B1"/>
  </w:style>
  <w:style w:type="paragraph" w:customStyle="1" w:styleId="6A832B6722B34829A9737CB32B82DDD5">
    <w:name w:val="6A832B6722B34829A9737CB32B82DDD5"/>
  </w:style>
  <w:style w:type="paragraph" w:customStyle="1" w:styleId="32F73C66EF7349E08C2C4E78AB02AB42">
    <w:name w:val="32F73C66EF7349E08C2C4E78AB02AB42"/>
  </w:style>
  <w:style w:type="paragraph" w:customStyle="1" w:styleId="4493C4645DF44ACDBA2B4C5DFB86E395">
    <w:name w:val="4493C4645DF44ACDBA2B4C5DFB86E395"/>
  </w:style>
  <w:style w:type="paragraph" w:customStyle="1" w:styleId="13A5DC697282407EA27CD38494DC2B5D">
    <w:name w:val="13A5DC697282407EA27CD38494DC2B5D"/>
  </w:style>
  <w:style w:type="paragraph" w:customStyle="1" w:styleId="D54FCC08A4404A33BBA77CCBCA8192EA">
    <w:name w:val="D54FCC08A4404A33BBA77CCBCA8192EA"/>
  </w:style>
  <w:style w:type="paragraph" w:customStyle="1" w:styleId="B0BDB41472244F18A1B7BF31A92F219D">
    <w:name w:val="B0BDB41472244F18A1B7BF31A92F219D"/>
  </w:style>
  <w:style w:type="paragraph" w:customStyle="1" w:styleId="C9F4041DA66F46F2A7CC8FB89D8B7839">
    <w:name w:val="C9F4041DA66F46F2A7CC8FB89D8B7839"/>
  </w:style>
  <w:style w:type="paragraph" w:customStyle="1" w:styleId="2851C191A740449C8AE9B54C74D90AD1">
    <w:name w:val="2851C191A740449C8AE9B54C74D90AD1"/>
  </w:style>
  <w:style w:type="paragraph" w:customStyle="1" w:styleId="BE849C298AB345B698437BF979216D2C">
    <w:name w:val="BE849C298AB345B698437BF979216D2C"/>
  </w:style>
  <w:style w:type="paragraph" w:customStyle="1" w:styleId="DBB7B68674754D45944840190FFD5226">
    <w:name w:val="DBB7B68674754D45944840190FFD5226"/>
  </w:style>
  <w:style w:type="paragraph" w:customStyle="1" w:styleId="5CF786CB83174C11B786D3F4C848C5B6">
    <w:name w:val="5CF786CB83174C11B786D3F4C848C5B6"/>
  </w:style>
  <w:style w:type="paragraph" w:customStyle="1" w:styleId="00E4F3FD04844E499DB8D7A007CEE532">
    <w:name w:val="00E4F3FD04844E499DB8D7A007CEE532"/>
  </w:style>
  <w:style w:type="paragraph" w:customStyle="1" w:styleId="7FEF2525E36948CB9203592BAEA12F04">
    <w:name w:val="7FEF2525E36948CB9203592BAEA12F04"/>
  </w:style>
  <w:style w:type="paragraph" w:customStyle="1" w:styleId="3209FF2399DB43A3B0BA46E6B0C58786">
    <w:name w:val="3209FF2399DB43A3B0BA46E6B0C58786"/>
  </w:style>
  <w:style w:type="paragraph" w:customStyle="1" w:styleId="F50A793119794EAAB1EEC2F2C5AC55F8">
    <w:name w:val="F50A793119794EAAB1EEC2F2C5AC55F8"/>
  </w:style>
  <w:style w:type="paragraph" w:customStyle="1" w:styleId="A2E65590086144D4A668B77D1026EDB0">
    <w:name w:val="A2E65590086144D4A668B77D1026EDB0"/>
  </w:style>
  <w:style w:type="paragraph" w:customStyle="1" w:styleId="16CE0C9DB36740A78B919749C10CC8A8">
    <w:name w:val="16CE0C9DB36740A78B919749C10CC8A8"/>
  </w:style>
  <w:style w:type="paragraph" w:customStyle="1" w:styleId="6D7F947EE0DA488A95B69EDC97DA226F">
    <w:name w:val="6D7F947EE0DA488A95B69EDC97DA226F"/>
  </w:style>
  <w:style w:type="paragraph" w:customStyle="1" w:styleId="0436D5068CF54F40A3F570E5185D4D2A">
    <w:name w:val="0436D5068CF54F40A3F570E5185D4D2A"/>
  </w:style>
  <w:style w:type="paragraph" w:customStyle="1" w:styleId="B7C784334B73487F9D9C86763E61F96C">
    <w:name w:val="B7C784334B73487F9D9C86763E61F96C"/>
  </w:style>
  <w:style w:type="paragraph" w:customStyle="1" w:styleId="694DC10C43564A8798CD97C863B7CFB9">
    <w:name w:val="694DC10C43564A8798CD97C863B7CFB9"/>
  </w:style>
  <w:style w:type="paragraph" w:customStyle="1" w:styleId="C27A155C29744AC6BDAB627E06E5E47D">
    <w:name w:val="C27A155C29744AC6BDAB627E06E5E47D"/>
  </w:style>
  <w:style w:type="paragraph" w:customStyle="1" w:styleId="D20AC50CBE59419496212B62346AE09A">
    <w:name w:val="D20AC50CBE59419496212B62346AE09A"/>
  </w:style>
  <w:style w:type="paragraph" w:customStyle="1" w:styleId="1E93491B3F07436694C317F8B41ABCAD">
    <w:name w:val="1E93491B3F07436694C317F8B41ABCAD"/>
  </w:style>
  <w:style w:type="paragraph" w:customStyle="1" w:styleId="9DA90722D2B34A8F92BD6C240E747F0B">
    <w:name w:val="9DA90722D2B34A8F92BD6C240E747F0B"/>
  </w:style>
  <w:style w:type="paragraph" w:customStyle="1" w:styleId="B978D30CBA394985A042788D9A703875">
    <w:name w:val="B978D30CBA394985A042788D9A703875"/>
  </w:style>
  <w:style w:type="paragraph" w:customStyle="1" w:styleId="C1E6379DE8214EEEA1A78D64F608CFF2">
    <w:name w:val="C1E6379DE8214EEEA1A78D64F608CFF2"/>
  </w:style>
  <w:style w:type="paragraph" w:customStyle="1" w:styleId="49EA888742A442E6B6A3A9E6FC3D3657">
    <w:name w:val="49EA888742A442E6B6A3A9E6FC3D3657"/>
  </w:style>
  <w:style w:type="paragraph" w:customStyle="1" w:styleId="0C15C190AB3940FFA6A6E0592B861D95">
    <w:name w:val="0C15C190AB3940FFA6A6E0592B861D95"/>
  </w:style>
  <w:style w:type="paragraph" w:customStyle="1" w:styleId="A7B91157CCF4434994484973EB695362">
    <w:name w:val="A7B91157CCF4434994484973EB695362"/>
  </w:style>
  <w:style w:type="paragraph" w:customStyle="1" w:styleId="DEC1090A2217460FAF364FC75F40689E">
    <w:name w:val="DEC1090A2217460FAF364FC75F40689E"/>
  </w:style>
  <w:style w:type="paragraph" w:customStyle="1" w:styleId="2C13D837C02F4EE0B166767B31BDE07F">
    <w:name w:val="2C13D837C02F4EE0B166767B31BDE07F"/>
  </w:style>
  <w:style w:type="paragraph" w:customStyle="1" w:styleId="3A2FF167B9B44C93A58A3C9A8BDEB9AA">
    <w:name w:val="3A2FF167B9B44C93A58A3C9A8BDEB9AA"/>
  </w:style>
  <w:style w:type="paragraph" w:customStyle="1" w:styleId="31C04A3442B645C1A88C3EEB5D00FBAD">
    <w:name w:val="31C04A3442B645C1A88C3EEB5D00FBAD"/>
  </w:style>
  <w:style w:type="paragraph" w:customStyle="1" w:styleId="9C80929E9BB04A9F9924BDFEC71BFC08">
    <w:name w:val="9C80929E9BB04A9F9924BDFEC71BFC08"/>
  </w:style>
  <w:style w:type="paragraph" w:customStyle="1" w:styleId="4BF935285FFE4A908E5717B98484C633">
    <w:name w:val="4BF935285FFE4A908E5717B98484C633"/>
  </w:style>
  <w:style w:type="paragraph" w:customStyle="1" w:styleId="510998C75E94443DB9F26C6608ECEC90">
    <w:name w:val="510998C75E94443DB9F26C6608ECEC90"/>
  </w:style>
  <w:style w:type="paragraph" w:customStyle="1" w:styleId="93F83A0FA0F64A7DBF6516BF871A9CBD">
    <w:name w:val="93F83A0FA0F64A7DBF6516BF871A9CBD"/>
  </w:style>
  <w:style w:type="paragraph" w:customStyle="1" w:styleId="CC613BD311664447B85BA4A0470D97C5">
    <w:name w:val="CC613BD311664447B85BA4A0470D97C5"/>
  </w:style>
  <w:style w:type="paragraph" w:customStyle="1" w:styleId="D7A6D2D8A7814879B1FD93C2DE8CCBEF">
    <w:name w:val="D7A6D2D8A7814879B1FD93C2DE8CCBEF"/>
  </w:style>
  <w:style w:type="paragraph" w:customStyle="1" w:styleId="31722F98BC014403B41D89240DFB9DAB">
    <w:name w:val="31722F98BC014403B41D89240DFB9DAB"/>
  </w:style>
  <w:style w:type="paragraph" w:customStyle="1" w:styleId="06FB267E6E2A4CAAA90DCFBFF2C519DF">
    <w:name w:val="06FB267E6E2A4CAAA90DCFBFF2C519DF"/>
  </w:style>
  <w:style w:type="paragraph" w:customStyle="1" w:styleId="314836D4EA904F2696C84BFD4222DF33">
    <w:name w:val="314836D4EA904F2696C84BFD4222DF33"/>
  </w:style>
  <w:style w:type="paragraph" w:customStyle="1" w:styleId="4CECEADA5C60456B84FEE2DB362344A8">
    <w:name w:val="4CECEADA5C60456B84FEE2DB362344A8"/>
  </w:style>
  <w:style w:type="paragraph" w:customStyle="1" w:styleId="B7DC3877935746DD9AB5E942ABC0CB09">
    <w:name w:val="B7DC3877935746DD9AB5E942ABC0CB09"/>
  </w:style>
  <w:style w:type="paragraph" w:customStyle="1" w:styleId="6262EAD089764AD3A4782EE543747454">
    <w:name w:val="6262EAD089764AD3A4782EE543747454"/>
  </w:style>
  <w:style w:type="paragraph" w:customStyle="1" w:styleId="6CF8EC1DA2DF44F58D3B2EB93EE9D375">
    <w:name w:val="6CF8EC1DA2DF44F58D3B2EB93EE9D375"/>
  </w:style>
  <w:style w:type="paragraph" w:customStyle="1" w:styleId="C028518C4D704CE3AF9386387CBA2BE7">
    <w:name w:val="C028518C4D704CE3AF9386387CBA2BE7"/>
  </w:style>
  <w:style w:type="paragraph" w:customStyle="1" w:styleId="C7FC15848E4541A3B2CD89772B43FBFA">
    <w:name w:val="C7FC15848E4541A3B2CD89772B43FBFA"/>
  </w:style>
  <w:style w:type="paragraph" w:customStyle="1" w:styleId="D3FF13B17F024E9987E47BD719EBA608">
    <w:name w:val="D3FF13B17F024E9987E47BD719EBA608"/>
  </w:style>
  <w:style w:type="paragraph" w:customStyle="1" w:styleId="5B88026732F74675AC2672BF40C5F4C5">
    <w:name w:val="5B88026732F74675AC2672BF40C5F4C5"/>
  </w:style>
  <w:style w:type="paragraph" w:customStyle="1" w:styleId="3CE5B96FA6BB47A9AE4AE9259EF2B3AC">
    <w:name w:val="3CE5B96FA6BB47A9AE4AE9259EF2B3AC"/>
  </w:style>
  <w:style w:type="paragraph" w:customStyle="1" w:styleId="0BE6CAEFF35144489729FA1A56F5A870">
    <w:name w:val="0BE6CAEFF35144489729FA1A56F5A870"/>
  </w:style>
  <w:style w:type="paragraph" w:customStyle="1" w:styleId="587E449D760B430C9770428460EEE59F">
    <w:name w:val="587E449D760B430C9770428460EEE59F"/>
  </w:style>
  <w:style w:type="paragraph" w:customStyle="1" w:styleId="1BB5E91620A7441FBF664A2658B8FFF5">
    <w:name w:val="1BB5E91620A7441FBF664A2658B8FFF5"/>
  </w:style>
  <w:style w:type="paragraph" w:customStyle="1" w:styleId="F7C496CF248D400DBD38BFB1A404AE80">
    <w:name w:val="F7C496CF248D400DBD38BFB1A404AE80"/>
  </w:style>
  <w:style w:type="paragraph" w:customStyle="1" w:styleId="CA447B4EC0AA4BD7B6963AA089B914DB">
    <w:name w:val="CA447B4EC0AA4BD7B6963AA089B914DB"/>
  </w:style>
  <w:style w:type="paragraph" w:customStyle="1" w:styleId="E562E6751147447BB4F39057AC48045C">
    <w:name w:val="E562E6751147447BB4F39057AC48045C"/>
  </w:style>
  <w:style w:type="paragraph" w:customStyle="1" w:styleId="DD21703DEBD841C9ABF13DDA33814443">
    <w:name w:val="DD21703DEBD841C9ABF13DDA33814443"/>
  </w:style>
  <w:style w:type="paragraph" w:customStyle="1" w:styleId="53ED0F4EE66E41F28E5F6B098500D8B6">
    <w:name w:val="53ED0F4EE66E41F28E5F6B098500D8B6"/>
  </w:style>
  <w:style w:type="paragraph" w:customStyle="1" w:styleId="D925F4BC421643F78844411135027C08">
    <w:name w:val="D925F4BC421643F78844411135027C08"/>
  </w:style>
  <w:style w:type="paragraph" w:customStyle="1" w:styleId="22D1397A393C410CBD28021E7D238338">
    <w:name w:val="22D1397A393C410CBD28021E7D238338"/>
  </w:style>
  <w:style w:type="paragraph" w:customStyle="1" w:styleId="65094E2075C64E68AB30D5009A174E22">
    <w:name w:val="65094E2075C64E68AB30D5009A174E22"/>
  </w:style>
  <w:style w:type="paragraph" w:customStyle="1" w:styleId="85F34E5271BD40F7A0D859DA9434226C">
    <w:name w:val="85F34E5271BD40F7A0D859DA9434226C"/>
  </w:style>
  <w:style w:type="paragraph" w:customStyle="1" w:styleId="450DC00E32B74CCF8AEBD3AA16A61241">
    <w:name w:val="450DC00E32B74CCF8AEBD3AA16A61241"/>
  </w:style>
  <w:style w:type="paragraph" w:customStyle="1" w:styleId="7685DA72391D4C5D991CE85E13001C03">
    <w:name w:val="7685DA72391D4C5D991CE85E13001C03"/>
  </w:style>
  <w:style w:type="paragraph" w:customStyle="1" w:styleId="085306560B6A45CFA44C36D518D87529">
    <w:name w:val="085306560B6A45CFA44C36D518D87529"/>
  </w:style>
  <w:style w:type="paragraph" w:customStyle="1" w:styleId="03AC82BA17B441C9BCDC8CDBBA5E5F48">
    <w:name w:val="03AC82BA17B441C9BCDC8CDBBA5E5F48"/>
  </w:style>
  <w:style w:type="paragraph" w:customStyle="1" w:styleId="B8963E6B1ED844FCB783D8CAF53AD58E">
    <w:name w:val="B8963E6B1ED844FCB783D8CAF53AD58E"/>
  </w:style>
  <w:style w:type="paragraph" w:customStyle="1" w:styleId="8E8255C7F4D34E13816A20C099EF40A3">
    <w:name w:val="8E8255C7F4D34E13816A20C099EF40A3"/>
  </w:style>
  <w:style w:type="paragraph" w:customStyle="1" w:styleId="ACE508AD9E9A4C128754DE7CCEA9572A">
    <w:name w:val="ACE508AD9E9A4C128754DE7CCEA9572A"/>
  </w:style>
  <w:style w:type="paragraph" w:customStyle="1" w:styleId="14B79DF49048403F80AC2A9FC4CB44A4">
    <w:name w:val="14B79DF49048403F80AC2A9FC4CB44A4"/>
  </w:style>
  <w:style w:type="paragraph" w:customStyle="1" w:styleId="35252AD34626463D849178178D225603">
    <w:name w:val="35252AD34626463D849178178D225603"/>
  </w:style>
  <w:style w:type="paragraph" w:customStyle="1" w:styleId="EA00FC7BE4444DF0BCCDA28A124E8DDE">
    <w:name w:val="EA00FC7BE4444DF0BCCDA28A124E8DDE"/>
  </w:style>
  <w:style w:type="paragraph" w:customStyle="1" w:styleId="EF6F9EF7014340E7A75DA9743C320C23">
    <w:name w:val="EF6F9EF7014340E7A75DA9743C320C23"/>
  </w:style>
  <w:style w:type="paragraph" w:customStyle="1" w:styleId="2FDD83223C67424CB45090C1F22C96FE">
    <w:name w:val="2FDD83223C67424CB45090C1F22C96FE"/>
  </w:style>
  <w:style w:type="paragraph" w:customStyle="1" w:styleId="F50F9B8FF7D041749374FADAF872BF8B">
    <w:name w:val="F50F9B8FF7D041749374FADAF872BF8B"/>
  </w:style>
  <w:style w:type="paragraph" w:customStyle="1" w:styleId="982703464A6749AC944BA12CD4A549BD">
    <w:name w:val="982703464A6749AC944BA12CD4A549BD"/>
  </w:style>
  <w:style w:type="paragraph" w:customStyle="1" w:styleId="F1742DFB8B9C4DAD991192815672EEA8">
    <w:name w:val="F1742DFB8B9C4DAD991192815672EEA8"/>
  </w:style>
  <w:style w:type="paragraph" w:customStyle="1" w:styleId="D7D3C3C52AE14BC7875E32F43999959C">
    <w:name w:val="D7D3C3C52AE14BC7875E32F43999959C"/>
  </w:style>
  <w:style w:type="paragraph" w:customStyle="1" w:styleId="89F46EBAEC8A4E42837D4A09CC0546B0">
    <w:name w:val="89F46EBAEC8A4E42837D4A09CC0546B0"/>
  </w:style>
  <w:style w:type="paragraph" w:customStyle="1" w:styleId="5B543BCA5A78488881B909CB1FAD3B5F">
    <w:name w:val="5B543BCA5A78488881B909CB1FAD3B5F"/>
  </w:style>
  <w:style w:type="paragraph" w:customStyle="1" w:styleId="E932134A49E54D59AE8D81CB382C2334">
    <w:name w:val="E932134A49E54D59AE8D81CB382C2334"/>
  </w:style>
  <w:style w:type="paragraph" w:customStyle="1" w:styleId="D1CC96EB60F74811840BC9BAE583FE5A">
    <w:name w:val="D1CC96EB60F74811840BC9BAE583FE5A"/>
  </w:style>
  <w:style w:type="paragraph" w:customStyle="1" w:styleId="97F62999EE0C4EBD850ABED7701F476E">
    <w:name w:val="97F62999EE0C4EBD850ABED7701F476E"/>
  </w:style>
  <w:style w:type="paragraph" w:customStyle="1" w:styleId="723B19DF923B4B9BB35D1EA40783733C">
    <w:name w:val="723B19DF923B4B9BB35D1EA40783733C"/>
  </w:style>
  <w:style w:type="paragraph" w:customStyle="1" w:styleId="561E81C6E1634FF08468E017AAD833A7">
    <w:name w:val="561E81C6E1634FF08468E017AAD833A7"/>
  </w:style>
  <w:style w:type="paragraph" w:customStyle="1" w:styleId="E5820CF591914C189CA93DC6D194626D">
    <w:name w:val="E5820CF591914C189CA93DC6D194626D"/>
  </w:style>
  <w:style w:type="paragraph" w:customStyle="1" w:styleId="F38774040BD848BBBC656A11B9FC4920">
    <w:name w:val="F38774040BD848BBBC656A11B9FC4920"/>
  </w:style>
  <w:style w:type="paragraph" w:customStyle="1" w:styleId="B6701E16D6F4424F97DC73A98D0BC6A3">
    <w:name w:val="B6701E16D6F4424F97DC73A98D0BC6A3"/>
  </w:style>
  <w:style w:type="paragraph" w:customStyle="1" w:styleId="2722FFF564AF4C99862F04D27909ECA3">
    <w:name w:val="2722FFF564AF4C99862F04D27909ECA3"/>
  </w:style>
  <w:style w:type="paragraph" w:customStyle="1" w:styleId="BB29ACDE118E4936AA6E4FABBD46A393">
    <w:name w:val="BB29ACDE118E4936AA6E4FABBD46A393"/>
  </w:style>
  <w:style w:type="paragraph" w:customStyle="1" w:styleId="2CDB8A10BF1E4AAD90C2959190D6B3A9">
    <w:name w:val="2CDB8A10BF1E4AAD90C2959190D6B3A9"/>
  </w:style>
  <w:style w:type="paragraph" w:customStyle="1" w:styleId="987D50C18E884A00B9C572187057A483">
    <w:name w:val="987D50C18E884A00B9C572187057A483"/>
  </w:style>
  <w:style w:type="paragraph" w:customStyle="1" w:styleId="FEB7C5ACD7CA4695BE170E282F9C4517">
    <w:name w:val="FEB7C5ACD7CA4695BE170E282F9C4517"/>
  </w:style>
  <w:style w:type="paragraph" w:customStyle="1" w:styleId="E191A6BB7F63456193A6FCEB3BB76967">
    <w:name w:val="E191A6BB7F63456193A6FCEB3BB76967"/>
  </w:style>
  <w:style w:type="paragraph" w:customStyle="1" w:styleId="E3D377E1A0064FFA8D84032FF8383462">
    <w:name w:val="E3D377E1A0064FFA8D84032FF8383462"/>
  </w:style>
  <w:style w:type="paragraph" w:customStyle="1" w:styleId="6E5D724235FD48A78DF14A6B8CF79687">
    <w:name w:val="6E5D724235FD48A78DF14A6B8CF79687"/>
  </w:style>
  <w:style w:type="paragraph" w:customStyle="1" w:styleId="3ACC99EE78334789819531A6F79BA5B0">
    <w:name w:val="3ACC99EE78334789819531A6F79BA5B0"/>
  </w:style>
  <w:style w:type="paragraph" w:customStyle="1" w:styleId="EE889525E76548D987B91B0ED4F1FE95">
    <w:name w:val="EE889525E76548D987B91B0ED4F1FE95"/>
  </w:style>
  <w:style w:type="paragraph" w:customStyle="1" w:styleId="CF29A0D3B72948D8AC7081E9A3F230BE">
    <w:name w:val="CF29A0D3B72948D8AC7081E9A3F230BE"/>
  </w:style>
  <w:style w:type="paragraph" w:customStyle="1" w:styleId="3C1F97005CC241A69919A9BE9735A232">
    <w:name w:val="3C1F97005CC241A69919A9BE9735A232"/>
  </w:style>
  <w:style w:type="paragraph" w:customStyle="1" w:styleId="231BE035BF8645C1AD364EF9097136CE">
    <w:name w:val="231BE035BF8645C1AD364EF9097136CE"/>
  </w:style>
  <w:style w:type="paragraph" w:customStyle="1" w:styleId="D7DAD82E264744ABBE020E20B389DB2B">
    <w:name w:val="D7DAD82E264744ABBE020E20B389DB2B"/>
  </w:style>
  <w:style w:type="paragraph" w:customStyle="1" w:styleId="917D63C4D08F42F0B9C6A277AF227B88">
    <w:name w:val="917D63C4D08F42F0B9C6A277AF227B88"/>
  </w:style>
  <w:style w:type="paragraph" w:customStyle="1" w:styleId="8EA75A5E87DD43D09AE0EAB4298F7FFA">
    <w:name w:val="8EA75A5E87DD43D09AE0EAB4298F7FFA"/>
  </w:style>
  <w:style w:type="paragraph" w:customStyle="1" w:styleId="9E04DF01C9FF47D99FAEB78B5FA88A05">
    <w:name w:val="9E04DF01C9FF47D99FAEB78B5FA88A05"/>
  </w:style>
  <w:style w:type="paragraph" w:customStyle="1" w:styleId="BFA9C94FE4F94C01910ABE45893AB787">
    <w:name w:val="BFA9C94FE4F94C01910ABE45893AB787"/>
  </w:style>
  <w:style w:type="paragraph" w:customStyle="1" w:styleId="3C11DCF1CAC24E378DF45E697ACE8117">
    <w:name w:val="3C11DCF1CAC24E378DF45E697ACE8117"/>
  </w:style>
  <w:style w:type="paragraph" w:customStyle="1" w:styleId="BCEC18E9D8094B94ADDA3DEF2D068616">
    <w:name w:val="BCEC18E9D8094B94ADDA3DEF2D068616"/>
  </w:style>
  <w:style w:type="paragraph" w:customStyle="1" w:styleId="F8B5D9E19F9D483D9239C312DEA04A0E">
    <w:name w:val="F8B5D9E19F9D483D9239C312DEA04A0E"/>
  </w:style>
  <w:style w:type="paragraph" w:customStyle="1" w:styleId="6ED38009014548FABDC7D63794D23D00">
    <w:name w:val="6ED38009014548FABDC7D63794D23D00"/>
  </w:style>
  <w:style w:type="paragraph" w:customStyle="1" w:styleId="7A8C71D577D1466C83CC8CB8DFA53D59">
    <w:name w:val="7A8C71D577D1466C83CC8CB8DFA53D59"/>
  </w:style>
  <w:style w:type="paragraph" w:customStyle="1" w:styleId="B4F03BD72F924E4D80A6BF4E17AD9D82">
    <w:name w:val="B4F03BD72F924E4D80A6BF4E17AD9D82"/>
  </w:style>
  <w:style w:type="paragraph" w:customStyle="1" w:styleId="82A07E805D41435ABE13CA5D6614A57C">
    <w:name w:val="82A07E805D41435ABE13CA5D6614A57C"/>
  </w:style>
  <w:style w:type="paragraph" w:customStyle="1" w:styleId="40E8436355B244E3A58955A305EE6724">
    <w:name w:val="40E8436355B244E3A58955A305EE6724"/>
  </w:style>
  <w:style w:type="paragraph" w:customStyle="1" w:styleId="B464EE94BE2C44A2985EB82ECBC99DF7">
    <w:name w:val="B464EE94BE2C44A2985EB82ECBC99DF7"/>
  </w:style>
  <w:style w:type="paragraph" w:customStyle="1" w:styleId="298CBC0C26DD407282D9F8E300FAFDFC">
    <w:name w:val="298CBC0C26DD407282D9F8E300FAFDFC"/>
  </w:style>
  <w:style w:type="paragraph" w:customStyle="1" w:styleId="26A40916DF9D4CC89C6EAB7D45914091">
    <w:name w:val="26A40916DF9D4CC89C6EAB7D45914091"/>
  </w:style>
  <w:style w:type="paragraph" w:customStyle="1" w:styleId="E1925BF0C42946A0907FA91007252375">
    <w:name w:val="E1925BF0C42946A0907FA91007252375"/>
  </w:style>
  <w:style w:type="paragraph" w:customStyle="1" w:styleId="48A48E38064D4A319E93ABD64DD2C1A2">
    <w:name w:val="48A48E38064D4A319E93ABD64DD2C1A2"/>
  </w:style>
  <w:style w:type="paragraph" w:customStyle="1" w:styleId="C08E653AAAE54A3DB3B74C50D958BDB9">
    <w:name w:val="C08E653AAAE54A3DB3B74C50D958BDB9"/>
  </w:style>
  <w:style w:type="paragraph" w:customStyle="1" w:styleId="50F60B5A99C84F2C8F77601D2C4FC542">
    <w:name w:val="50F60B5A99C84F2C8F77601D2C4FC542"/>
  </w:style>
  <w:style w:type="paragraph" w:customStyle="1" w:styleId="8EEDEC8CF584481290974F124F102868">
    <w:name w:val="8EEDEC8CF584481290974F124F102868"/>
  </w:style>
  <w:style w:type="paragraph" w:customStyle="1" w:styleId="3B1FFCE1530547709EB9F62FD60B77CA">
    <w:name w:val="3B1FFCE1530547709EB9F62FD60B77CA"/>
  </w:style>
  <w:style w:type="paragraph" w:customStyle="1" w:styleId="2953808B48BE436AADBDB00277C42F51">
    <w:name w:val="2953808B48BE436AADBDB00277C42F51"/>
  </w:style>
  <w:style w:type="paragraph" w:customStyle="1" w:styleId="99622D4ECE8E4F1AAF8B73FA755CD617">
    <w:name w:val="99622D4ECE8E4F1AAF8B73FA755CD617"/>
  </w:style>
  <w:style w:type="paragraph" w:customStyle="1" w:styleId="4732ED94665B4908951C7CE9BA281A72">
    <w:name w:val="4732ED94665B4908951C7CE9BA281A72"/>
  </w:style>
  <w:style w:type="paragraph" w:customStyle="1" w:styleId="043352241AEF4A26BB693B247D2C69A7">
    <w:name w:val="043352241AEF4A26BB693B247D2C69A7"/>
  </w:style>
  <w:style w:type="paragraph" w:customStyle="1" w:styleId="3086C49603894AFBBC66FFA3C239EA62">
    <w:name w:val="3086C49603894AFBBC66FFA3C239EA62"/>
  </w:style>
  <w:style w:type="paragraph" w:customStyle="1" w:styleId="50685268C07648B99CD094F5650C4F6D">
    <w:name w:val="50685268C07648B99CD094F5650C4F6D"/>
  </w:style>
  <w:style w:type="paragraph" w:customStyle="1" w:styleId="E6EEA68BCC6D447281AC8F09B1500F25">
    <w:name w:val="E6EEA68BCC6D447281AC8F09B1500F25"/>
  </w:style>
  <w:style w:type="paragraph" w:customStyle="1" w:styleId="9F8ACB5DF249412B99D0B4A3C2235FA6">
    <w:name w:val="9F8ACB5DF249412B99D0B4A3C2235FA6"/>
  </w:style>
  <w:style w:type="paragraph" w:customStyle="1" w:styleId="5CDE6271ABD544FC836BD037FF769994">
    <w:name w:val="5CDE6271ABD544FC836BD037FF769994"/>
  </w:style>
  <w:style w:type="paragraph" w:customStyle="1" w:styleId="CE4C62915F0D49BBA0E76D7484B6F6B8">
    <w:name w:val="CE4C62915F0D49BBA0E76D7484B6F6B8"/>
  </w:style>
  <w:style w:type="paragraph" w:customStyle="1" w:styleId="01A0A585858C47EF95385DCF7A753833">
    <w:name w:val="01A0A585858C47EF95385DCF7A753833"/>
  </w:style>
  <w:style w:type="paragraph" w:customStyle="1" w:styleId="7814D963B9254E2084EAAE3D16F1D2C7">
    <w:name w:val="7814D963B9254E2084EAAE3D16F1D2C7"/>
  </w:style>
  <w:style w:type="paragraph" w:customStyle="1" w:styleId="A019CD4A860C4A2386768D7098EFE31F">
    <w:name w:val="A019CD4A860C4A2386768D7098EFE31F"/>
  </w:style>
  <w:style w:type="paragraph" w:customStyle="1" w:styleId="B56E2E5C63BE4FC892E997D221421D8F">
    <w:name w:val="B56E2E5C63BE4FC892E997D221421D8F"/>
  </w:style>
  <w:style w:type="paragraph" w:customStyle="1" w:styleId="1167EF120A484E25B4E74294792FADE6">
    <w:name w:val="1167EF120A484E25B4E74294792FADE6"/>
  </w:style>
  <w:style w:type="paragraph" w:customStyle="1" w:styleId="492A97ADFD0B4C92941725381413F48B">
    <w:name w:val="492A97ADFD0B4C92941725381413F48B"/>
  </w:style>
  <w:style w:type="paragraph" w:customStyle="1" w:styleId="44C9BABBED8A475DB0607244AE3397F5">
    <w:name w:val="44C9BABBED8A475DB0607244AE3397F5"/>
  </w:style>
  <w:style w:type="paragraph" w:customStyle="1" w:styleId="5C559C6E8A6544C1BEEF9B0C23FF2026">
    <w:name w:val="5C559C6E8A6544C1BEEF9B0C23FF2026"/>
  </w:style>
  <w:style w:type="paragraph" w:customStyle="1" w:styleId="0DD064EAD6694BDAA598DD01095C321D">
    <w:name w:val="0DD064EAD6694BDAA598DD01095C321D"/>
  </w:style>
  <w:style w:type="paragraph" w:customStyle="1" w:styleId="2C843EF742594024A77BEE9097859CFF">
    <w:name w:val="2C843EF742594024A77BEE9097859CFF"/>
  </w:style>
  <w:style w:type="paragraph" w:customStyle="1" w:styleId="3D36E6FD8A35489DBEDC29CCA34A73F4">
    <w:name w:val="3D36E6FD8A35489DBEDC29CCA34A73F4"/>
  </w:style>
  <w:style w:type="paragraph" w:customStyle="1" w:styleId="5DD685554E214BA980510C973CB2B3FE">
    <w:name w:val="5DD685554E214BA980510C973CB2B3FE"/>
  </w:style>
  <w:style w:type="paragraph" w:customStyle="1" w:styleId="1170808E07FD418182FD55B4603B23C1">
    <w:name w:val="1170808E07FD418182FD55B4603B23C1"/>
  </w:style>
  <w:style w:type="paragraph" w:customStyle="1" w:styleId="6975EED6CB2342AC86724B59F21BB078">
    <w:name w:val="6975EED6CB2342AC86724B59F21BB078"/>
  </w:style>
  <w:style w:type="paragraph" w:customStyle="1" w:styleId="BBAB207D7BAB469F90A6DF3D57D4BD94">
    <w:name w:val="BBAB207D7BAB469F90A6DF3D57D4BD94"/>
  </w:style>
  <w:style w:type="paragraph" w:customStyle="1" w:styleId="8A71945C27E94424960E7D8494556992">
    <w:name w:val="8A71945C27E94424960E7D8494556992"/>
  </w:style>
  <w:style w:type="paragraph" w:customStyle="1" w:styleId="EFC97488DCEF42DEA50A18E9C87B8F2B">
    <w:name w:val="EFC97488DCEF42DEA50A18E9C87B8F2B"/>
  </w:style>
  <w:style w:type="paragraph" w:customStyle="1" w:styleId="6E0455F38925426B8DE5C342A05CA897">
    <w:name w:val="6E0455F38925426B8DE5C342A05CA897"/>
  </w:style>
  <w:style w:type="paragraph" w:customStyle="1" w:styleId="27015A1190444365BA6B5A066D31E71B">
    <w:name w:val="27015A1190444365BA6B5A066D31E71B"/>
  </w:style>
  <w:style w:type="paragraph" w:customStyle="1" w:styleId="3AA3FA9FEB494FEF8AC17E944C89C9E7">
    <w:name w:val="3AA3FA9FEB494FEF8AC17E944C89C9E7"/>
  </w:style>
  <w:style w:type="paragraph" w:customStyle="1" w:styleId="84E1E01D0E1247D3B8BD9FBFAEE1C330">
    <w:name w:val="84E1E01D0E1247D3B8BD9FBFAEE1C330"/>
  </w:style>
  <w:style w:type="paragraph" w:customStyle="1" w:styleId="AD7B67C0973E48CAB4114DA6BA84A619">
    <w:name w:val="AD7B67C0973E48CAB4114DA6BA84A619"/>
  </w:style>
  <w:style w:type="paragraph" w:customStyle="1" w:styleId="029D6D833D17484EBC8CA48DFCF8EDFE">
    <w:name w:val="029D6D833D17484EBC8CA48DFCF8EDFE"/>
  </w:style>
  <w:style w:type="paragraph" w:customStyle="1" w:styleId="684556064FA941A398FA43D43C2160BE">
    <w:name w:val="684556064FA941A398FA43D43C2160BE"/>
  </w:style>
  <w:style w:type="paragraph" w:customStyle="1" w:styleId="125941EB9692403EB4492616C9F488FD">
    <w:name w:val="125941EB9692403EB4492616C9F488FD"/>
  </w:style>
  <w:style w:type="paragraph" w:customStyle="1" w:styleId="C6690138F6F54C21947A14AFD403B6CB">
    <w:name w:val="C6690138F6F54C21947A14AFD403B6CB"/>
  </w:style>
  <w:style w:type="paragraph" w:customStyle="1" w:styleId="B1DCAD3AE0154C83A677C891B25F8390">
    <w:name w:val="B1DCAD3AE0154C83A677C891B25F8390"/>
  </w:style>
  <w:style w:type="paragraph" w:customStyle="1" w:styleId="79D7F2EF6E424A2BBA30313C0F34BE30">
    <w:name w:val="79D7F2EF6E424A2BBA30313C0F34BE30"/>
  </w:style>
  <w:style w:type="paragraph" w:customStyle="1" w:styleId="72F200D314B940D6B80DD38B660CA964">
    <w:name w:val="72F200D314B940D6B80DD38B660CA964"/>
  </w:style>
  <w:style w:type="paragraph" w:customStyle="1" w:styleId="2F404484A0CF4735AC2E81E4F2367963">
    <w:name w:val="2F404484A0CF4735AC2E81E4F2367963"/>
  </w:style>
  <w:style w:type="paragraph" w:customStyle="1" w:styleId="FBABCFE32A9A47E383A5E4837ACBCA69">
    <w:name w:val="FBABCFE32A9A47E383A5E4837ACBCA69"/>
  </w:style>
  <w:style w:type="paragraph" w:customStyle="1" w:styleId="692650C8D35846E58E3E92AFA0115E11">
    <w:name w:val="692650C8D35846E58E3E92AFA0115E11"/>
  </w:style>
  <w:style w:type="paragraph" w:customStyle="1" w:styleId="57B55E3F70CB418D8B00B1F5AF645EBA">
    <w:name w:val="57B55E3F70CB418D8B00B1F5AF645EBA"/>
  </w:style>
  <w:style w:type="paragraph" w:customStyle="1" w:styleId="38E3BB9488A540C08940ECEB4D2102CF">
    <w:name w:val="38E3BB9488A540C08940ECEB4D2102CF"/>
  </w:style>
  <w:style w:type="paragraph" w:customStyle="1" w:styleId="7DA2CC8BDBDB4ECEA1683096B4654747">
    <w:name w:val="7DA2CC8BDBDB4ECEA1683096B4654747"/>
  </w:style>
  <w:style w:type="paragraph" w:customStyle="1" w:styleId="F0E9C723A46340D3B70D517E28B97CEE">
    <w:name w:val="F0E9C723A46340D3B70D517E28B97CEE"/>
  </w:style>
  <w:style w:type="paragraph" w:customStyle="1" w:styleId="4B815DD0E6794F15B6E2E8DDBCBB219D">
    <w:name w:val="4B815DD0E6794F15B6E2E8DDBCBB219D"/>
  </w:style>
  <w:style w:type="paragraph" w:customStyle="1" w:styleId="BFB5B39D6D0C4A2AB337E72BF4DBA192">
    <w:name w:val="BFB5B39D6D0C4A2AB337E72BF4DBA192"/>
  </w:style>
  <w:style w:type="paragraph" w:customStyle="1" w:styleId="03C36666A8294C59AC6A11E075E81C05">
    <w:name w:val="03C36666A8294C59AC6A11E075E81C05"/>
  </w:style>
  <w:style w:type="paragraph" w:customStyle="1" w:styleId="0A88CE5BB7204094A263E9A39D5548D1">
    <w:name w:val="0A88CE5BB7204094A263E9A39D5548D1"/>
  </w:style>
  <w:style w:type="paragraph" w:customStyle="1" w:styleId="EC26E93F699E4986858CAD825996CED1">
    <w:name w:val="EC26E93F699E4986858CAD825996CED1"/>
  </w:style>
  <w:style w:type="paragraph" w:customStyle="1" w:styleId="A12651D326044553906E63DE504C0C20">
    <w:name w:val="A12651D326044553906E63DE504C0C20"/>
  </w:style>
  <w:style w:type="paragraph" w:customStyle="1" w:styleId="E8A87643B431409097ACE3351E3C0B88">
    <w:name w:val="E8A87643B431409097ACE3351E3C0B88"/>
  </w:style>
  <w:style w:type="paragraph" w:customStyle="1" w:styleId="79F8499A12134B29B624EA7990B22CAE">
    <w:name w:val="79F8499A12134B29B624EA7990B22CAE"/>
  </w:style>
  <w:style w:type="paragraph" w:customStyle="1" w:styleId="5547482567D443FDBE8E9583C3BA6E33">
    <w:name w:val="5547482567D443FDBE8E9583C3BA6E33"/>
  </w:style>
  <w:style w:type="paragraph" w:customStyle="1" w:styleId="17594E7162BA4F22ABFF2F9126F87ACD">
    <w:name w:val="17594E7162BA4F22ABFF2F9126F87ACD"/>
  </w:style>
  <w:style w:type="paragraph" w:customStyle="1" w:styleId="BFBDAD16DE8B4E23BC581296F69717F9">
    <w:name w:val="BFBDAD16DE8B4E23BC581296F69717F9"/>
  </w:style>
  <w:style w:type="paragraph" w:customStyle="1" w:styleId="78C6CE5E1A0B4C9E93852788491FEF52">
    <w:name w:val="78C6CE5E1A0B4C9E93852788491FEF52"/>
  </w:style>
  <w:style w:type="paragraph" w:customStyle="1" w:styleId="E538FBED0F2844F28EA89B9E43C0C1EB">
    <w:name w:val="E538FBED0F2844F28EA89B9E43C0C1EB"/>
  </w:style>
  <w:style w:type="paragraph" w:customStyle="1" w:styleId="E1EA694D1D8D4AA4A9B1DB0E82809C3D">
    <w:name w:val="E1EA694D1D8D4AA4A9B1DB0E82809C3D"/>
  </w:style>
  <w:style w:type="paragraph" w:customStyle="1" w:styleId="09369B520EF34104B4826F5D8C71D19E">
    <w:name w:val="09369B520EF34104B4826F5D8C71D19E"/>
  </w:style>
  <w:style w:type="paragraph" w:customStyle="1" w:styleId="D7BC2204F5C0477ABD55F6901602EF1B">
    <w:name w:val="D7BC2204F5C0477ABD55F6901602EF1B"/>
  </w:style>
  <w:style w:type="paragraph" w:customStyle="1" w:styleId="3F876CA29A194443971090632FA40B4B">
    <w:name w:val="3F876CA29A194443971090632FA40B4B"/>
  </w:style>
  <w:style w:type="paragraph" w:customStyle="1" w:styleId="2699999D36774286B4D806A1E527283A">
    <w:name w:val="2699999D36774286B4D806A1E527283A"/>
  </w:style>
  <w:style w:type="paragraph" w:customStyle="1" w:styleId="ADFDF8D7F285483F9AEB656520CEBAEF">
    <w:name w:val="ADFDF8D7F285483F9AEB656520CEBAEF"/>
  </w:style>
  <w:style w:type="paragraph" w:customStyle="1" w:styleId="4997279C5D3A4AF9A686C7D6F17E4919">
    <w:name w:val="4997279C5D3A4AF9A686C7D6F17E4919"/>
  </w:style>
  <w:style w:type="paragraph" w:customStyle="1" w:styleId="7078789740E44DD1A790192C5EC9EB4F">
    <w:name w:val="7078789740E44DD1A790192C5EC9EB4F"/>
  </w:style>
  <w:style w:type="paragraph" w:customStyle="1" w:styleId="88AF398877C94EA0BAEF10B0473288D0">
    <w:name w:val="88AF398877C94EA0BAEF10B0473288D0"/>
  </w:style>
  <w:style w:type="paragraph" w:customStyle="1" w:styleId="C4EE94B046CD4321A2E63F8A4B85E0DC">
    <w:name w:val="C4EE94B046CD4321A2E63F8A4B85E0DC"/>
  </w:style>
  <w:style w:type="paragraph" w:customStyle="1" w:styleId="5AD1137D6E3E44CEBCEE67F0718F6204">
    <w:name w:val="5AD1137D6E3E44CEBCEE67F0718F6204"/>
  </w:style>
  <w:style w:type="paragraph" w:customStyle="1" w:styleId="31F138650436473BBE912D7CD86AD051">
    <w:name w:val="31F138650436473BBE912D7CD86AD051"/>
  </w:style>
  <w:style w:type="paragraph" w:customStyle="1" w:styleId="F45452A02CE4433F8C77FF58058862AF">
    <w:name w:val="F45452A02CE4433F8C77FF58058862AF"/>
  </w:style>
  <w:style w:type="paragraph" w:customStyle="1" w:styleId="036A996EC8144528952CA3869FD74995">
    <w:name w:val="036A996EC8144528952CA3869FD74995"/>
  </w:style>
  <w:style w:type="paragraph" w:customStyle="1" w:styleId="7FF16133CCFF449DBDA3DB449993259B">
    <w:name w:val="7FF16133CCFF449DBDA3DB449993259B"/>
  </w:style>
  <w:style w:type="paragraph" w:customStyle="1" w:styleId="932149742B004A0F8424A6743243E188">
    <w:name w:val="932149742B004A0F8424A6743243E188"/>
  </w:style>
  <w:style w:type="paragraph" w:customStyle="1" w:styleId="F1622A39AD1A4D4D9E55171158898A8D">
    <w:name w:val="F1622A39AD1A4D4D9E55171158898A8D"/>
  </w:style>
  <w:style w:type="paragraph" w:customStyle="1" w:styleId="8F02131D826B4EE1AB536EF7D0B0FBBA">
    <w:name w:val="8F02131D826B4EE1AB536EF7D0B0FBBA"/>
  </w:style>
  <w:style w:type="paragraph" w:customStyle="1" w:styleId="46CF75BBCF774C3CB0FBA32D3B97A850">
    <w:name w:val="46CF75BBCF774C3CB0FBA32D3B97A850"/>
  </w:style>
  <w:style w:type="paragraph" w:customStyle="1" w:styleId="3F291F06AD994BD09DD9C591ECF43278">
    <w:name w:val="3F291F06AD994BD09DD9C591ECF43278"/>
  </w:style>
  <w:style w:type="paragraph" w:customStyle="1" w:styleId="01355F761D9846BA858E6B4EBDF06B1E">
    <w:name w:val="01355F761D9846BA858E6B4EBDF06B1E"/>
  </w:style>
  <w:style w:type="paragraph" w:customStyle="1" w:styleId="6D7734AD33154283ABDA5888CFE1690F">
    <w:name w:val="6D7734AD33154283ABDA5888CFE1690F"/>
  </w:style>
  <w:style w:type="paragraph" w:customStyle="1" w:styleId="7E4B1B2B5E40445AAD24FF4AC553823A">
    <w:name w:val="7E4B1B2B5E40445AAD24FF4AC553823A"/>
  </w:style>
  <w:style w:type="paragraph" w:customStyle="1" w:styleId="ACFCAF690AEF4695A78C8FB3F9EC645B">
    <w:name w:val="ACFCAF690AEF4695A78C8FB3F9EC645B"/>
  </w:style>
  <w:style w:type="paragraph" w:customStyle="1" w:styleId="49B89CF9C4714D559F0959A0684FD9FD">
    <w:name w:val="49B89CF9C4714D559F0959A0684FD9FD"/>
  </w:style>
  <w:style w:type="paragraph" w:customStyle="1" w:styleId="0E92D06448AC4B6A970A80640755F121">
    <w:name w:val="0E92D06448AC4B6A970A80640755F121"/>
  </w:style>
  <w:style w:type="paragraph" w:customStyle="1" w:styleId="26F81A478B4F42868B31E87584DA4793">
    <w:name w:val="26F81A478B4F42868B31E87584DA4793"/>
  </w:style>
  <w:style w:type="paragraph" w:customStyle="1" w:styleId="8C5A1F55722641F888D23B9E3D0E4DB6">
    <w:name w:val="8C5A1F55722641F888D23B9E3D0E4DB6"/>
  </w:style>
  <w:style w:type="paragraph" w:customStyle="1" w:styleId="40827E8E06D141BFB8271A77B812710E">
    <w:name w:val="40827E8E06D141BFB8271A77B812710E"/>
  </w:style>
  <w:style w:type="paragraph" w:customStyle="1" w:styleId="B172A5BD95964763B6674FBB77FCD267">
    <w:name w:val="B172A5BD95964763B6674FBB77FCD267"/>
  </w:style>
  <w:style w:type="paragraph" w:customStyle="1" w:styleId="D1407150EFC0402DB9EA7C0B985A0C9C">
    <w:name w:val="D1407150EFC0402DB9EA7C0B985A0C9C"/>
  </w:style>
  <w:style w:type="paragraph" w:customStyle="1" w:styleId="2A128ACB87CC45D2BE74401FA80828A0">
    <w:name w:val="2A128ACB87CC45D2BE74401FA80828A0"/>
  </w:style>
  <w:style w:type="paragraph" w:customStyle="1" w:styleId="5DE48DA96299455785B18CAACD0950E0">
    <w:name w:val="5DE48DA96299455785B18CAACD0950E0"/>
  </w:style>
  <w:style w:type="paragraph" w:customStyle="1" w:styleId="0E54E22B2DA34DAFAEAED3F0C9AE14BB">
    <w:name w:val="0E54E22B2DA34DAFAEAED3F0C9AE14BB"/>
  </w:style>
  <w:style w:type="paragraph" w:customStyle="1" w:styleId="80F3A9C9B803412A8FC7656465B746B7">
    <w:name w:val="80F3A9C9B803412A8FC7656465B746B7"/>
  </w:style>
  <w:style w:type="paragraph" w:customStyle="1" w:styleId="C0B077389E2D45B9A530E7C3B27B7E59">
    <w:name w:val="C0B077389E2D45B9A530E7C3B27B7E59"/>
  </w:style>
  <w:style w:type="paragraph" w:customStyle="1" w:styleId="1F44D37DF43D4BBB8B270F32A2B42486">
    <w:name w:val="1F44D37DF43D4BBB8B270F32A2B42486"/>
  </w:style>
  <w:style w:type="paragraph" w:customStyle="1" w:styleId="3EA0F02F7A7F4861B9AC4E136931258D">
    <w:name w:val="3EA0F02F7A7F4861B9AC4E136931258D"/>
  </w:style>
  <w:style w:type="paragraph" w:customStyle="1" w:styleId="4ECF2C25F07647A89EC020291F555A82">
    <w:name w:val="4ECF2C25F07647A89EC020291F555A82"/>
  </w:style>
  <w:style w:type="paragraph" w:customStyle="1" w:styleId="628298D54C954880AF1841628EA5F6CD">
    <w:name w:val="628298D54C954880AF1841628EA5F6CD"/>
  </w:style>
  <w:style w:type="paragraph" w:customStyle="1" w:styleId="103487363F3543A2B354654A7EB4FBA6">
    <w:name w:val="103487363F3543A2B354654A7EB4FBA6"/>
  </w:style>
  <w:style w:type="paragraph" w:customStyle="1" w:styleId="EA59E61881A045D5A948C167B53146BA">
    <w:name w:val="EA59E61881A045D5A948C167B53146BA"/>
  </w:style>
  <w:style w:type="paragraph" w:customStyle="1" w:styleId="794CAFE8EC494B1485DDA77E8CD28481">
    <w:name w:val="794CAFE8EC494B1485DDA77E8CD28481"/>
  </w:style>
  <w:style w:type="paragraph" w:customStyle="1" w:styleId="BE2CF712829B4DD98601B3630221D03A">
    <w:name w:val="BE2CF712829B4DD98601B3630221D03A"/>
  </w:style>
  <w:style w:type="paragraph" w:customStyle="1" w:styleId="D2E05ED225E74596866B75DABF6B106B">
    <w:name w:val="D2E05ED225E74596866B75DABF6B106B"/>
  </w:style>
  <w:style w:type="paragraph" w:customStyle="1" w:styleId="91AEA6270AD44672B794910EE337092D">
    <w:name w:val="91AEA6270AD44672B794910EE337092D"/>
  </w:style>
  <w:style w:type="paragraph" w:customStyle="1" w:styleId="0387C30560954042AA9845188F8092E7">
    <w:name w:val="0387C30560954042AA9845188F8092E7"/>
  </w:style>
  <w:style w:type="paragraph" w:customStyle="1" w:styleId="191FA097980246CA9EA383CAE027CA11">
    <w:name w:val="191FA097980246CA9EA383CAE027CA11"/>
  </w:style>
  <w:style w:type="paragraph" w:customStyle="1" w:styleId="ADD20A8EC32049D7A214C358CE5C75A2">
    <w:name w:val="ADD20A8EC32049D7A214C358CE5C75A2"/>
  </w:style>
  <w:style w:type="paragraph" w:customStyle="1" w:styleId="92184B7B185D4EA2AE1EA04769745B79">
    <w:name w:val="92184B7B185D4EA2AE1EA04769745B79"/>
  </w:style>
  <w:style w:type="paragraph" w:customStyle="1" w:styleId="F5E898BED3E948C8B8CE5073CAC2484E">
    <w:name w:val="F5E898BED3E948C8B8CE5073CAC2484E"/>
  </w:style>
  <w:style w:type="paragraph" w:customStyle="1" w:styleId="63A23F52BD4049FABB883556453CC835">
    <w:name w:val="63A23F52BD4049FABB883556453CC835"/>
  </w:style>
  <w:style w:type="paragraph" w:customStyle="1" w:styleId="9C1AE81E069349D1BB0AD5E80A03B07F">
    <w:name w:val="9C1AE81E069349D1BB0AD5E80A03B07F"/>
  </w:style>
  <w:style w:type="paragraph" w:customStyle="1" w:styleId="2279181EBD3A4CA88312FAE5A809266C">
    <w:name w:val="2279181EBD3A4CA88312FAE5A809266C"/>
  </w:style>
  <w:style w:type="paragraph" w:customStyle="1" w:styleId="6A5A7DBF193E4943983E254B09983443">
    <w:name w:val="6A5A7DBF193E4943983E254B09983443"/>
  </w:style>
  <w:style w:type="paragraph" w:customStyle="1" w:styleId="2162E7B181AB43CFAF6D7552BAF469F1">
    <w:name w:val="2162E7B181AB43CFAF6D7552BAF469F1"/>
  </w:style>
  <w:style w:type="paragraph" w:customStyle="1" w:styleId="D46EE8B382C143019D15A9AA164C1AA3">
    <w:name w:val="D46EE8B382C143019D15A9AA164C1AA3"/>
  </w:style>
  <w:style w:type="paragraph" w:customStyle="1" w:styleId="699BA9CAB1904152A79556F68F5B5AE4">
    <w:name w:val="699BA9CAB1904152A79556F68F5B5AE4"/>
  </w:style>
  <w:style w:type="paragraph" w:customStyle="1" w:styleId="1D4A800484DE498F855EDAAD265749E4">
    <w:name w:val="1D4A800484DE498F855EDAAD265749E4"/>
  </w:style>
  <w:style w:type="paragraph" w:customStyle="1" w:styleId="A1E1CE2503FF49F4802E235DA6B3A8DD">
    <w:name w:val="A1E1CE2503FF49F4802E235DA6B3A8DD"/>
  </w:style>
  <w:style w:type="paragraph" w:customStyle="1" w:styleId="0330B9C34E2F4089A902F9A23B76CDFB">
    <w:name w:val="0330B9C34E2F4089A902F9A23B76CDFB"/>
  </w:style>
  <w:style w:type="paragraph" w:customStyle="1" w:styleId="1759E81E920647CEAC9029B9C057DC9D">
    <w:name w:val="1759E81E920647CEAC9029B9C057DC9D"/>
  </w:style>
  <w:style w:type="paragraph" w:customStyle="1" w:styleId="1471CD0ACA0E4B54B61100CFB7A0C549">
    <w:name w:val="1471CD0ACA0E4B54B61100CFB7A0C549"/>
  </w:style>
  <w:style w:type="paragraph" w:customStyle="1" w:styleId="DBE85D87FBDC4C1999378DD3E9BE5103">
    <w:name w:val="DBE85D87FBDC4C1999378DD3E9BE5103"/>
  </w:style>
  <w:style w:type="paragraph" w:customStyle="1" w:styleId="DB3BC4B7F91C43698BD34A025424A718">
    <w:name w:val="DB3BC4B7F91C43698BD34A025424A718"/>
  </w:style>
  <w:style w:type="paragraph" w:customStyle="1" w:styleId="A63CF7AF4CBC48ECBE7C41E90D8CDA2C">
    <w:name w:val="A63CF7AF4CBC48ECBE7C41E90D8CDA2C"/>
  </w:style>
  <w:style w:type="paragraph" w:customStyle="1" w:styleId="99BFC6BB154A40898756172B7C9F44D4">
    <w:name w:val="99BFC6BB154A40898756172B7C9F44D4"/>
  </w:style>
  <w:style w:type="paragraph" w:customStyle="1" w:styleId="D9F8D79068254323BBC0F439D426B447">
    <w:name w:val="D9F8D79068254323BBC0F439D426B447"/>
  </w:style>
  <w:style w:type="paragraph" w:customStyle="1" w:styleId="B613E83A306C4917800CE078862257DC">
    <w:name w:val="B613E83A306C4917800CE078862257DC"/>
  </w:style>
  <w:style w:type="paragraph" w:customStyle="1" w:styleId="2228F52840E341018C3E4B7F395CEB41">
    <w:name w:val="2228F52840E341018C3E4B7F395CEB41"/>
  </w:style>
  <w:style w:type="paragraph" w:customStyle="1" w:styleId="641D52EE2CB54489990CEC8D1C9BAAAA">
    <w:name w:val="641D52EE2CB54489990CEC8D1C9BAAAA"/>
  </w:style>
  <w:style w:type="paragraph" w:customStyle="1" w:styleId="8E0390BB9377467E995FA56DC7E9A4C9">
    <w:name w:val="8E0390BB9377467E995FA56DC7E9A4C9"/>
  </w:style>
  <w:style w:type="paragraph" w:customStyle="1" w:styleId="4B75EC6DF63847E48BBBF0822FE34032">
    <w:name w:val="4B75EC6DF63847E48BBBF0822FE34032"/>
  </w:style>
  <w:style w:type="paragraph" w:customStyle="1" w:styleId="1557BE488D684AC78F0C2160EB5C9CA8">
    <w:name w:val="1557BE488D684AC78F0C2160EB5C9CA8"/>
  </w:style>
  <w:style w:type="paragraph" w:customStyle="1" w:styleId="F1CF0916A62E41AFBF89946B442F395A">
    <w:name w:val="F1CF0916A62E41AFBF89946B442F395A"/>
  </w:style>
  <w:style w:type="paragraph" w:customStyle="1" w:styleId="41B0A0846D7343788AADBF9D62760100">
    <w:name w:val="41B0A0846D7343788AADBF9D62760100"/>
  </w:style>
  <w:style w:type="paragraph" w:customStyle="1" w:styleId="62640A407C6745AEA98453CC41111438">
    <w:name w:val="62640A407C6745AEA98453CC41111438"/>
  </w:style>
  <w:style w:type="paragraph" w:customStyle="1" w:styleId="D4AA1FE059DD4661924CC8D32FE4D3B4">
    <w:name w:val="D4AA1FE059DD4661924CC8D32FE4D3B4"/>
  </w:style>
  <w:style w:type="paragraph" w:customStyle="1" w:styleId="B447600AFDA249BF9CBC0B49F7D7B216">
    <w:name w:val="B447600AFDA249BF9CBC0B49F7D7B216"/>
  </w:style>
  <w:style w:type="paragraph" w:customStyle="1" w:styleId="2A525DB0F352442AA62947B16820159B">
    <w:name w:val="2A525DB0F352442AA62947B16820159B"/>
  </w:style>
  <w:style w:type="paragraph" w:customStyle="1" w:styleId="747C4CCAAE6244208B56988FE009F22D">
    <w:name w:val="747C4CCAAE6244208B56988FE009F22D"/>
  </w:style>
  <w:style w:type="paragraph" w:customStyle="1" w:styleId="422E6CFD3CBD4AE2BA50E613A02314C8">
    <w:name w:val="422E6CFD3CBD4AE2BA50E613A02314C8"/>
  </w:style>
  <w:style w:type="paragraph" w:customStyle="1" w:styleId="90E4B9EB866E42B9A5784C056122B5EB">
    <w:name w:val="90E4B9EB866E42B9A5784C056122B5EB"/>
  </w:style>
  <w:style w:type="paragraph" w:customStyle="1" w:styleId="FA6B463400B444AFB0F66B0749F6CDE0">
    <w:name w:val="FA6B463400B444AFB0F66B0749F6CDE0"/>
  </w:style>
  <w:style w:type="paragraph" w:customStyle="1" w:styleId="37157D56E4964080B387B1BDC3DA4877">
    <w:name w:val="37157D56E4964080B387B1BDC3DA4877"/>
  </w:style>
  <w:style w:type="paragraph" w:customStyle="1" w:styleId="E1DD81021F81471D906C81C14386F35A">
    <w:name w:val="E1DD81021F81471D906C81C14386F35A"/>
  </w:style>
  <w:style w:type="paragraph" w:customStyle="1" w:styleId="9E5D5CF53FF043478EF03202275CF8A2">
    <w:name w:val="9E5D5CF53FF043478EF03202275CF8A2"/>
  </w:style>
  <w:style w:type="paragraph" w:customStyle="1" w:styleId="23F9F7920B5B4A57B6FBB2DDFCFB464F">
    <w:name w:val="23F9F7920B5B4A57B6FBB2DDFCFB464F"/>
  </w:style>
  <w:style w:type="paragraph" w:customStyle="1" w:styleId="C595C06238874E6C9FB2A7A2C3F1890C">
    <w:name w:val="C595C06238874E6C9FB2A7A2C3F1890C"/>
  </w:style>
  <w:style w:type="paragraph" w:customStyle="1" w:styleId="E4756EF23DA24701B8B57814C716912D">
    <w:name w:val="E4756EF23DA24701B8B57814C716912D"/>
  </w:style>
  <w:style w:type="paragraph" w:customStyle="1" w:styleId="DD04121D72284580823457EDD4153E16">
    <w:name w:val="DD04121D72284580823457EDD4153E16"/>
  </w:style>
  <w:style w:type="paragraph" w:customStyle="1" w:styleId="5B1BFD1604A6421EB192B7D0DE85BADA">
    <w:name w:val="5B1BFD1604A6421EB192B7D0DE85BADA"/>
  </w:style>
  <w:style w:type="paragraph" w:customStyle="1" w:styleId="7DB7493EC7FB4C969ABA119F05211F78">
    <w:name w:val="7DB7493EC7FB4C969ABA119F05211F78"/>
  </w:style>
  <w:style w:type="paragraph" w:customStyle="1" w:styleId="BB72E8898CD6402D9A583DB9CC5A6D41">
    <w:name w:val="BB72E8898CD6402D9A583DB9CC5A6D41"/>
  </w:style>
  <w:style w:type="paragraph" w:customStyle="1" w:styleId="CEF6DB731DE84336BE3703069378CE0B">
    <w:name w:val="CEF6DB731DE84336BE3703069378CE0B"/>
  </w:style>
  <w:style w:type="paragraph" w:customStyle="1" w:styleId="13A101C0EFDA4B7CA9FA3510413AD7CD">
    <w:name w:val="13A101C0EFDA4B7CA9FA3510413AD7CD"/>
  </w:style>
  <w:style w:type="paragraph" w:customStyle="1" w:styleId="66A1553798DC4C479245BACFB23AC00C">
    <w:name w:val="66A1553798DC4C479245BACFB23AC00C"/>
  </w:style>
  <w:style w:type="paragraph" w:customStyle="1" w:styleId="F1BCC328B58F444F945DF7D79943378C">
    <w:name w:val="F1BCC328B58F444F945DF7D79943378C"/>
  </w:style>
  <w:style w:type="paragraph" w:customStyle="1" w:styleId="31825B8544B549BF827A5E18E20CAF00">
    <w:name w:val="31825B8544B549BF827A5E18E20CAF00"/>
  </w:style>
  <w:style w:type="paragraph" w:customStyle="1" w:styleId="185C5BC134674CECB51553C34BBD45C9">
    <w:name w:val="185C5BC134674CECB51553C34BBD45C9"/>
  </w:style>
  <w:style w:type="paragraph" w:customStyle="1" w:styleId="34BB84BC93624D4DA6418059BD04A1E5">
    <w:name w:val="34BB84BC93624D4DA6418059BD04A1E5"/>
  </w:style>
  <w:style w:type="paragraph" w:customStyle="1" w:styleId="CFAAA576E3884C208B52F7898A60DFB5">
    <w:name w:val="CFAAA576E3884C208B52F7898A60DFB5"/>
  </w:style>
  <w:style w:type="paragraph" w:customStyle="1" w:styleId="FF7288F036AF4A17AC4033B3639271EB">
    <w:name w:val="FF7288F036AF4A17AC4033B3639271EB"/>
  </w:style>
  <w:style w:type="paragraph" w:customStyle="1" w:styleId="BAA53F7E383542EEA5C4AEFF53661C97">
    <w:name w:val="BAA53F7E383542EEA5C4AEFF53661C97"/>
  </w:style>
  <w:style w:type="paragraph" w:customStyle="1" w:styleId="F057798A040F407DB37679F17DF4AD74">
    <w:name w:val="F057798A040F407DB37679F17DF4AD74"/>
  </w:style>
  <w:style w:type="paragraph" w:customStyle="1" w:styleId="F9EB2FF67B8048FDA0FBFB13FC3A803C">
    <w:name w:val="F9EB2FF67B8048FDA0FBFB13FC3A803C"/>
  </w:style>
  <w:style w:type="paragraph" w:customStyle="1" w:styleId="5E9D8EF632784ED1B4836CE7DCCD08F2">
    <w:name w:val="5E9D8EF632784ED1B4836CE7DCCD08F2"/>
  </w:style>
  <w:style w:type="paragraph" w:customStyle="1" w:styleId="6E783902EC094563B678851753889C50">
    <w:name w:val="6E783902EC094563B678851753889C50"/>
  </w:style>
  <w:style w:type="paragraph" w:customStyle="1" w:styleId="E88290A9DEBD42C6906538AC0F2519AD">
    <w:name w:val="E88290A9DEBD42C6906538AC0F2519AD"/>
  </w:style>
  <w:style w:type="paragraph" w:customStyle="1" w:styleId="76B2B1F14F5E4706AE07AA59F7174D6B">
    <w:name w:val="76B2B1F14F5E4706AE07AA59F7174D6B"/>
  </w:style>
  <w:style w:type="paragraph" w:customStyle="1" w:styleId="711F40A0037D4428A423EEDF43B6A186">
    <w:name w:val="711F40A0037D4428A423EEDF43B6A186"/>
  </w:style>
  <w:style w:type="paragraph" w:customStyle="1" w:styleId="7BE83682819F42EE86A4D616BC639872">
    <w:name w:val="7BE83682819F42EE86A4D616BC639872"/>
  </w:style>
  <w:style w:type="paragraph" w:customStyle="1" w:styleId="1B7BAECCC3AE4D9382219225327B4D9D">
    <w:name w:val="1B7BAECCC3AE4D9382219225327B4D9D"/>
  </w:style>
  <w:style w:type="paragraph" w:customStyle="1" w:styleId="9759AB9C64F74650BF367CF8A49149B0">
    <w:name w:val="9759AB9C64F74650BF367CF8A49149B0"/>
  </w:style>
  <w:style w:type="paragraph" w:customStyle="1" w:styleId="746F018ECA92432F8DED671B525B1003">
    <w:name w:val="746F018ECA92432F8DED671B525B1003"/>
  </w:style>
  <w:style w:type="paragraph" w:customStyle="1" w:styleId="C99D138B75244EB5830A76A63278E342">
    <w:name w:val="C99D138B75244EB5830A76A63278E342"/>
  </w:style>
  <w:style w:type="paragraph" w:customStyle="1" w:styleId="BA8887ECF2CA4BE69419DE59399663B1">
    <w:name w:val="BA8887ECF2CA4BE69419DE59399663B1"/>
  </w:style>
  <w:style w:type="paragraph" w:customStyle="1" w:styleId="6B89E17A13BA4408A49B90F65B1E7FF2">
    <w:name w:val="6B89E17A13BA4408A49B90F65B1E7FF2"/>
  </w:style>
  <w:style w:type="paragraph" w:customStyle="1" w:styleId="A87B25B12DDA4AE994BAECBA34E941EA">
    <w:name w:val="A87B25B12DDA4AE994BAECBA34E941EA"/>
  </w:style>
  <w:style w:type="paragraph" w:customStyle="1" w:styleId="B6FDE1DE224348A780CEA18FEE8FF1FF">
    <w:name w:val="B6FDE1DE224348A780CEA18FEE8FF1FF"/>
  </w:style>
  <w:style w:type="paragraph" w:customStyle="1" w:styleId="0F8A42AF3ED943E7AC009D1B1FBB8EEC">
    <w:name w:val="0F8A42AF3ED943E7AC009D1B1FBB8EEC"/>
  </w:style>
  <w:style w:type="paragraph" w:customStyle="1" w:styleId="6E2B24F4A866470B84DA5BA5F14CA046">
    <w:name w:val="6E2B24F4A866470B84DA5BA5F14CA046"/>
  </w:style>
  <w:style w:type="paragraph" w:customStyle="1" w:styleId="FFE382FD61CD4C57A25468137CFB5D76">
    <w:name w:val="FFE382FD61CD4C57A25468137CFB5D76"/>
  </w:style>
  <w:style w:type="paragraph" w:customStyle="1" w:styleId="084988E6F7294972B7A734B0AC0F9CFA">
    <w:name w:val="084988E6F7294972B7A734B0AC0F9CFA"/>
  </w:style>
  <w:style w:type="paragraph" w:customStyle="1" w:styleId="387719F328844437803A643954BB4736">
    <w:name w:val="387719F328844437803A643954BB4736"/>
  </w:style>
  <w:style w:type="paragraph" w:customStyle="1" w:styleId="0405F11D3A224DAF90BFE3621B99CB31">
    <w:name w:val="0405F11D3A224DAF90BFE3621B99CB31"/>
  </w:style>
  <w:style w:type="paragraph" w:customStyle="1" w:styleId="A2956993272347558326668A6D70A0CD">
    <w:name w:val="A2956993272347558326668A6D70A0CD"/>
  </w:style>
  <w:style w:type="paragraph" w:customStyle="1" w:styleId="37F6BEA34BEE4A8BB555FFAAB1B16F49">
    <w:name w:val="37F6BEA34BEE4A8BB555FFAAB1B16F49"/>
  </w:style>
  <w:style w:type="paragraph" w:customStyle="1" w:styleId="69FA2DDD24A0401BAFA3FE723F3A0AC0">
    <w:name w:val="69FA2DDD24A0401BAFA3FE723F3A0AC0"/>
  </w:style>
  <w:style w:type="paragraph" w:customStyle="1" w:styleId="8250754AD0614B828F7EE6C0CEB5D2A3">
    <w:name w:val="8250754AD0614B828F7EE6C0CEB5D2A3"/>
  </w:style>
  <w:style w:type="paragraph" w:customStyle="1" w:styleId="ED3D9423F7244381B51E15ABBFC2115B">
    <w:name w:val="ED3D9423F7244381B51E15ABBFC2115B"/>
  </w:style>
  <w:style w:type="paragraph" w:customStyle="1" w:styleId="49CDDCCC085F4B2B8D5E2CD7BD478999">
    <w:name w:val="49CDDCCC085F4B2B8D5E2CD7BD478999"/>
  </w:style>
  <w:style w:type="paragraph" w:customStyle="1" w:styleId="7F7F13466FE34893BFF5AA4AC3051462">
    <w:name w:val="7F7F13466FE34893BFF5AA4AC3051462"/>
  </w:style>
  <w:style w:type="paragraph" w:customStyle="1" w:styleId="02B5A6DA8A634970907928AE9CB57E13">
    <w:name w:val="02B5A6DA8A634970907928AE9CB57E13"/>
  </w:style>
  <w:style w:type="paragraph" w:customStyle="1" w:styleId="5A4FE78F238E44788B85551BD33EAABE">
    <w:name w:val="5A4FE78F238E44788B85551BD33EAABE"/>
  </w:style>
  <w:style w:type="paragraph" w:customStyle="1" w:styleId="3A8EDB47F1DF4046A7BD3AE74C3DFD83">
    <w:name w:val="3A8EDB47F1DF4046A7BD3AE74C3DFD83"/>
  </w:style>
  <w:style w:type="paragraph" w:customStyle="1" w:styleId="C0C8077B4A384170AD9CADB17661E366">
    <w:name w:val="C0C8077B4A384170AD9CADB17661E366"/>
  </w:style>
  <w:style w:type="paragraph" w:customStyle="1" w:styleId="898FE7B73FAE4EDE854E7E7C33B96B28">
    <w:name w:val="898FE7B73FAE4EDE854E7E7C33B96B28"/>
  </w:style>
  <w:style w:type="paragraph" w:customStyle="1" w:styleId="0C0712AFF4B142AD889B5CFDE1AB967A">
    <w:name w:val="0C0712AFF4B142AD889B5CFDE1AB967A"/>
  </w:style>
  <w:style w:type="paragraph" w:customStyle="1" w:styleId="123327AF18EB4E079905F7995394554D">
    <w:name w:val="123327AF18EB4E079905F7995394554D"/>
  </w:style>
  <w:style w:type="paragraph" w:customStyle="1" w:styleId="D01B407DBE5842FDBA3DB50D74086A8F">
    <w:name w:val="D01B407DBE5842FDBA3DB50D74086A8F"/>
  </w:style>
  <w:style w:type="paragraph" w:customStyle="1" w:styleId="860A506F5D91409BB0FCBABBC7329341">
    <w:name w:val="860A506F5D91409BB0FCBABBC7329341"/>
  </w:style>
  <w:style w:type="paragraph" w:customStyle="1" w:styleId="7A691C054DF34A9CB3FB30000BB3B927">
    <w:name w:val="7A691C054DF34A9CB3FB30000BB3B927"/>
  </w:style>
  <w:style w:type="paragraph" w:customStyle="1" w:styleId="FAA7AD08A1984539998FFE8FF8842474">
    <w:name w:val="FAA7AD08A1984539998FFE8FF8842474"/>
  </w:style>
  <w:style w:type="paragraph" w:customStyle="1" w:styleId="C10A3CFF847244E782BF0E27BBC49464">
    <w:name w:val="C10A3CFF847244E782BF0E27BBC49464"/>
  </w:style>
  <w:style w:type="paragraph" w:customStyle="1" w:styleId="1869098C0A544696BB2031521B0D04AC">
    <w:name w:val="1869098C0A544696BB2031521B0D04AC"/>
    <w:rPr>
      <w:lang w:val="nl-NL" w:eastAsia="en-US"/>
    </w:rPr>
  </w:style>
  <w:style w:type="paragraph" w:customStyle="1" w:styleId="1163BE6D8F4B475481BD5AEF6A68BE10">
    <w:name w:val="1163BE6D8F4B475481BD5AEF6A68BE10"/>
  </w:style>
  <w:style w:type="paragraph" w:customStyle="1" w:styleId="4767704E75CC45B7BDDD27EAA75C08DF">
    <w:name w:val="4767704E75CC45B7BDDD27EAA75C08DF"/>
  </w:style>
  <w:style w:type="paragraph" w:customStyle="1" w:styleId="7293342C61044FFA9F299CC905DD468D">
    <w:name w:val="7293342C61044FFA9F299CC905DD468D"/>
  </w:style>
  <w:style w:type="paragraph" w:customStyle="1" w:styleId="7D23BC7A84DD46B89239D113B98BD5F4">
    <w:name w:val="7D23BC7A84DD46B89239D113B98BD5F4"/>
  </w:style>
  <w:style w:type="paragraph" w:customStyle="1" w:styleId="4D35D849F5584A2F8A937A84D07DADAA">
    <w:name w:val="4D35D849F5584A2F8A937A84D07DADAA"/>
  </w:style>
  <w:style w:type="paragraph" w:customStyle="1" w:styleId="432F656E9FDC417FAB1404762916D3C9">
    <w:name w:val="432F656E9FDC417FAB1404762916D3C9"/>
  </w:style>
  <w:style w:type="paragraph" w:customStyle="1" w:styleId="89EE9D8BDBEC449A98B9590E7A58289C">
    <w:name w:val="89EE9D8BDBEC449A98B9590E7A58289C"/>
  </w:style>
  <w:style w:type="paragraph" w:customStyle="1" w:styleId="4CD0157F67C047FAA84CBC17A59BF8F6">
    <w:name w:val="4CD0157F67C047FAA84CBC17A59BF8F6"/>
  </w:style>
  <w:style w:type="paragraph" w:customStyle="1" w:styleId="25AEA34DAD544C769ED177ECEE069353">
    <w:name w:val="25AEA34DAD544C769ED177ECEE069353"/>
  </w:style>
  <w:style w:type="paragraph" w:customStyle="1" w:styleId="3909C928A4A04DBB8EDD5122100C02B2">
    <w:name w:val="3909C928A4A04DBB8EDD5122100C02B2"/>
  </w:style>
  <w:style w:type="paragraph" w:customStyle="1" w:styleId="692C5B04D5A04EC98165B1FDAA81ECDE">
    <w:name w:val="692C5B04D5A04EC98165B1FDAA81ECDE"/>
  </w:style>
  <w:style w:type="paragraph" w:customStyle="1" w:styleId="076F45D7ECA84D3EB7848041C5ABBB6B">
    <w:name w:val="076F45D7ECA84D3EB7848041C5ABBB6B"/>
  </w:style>
  <w:style w:type="paragraph" w:customStyle="1" w:styleId="9863DE7EE80E40B3AD5A4C3DFF69746C">
    <w:name w:val="9863DE7EE80E40B3AD5A4C3DFF69746C"/>
  </w:style>
  <w:style w:type="paragraph" w:customStyle="1" w:styleId="5FFECEB46A4F4A4DB7AD84D239DE2A86">
    <w:name w:val="5FFECEB46A4F4A4DB7AD84D239DE2A86"/>
  </w:style>
  <w:style w:type="paragraph" w:customStyle="1" w:styleId="B17A4E893AA147FEAF8629A68176E2A3">
    <w:name w:val="B17A4E893AA147FEAF8629A68176E2A3"/>
  </w:style>
  <w:style w:type="paragraph" w:customStyle="1" w:styleId="E1E5A72D2A9F4674AD111EB77625F5FF">
    <w:name w:val="E1E5A72D2A9F4674AD111EB77625F5FF"/>
  </w:style>
  <w:style w:type="paragraph" w:customStyle="1" w:styleId="13C7A70F1B2B4959A7E534DD3877621B">
    <w:name w:val="13C7A70F1B2B4959A7E534DD3877621B"/>
  </w:style>
  <w:style w:type="paragraph" w:customStyle="1" w:styleId="88C03F60F03B4D0493A0D273B3F3D854">
    <w:name w:val="88C03F60F03B4D0493A0D273B3F3D854"/>
  </w:style>
  <w:style w:type="paragraph" w:customStyle="1" w:styleId="1C891058902D46EFAF4E820E21F5D28D">
    <w:name w:val="1C891058902D46EFAF4E820E21F5D28D"/>
  </w:style>
  <w:style w:type="paragraph" w:customStyle="1" w:styleId="047ABC7F2AAB432188E027F3104F67CD">
    <w:name w:val="047ABC7F2AAB432188E027F3104F67CD"/>
  </w:style>
  <w:style w:type="paragraph" w:customStyle="1" w:styleId="E36B00CFC4BE45108EA7CD722E814F71">
    <w:name w:val="E36B00CFC4BE45108EA7CD722E814F71"/>
  </w:style>
  <w:style w:type="paragraph" w:customStyle="1" w:styleId="AC662E7C4DBC48C1ABED3AE599473089">
    <w:name w:val="AC662E7C4DBC48C1ABED3AE599473089"/>
  </w:style>
  <w:style w:type="paragraph" w:customStyle="1" w:styleId="4D665D22B3B14176998BE5D8E33884F8">
    <w:name w:val="4D665D22B3B14176998BE5D8E33884F8"/>
  </w:style>
  <w:style w:type="paragraph" w:customStyle="1" w:styleId="CB53A90C98764BA68C2DD36498F8CD97">
    <w:name w:val="CB53A90C98764BA68C2DD36498F8CD97"/>
  </w:style>
  <w:style w:type="paragraph" w:customStyle="1" w:styleId="C86F0F58AB1741C0818DBE1470FF9B24">
    <w:name w:val="C86F0F58AB1741C0818DBE1470FF9B24"/>
  </w:style>
  <w:style w:type="paragraph" w:customStyle="1" w:styleId="9D8BA789FB3E4937A712B91615A2402D">
    <w:name w:val="9D8BA789FB3E4937A712B91615A2402D"/>
  </w:style>
  <w:style w:type="paragraph" w:customStyle="1" w:styleId="1F37DAB9867B4CADBA681EF574B78600">
    <w:name w:val="1F37DAB9867B4CADBA681EF574B78600"/>
  </w:style>
  <w:style w:type="paragraph" w:customStyle="1" w:styleId="5613D2602EE44D9EB0DA44A5F17C18E3">
    <w:name w:val="5613D2602EE44D9EB0DA44A5F17C18E3"/>
  </w:style>
  <w:style w:type="paragraph" w:customStyle="1" w:styleId="C7E8C391F1C449998155E2C23BF2A200">
    <w:name w:val="C7E8C391F1C449998155E2C23BF2A200"/>
  </w:style>
  <w:style w:type="paragraph" w:customStyle="1" w:styleId="C62CE6F604C648278324E89002F7D912">
    <w:name w:val="C62CE6F604C648278324E89002F7D912"/>
  </w:style>
  <w:style w:type="paragraph" w:customStyle="1" w:styleId="CB4B95CA409A4A588FA9C96DDE7C6751">
    <w:name w:val="CB4B95CA409A4A588FA9C96DDE7C6751"/>
  </w:style>
  <w:style w:type="paragraph" w:customStyle="1" w:styleId="6F51B0CC75464B2EB9297DE9F2F0A0CE">
    <w:name w:val="6F51B0CC75464B2EB9297DE9F2F0A0CE"/>
  </w:style>
  <w:style w:type="paragraph" w:customStyle="1" w:styleId="973606F203254B818B5745B83DC2692A">
    <w:name w:val="973606F203254B818B5745B83DC2692A"/>
  </w:style>
  <w:style w:type="paragraph" w:customStyle="1" w:styleId="1B76C4781C184031919837F85B0D9A28">
    <w:name w:val="1B76C4781C184031919837F85B0D9A28"/>
  </w:style>
  <w:style w:type="paragraph" w:customStyle="1" w:styleId="F008D7DE7F134C03BC835CE923EB7ECF">
    <w:name w:val="F008D7DE7F134C03BC835CE923EB7ECF"/>
  </w:style>
  <w:style w:type="paragraph" w:customStyle="1" w:styleId="FE1F93F8DACF4F039188FAB7436D262D">
    <w:name w:val="FE1F93F8DACF4F039188FAB7436D262D"/>
  </w:style>
  <w:style w:type="paragraph" w:customStyle="1" w:styleId="A71CD9C561AB4768ABED857D820A8AAE">
    <w:name w:val="A71CD9C561AB4768ABED857D820A8AAE"/>
  </w:style>
  <w:style w:type="paragraph" w:customStyle="1" w:styleId="8E42EC7F544E4A5581CB8F5BDC628928">
    <w:name w:val="8E42EC7F544E4A5581CB8F5BDC628928"/>
  </w:style>
  <w:style w:type="paragraph" w:customStyle="1" w:styleId="26B03ECED18440799F01C963E7B85576">
    <w:name w:val="26B03ECED18440799F01C963E7B85576"/>
  </w:style>
  <w:style w:type="paragraph" w:customStyle="1" w:styleId="46B43E4E0FC04610A184D0AB32F6F287">
    <w:name w:val="46B43E4E0FC04610A184D0AB32F6F287"/>
  </w:style>
  <w:style w:type="paragraph" w:customStyle="1" w:styleId="5C32706A5F7D4E749B3EB72C315D1D64">
    <w:name w:val="5C32706A5F7D4E749B3EB72C315D1D64"/>
  </w:style>
  <w:style w:type="paragraph" w:customStyle="1" w:styleId="1D05A68B6D19473E9439A3515A3BA838">
    <w:name w:val="1D05A68B6D19473E9439A3515A3BA838"/>
  </w:style>
  <w:style w:type="paragraph" w:customStyle="1" w:styleId="62B618D3E6F94FF6B5B6E257165D9B62">
    <w:name w:val="62B618D3E6F94FF6B5B6E257165D9B62"/>
  </w:style>
  <w:style w:type="paragraph" w:customStyle="1" w:styleId="BD6B6B68F26A489FA2BD97FDE9C582A3">
    <w:name w:val="BD6B6B68F26A489FA2BD97FDE9C582A3"/>
  </w:style>
  <w:style w:type="paragraph" w:customStyle="1" w:styleId="6E82B54B959040B497B7397344551F15">
    <w:name w:val="6E82B54B959040B497B7397344551F15"/>
  </w:style>
  <w:style w:type="paragraph" w:customStyle="1" w:styleId="5FEA6A92DFE2416EB1200BF85680B19C">
    <w:name w:val="5FEA6A92DFE2416EB1200BF85680B19C"/>
  </w:style>
  <w:style w:type="paragraph" w:customStyle="1" w:styleId="12715CFA825540598998A787E827272E">
    <w:name w:val="12715CFA825540598998A787E827272E"/>
  </w:style>
  <w:style w:type="paragraph" w:customStyle="1" w:styleId="1D1BF1741F394A2DAC34093FCA3288C6">
    <w:name w:val="1D1BF1741F394A2DAC34093FCA3288C6"/>
  </w:style>
  <w:style w:type="paragraph" w:customStyle="1" w:styleId="E406002AC4FB47208B497BF2A7032DCE">
    <w:name w:val="E406002AC4FB47208B497BF2A7032DCE"/>
  </w:style>
  <w:style w:type="paragraph" w:customStyle="1" w:styleId="56F0233ED56F46C39DE826AD366B8EF5">
    <w:name w:val="56F0233ED56F46C39DE826AD366B8EF5"/>
  </w:style>
  <w:style w:type="paragraph" w:customStyle="1" w:styleId="9D36B30077DD4477954C3AEFFF7EECE2">
    <w:name w:val="9D36B30077DD4477954C3AEFFF7EECE2"/>
  </w:style>
  <w:style w:type="paragraph" w:customStyle="1" w:styleId="623B50C7B8944A7FBD9C60A9F0BDDD77">
    <w:name w:val="623B50C7B8944A7FBD9C60A9F0BDDD77"/>
  </w:style>
  <w:style w:type="paragraph" w:customStyle="1" w:styleId="3FA187C8396B46B9BBF62D4D08D4FB9E">
    <w:name w:val="3FA187C8396B46B9BBF62D4D08D4FB9E"/>
  </w:style>
  <w:style w:type="paragraph" w:customStyle="1" w:styleId="4C4F4E923B134B4A8DE0033ECD06F490">
    <w:name w:val="4C4F4E923B134B4A8DE0033ECD06F490"/>
  </w:style>
  <w:style w:type="paragraph" w:customStyle="1" w:styleId="CB12C7E8DD14498D862B7F9FFAD8533E">
    <w:name w:val="CB12C7E8DD14498D862B7F9FFAD8533E"/>
  </w:style>
  <w:style w:type="paragraph" w:customStyle="1" w:styleId="B516E3FBE31042C4AE03E41187A7C875">
    <w:name w:val="B516E3FBE31042C4AE03E41187A7C875"/>
  </w:style>
  <w:style w:type="paragraph" w:customStyle="1" w:styleId="E50AB71CCD91466AB2DA63A616469FDD">
    <w:name w:val="E50AB71CCD91466AB2DA63A616469FDD"/>
  </w:style>
  <w:style w:type="paragraph" w:customStyle="1" w:styleId="49F70FB49EBD4A5CAED28D912B36ECAD">
    <w:name w:val="49F70FB49EBD4A5CAED28D912B36ECAD"/>
  </w:style>
  <w:style w:type="paragraph" w:customStyle="1" w:styleId="F5B712DBFA294F1182CC47A554E53F39">
    <w:name w:val="F5B712DBFA294F1182CC47A554E53F39"/>
  </w:style>
  <w:style w:type="paragraph" w:customStyle="1" w:styleId="A71EF6FED1154FEB98249D3D2565EB33">
    <w:name w:val="A71EF6FED1154FEB98249D3D2565EB33"/>
  </w:style>
  <w:style w:type="paragraph" w:customStyle="1" w:styleId="D0968904A39A437AB810F403BDE5CEC2">
    <w:name w:val="D0968904A39A437AB810F403BDE5CEC2"/>
  </w:style>
  <w:style w:type="paragraph" w:customStyle="1" w:styleId="A8512EF8F6834F2AB313EEB8536A9EC6">
    <w:name w:val="A8512EF8F6834F2AB313EEB8536A9EC6"/>
  </w:style>
  <w:style w:type="paragraph" w:customStyle="1" w:styleId="7D121F243511478CBCBD544592FFE120">
    <w:name w:val="7D121F243511478CBCBD544592FFE120"/>
  </w:style>
  <w:style w:type="paragraph" w:customStyle="1" w:styleId="2E009596AFFA4A65BCDE9D340FFF9FFA">
    <w:name w:val="2E009596AFFA4A65BCDE9D340FFF9FFA"/>
  </w:style>
  <w:style w:type="paragraph" w:customStyle="1" w:styleId="02E601144BB64CA790ABCAB9E3733005">
    <w:name w:val="02E601144BB64CA790ABCAB9E3733005"/>
  </w:style>
  <w:style w:type="paragraph" w:customStyle="1" w:styleId="531B9F7A34FE47F99A93F49197E2FDA3">
    <w:name w:val="531B9F7A34FE47F99A93F49197E2FDA3"/>
  </w:style>
  <w:style w:type="paragraph" w:customStyle="1" w:styleId="2559EAB072194A5BB895AD10BCB39848">
    <w:name w:val="2559EAB072194A5BB895AD10BCB39848"/>
  </w:style>
  <w:style w:type="paragraph" w:customStyle="1" w:styleId="C4C8B2B78CA44B15BD0F99281AE21B43">
    <w:name w:val="C4C8B2B78CA44B15BD0F99281AE21B43"/>
  </w:style>
  <w:style w:type="paragraph" w:customStyle="1" w:styleId="2323937346C944F9BE475258A897DEA5">
    <w:name w:val="2323937346C944F9BE475258A897DEA5"/>
  </w:style>
  <w:style w:type="paragraph" w:customStyle="1" w:styleId="C25C2B942BB24FDCA99904C085CA9C8A">
    <w:name w:val="C25C2B942BB24FDCA99904C085CA9C8A"/>
  </w:style>
  <w:style w:type="paragraph" w:customStyle="1" w:styleId="5F0DB624132A4481AE424F71FDB0C899">
    <w:name w:val="5F0DB624132A4481AE424F71FDB0C899"/>
  </w:style>
  <w:style w:type="paragraph" w:customStyle="1" w:styleId="316F95EBFDAA441B8E0517E65E7D064C">
    <w:name w:val="316F95EBFDAA441B8E0517E65E7D064C"/>
  </w:style>
  <w:style w:type="paragraph" w:customStyle="1" w:styleId="D4899C0C552C4774865A6F3C9EF20FA4">
    <w:name w:val="D4899C0C552C4774865A6F3C9EF20FA4"/>
  </w:style>
  <w:style w:type="paragraph" w:customStyle="1" w:styleId="5604D716BB444CF8AF42AA8162A56BA9">
    <w:name w:val="5604D716BB444CF8AF42AA8162A56BA9"/>
  </w:style>
  <w:style w:type="paragraph" w:customStyle="1" w:styleId="28A64CFFFEF2426298B5FAB7C8A72AB6">
    <w:name w:val="28A64CFFFEF2426298B5FAB7C8A72AB6"/>
  </w:style>
  <w:style w:type="paragraph" w:customStyle="1" w:styleId="10C5ACF99DC141248AA281BEA1732697">
    <w:name w:val="10C5ACF99DC141248AA281BEA1732697"/>
  </w:style>
  <w:style w:type="paragraph" w:customStyle="1" w:styleId="8EF14F8D329644D285C06078ED53582A">
    <w:name w:val="8EF14F8D329644D285C06078ED53582A"/>
  </w:style>
  <w:style w:type="paragraph" w:customStyle="1" w:styleId="A00017E30B034765B9EB4C363E819A56">
    <w:name w:val="A00017E30B034765B9EB4C363E819A56"/>
  </w:style>
  <w:style w:type="paragraph" w:customStyle="1" w:styleId="4E2287E904F84AB0A92445F84B6D7DB1">
    <w:name w:val="4E2287E904F84AB0A92445F84B6D7DB1"/>
  </w:style>
  <w:style w:type="paragraph" w:customStyle="1" w:styleId="84D0ECCEA8B242A496CAE47159F652B2">
    <w:name w:val="84D0ECCEA8B242A496CAE47159F652B2"/>
  </w:style>
  <w:style w:type="paragraph" w:customStyle="1" w:styleId="019F1E868D3547D3AA0F1FBE1504D5B1">
    <w:name w:val="019F1E868D3547D3AA0F1FBE1504D5B1"/>
  </w:style>
  <w:style w:type="paragraph" w:customStyle="1" w:styleId="3340B593B8B5430DB87F215A9BCD0A2F">
    <w:name w:val="3340B593B8B5430DB87F215A9BCD0A2F"/>
  </w:style>
  <w:style w:type="paragraph" w:customStyle="1" w:styleId="C126E692E47C40E4823B41CB4AD98BEB">
    <w:name w:val="C126E692E47C40E4823B41CB4AD98BEB"/>
  </w:style>
  <w:style w:type="paragraph" w:customStyle="1" w:styleId="E9436B11DD1940BB9BAE9BE52188EB83">
    <w:name w:val="E9436B11DD1940BB9BAE9BE52188EB83"/>
  </w:style>
  <w:style w:type="paragraph" w:customStyle="1" w:styleId="38CE1648DE7B46EDB1C08BE1575A79A7">
    <w:name w:val="38CE1648DE7B46EDB1C08BE1575A79A7"/>
  </w:style>
  <w:style w:type="paragraph" w:customStyle="1" w:styleId="9EE606FABD7C4C1F8BA7803D5C8DC675">
    <w:name w:val="9EE606FABD7C4C1F8BA7803D5C8DC675"/>
  </w:style>
  <w:style w:type="paragraph" w:customStyle="1" w:styleId="BFE04D1886554A7A8DA6A5010CAF7A60">
    <w:name w:val="BFE04D1886554A7A8DA6A5010CAF7A60"/>
  </w:style>
  <w:style w:type="paragraph" w:customStyle="1" w:styleId="A3D09D463D4048D3B7DB5DDB7A77F346">
    <w:name w:val="A3D09D463D4048D3B7DB5DDB7A77F346"/>
  </w:style>
  <w:style w:type="paragraph" w:customStyle="1" w:styleId="D2B8B34C657B4CC380AA81FB4AEB3391">
    <w:name w:val="D2B8B34C657B4CC380AA81FB4AEB3391"/>
  </w:style>
  <w:style w:type="paragraph" w:customStyle="1" w:styleId="D673AF59E45646488B1D8911CA72ED64">
    <w:name w:val="D673AF59E45646488B1D8911CA72ED64"/>
  </w:style>
  <w:style w:type="paragraph" w:customStyle="1" w:styleId="38A9B18060EF483A95351EB21AB18639">
    <w:name w:val="38A9B18060EF483A95351EB21AB18639"/>
  </w:style>
  <w:style w:type="paragraph" w:customStyle="1" w:styleId="B5F7F3503442437F8C252CCE8524AF8C">
    <w:name w:val="B5F7F3503442437F8C252CCE8524AF8C"/>
  </w:style>
  <w:style w:type="paragraph" w:customStyle="1" w:styleId="CAB53ED95E5C4210BA3251BE60D4E550">
    <w:name w:val="CAB53ED95E5C4210BA3251BE60D4E550"/>
  </w:style>
  <w:style w:type="paragraph" w:customStyle="1" w:styleId="D327DD240CC74935BE4626E0351CDB18">
    <w:name w:val="D327DD240CC74935BE4626E0351CDB18"/>
  </w:style>
  <w:style w:type="paragraph" w:customStyle="1" w:styleId="37FD3912F18949359E00DD60E590CAB1">
    <w:name w:val="37FD3912F18949359E00DD60E590CAB1"/>
  </w:style>
  <w:style w:type="paragraph" w:customStyle="1" w:styleId="3B43F20F2C4947CB8268380D0F0F8912">
    <w:name w:val="3B43F20F2C4947CB8268380D0F0F8912"/>
  </w:style>
  <w:style w:type="paragraph" w:customStyle="1" w:styleId="15160E569D2443BB9842936924FA72CD">
    <w:name w:val="15160E569D2443BB9842936924FA72CD"/>
  </w:style>
  <w:style w:type="paragraph" w:customStyle="1" w:styleId="7BC827AF99D74790A4A4BC857E5D9560">
    <w:name w:val="7BC827AF99D74790A4A4BC857E5D9560"/>
  </w:style>
  <w:style w:type="paragraph" w:customStyle="1" w:styleId="44EF285A751246F2BB3547AAD99C725E">
    <w:name w:val="44EF285A751246F2BB3547AAD99C725E"/>
  </w:style>
  <w:style w:type="paragraph" w:customStyle="1" w:styleId="B2408D610832449797FBC5ECFC999058">
    <w:name w:val="B2408D610832449797FBC5ECFC999058"/>
  </w:style>
  <w:style w:type="paragraph" w:customStyle="1" w:styleId="DDC736EC245148B3A4F987C8EB43776A">
    <w:name w:val="DDC736EC245148B3A4F987C8EB43776A"/>
  </w:style>
  <w:style w:type="paragraph" w:customStyle="1" w:styleId="B4862C9C051D4F06AAFE389F7ADAE0F8">
    <w:name w:val="B4862C9C051D4F06AAFE389F7ADAE0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7f9b5e87859ce6d7eedbdc6e4e4205c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a5e0075ee7624d6a846e01eb6183742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1D0E4-03F4-4455-B584-C699F9390B76}">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1210A73A-12AE-40FB-9643-5C7791D7D3C1}">
  <ds:schemaRefs>
    <ds:schemaRef ds:uri="http://schemas.microsoft.com/sharepoint/v3/contenttype/forms"/>
  </ds:schemaRefs>
</ds:datastoreItem>
</file>

<file path=customXml/itemProps3.xml><?xml version="1.0" encoding="utf-8"?>
<ds:datastoreItem xmlns:ds="http://schemas.openxmlformats.org/officeDocument/2006/customXml" ds:itemID="{60C2B731-8FA9-4B63-AFAA-3A0B4B7E0D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F1E56E9-AE12-4EAE-BEE9-1087C2EF2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Ondernemingsplan voor bedrijf aan huis.dotx</Template>
  <TotalTime>0</TotalTime>
  <Pages>9</Pages>
  <Words>817</Words>
  <Characters>4495</Characters>
  <Application>Microsoft Office Word</Application>
  <DocSecurity>0</DocSecurity>
  <Lines>37</Lines>
  <Paragraphs>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Stage Systeem</vt:lpstr>
      <vt:lpstr/>
    </vt:vector>
  </TitlesOfParts>
  <Company/>
  <LinksUpToDate>false</LinksUpToDate>
  <CharactersWithSpaces>5302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Stage Systeem</dc:title>
  <dc:subject>Eindopdracht</dc:subject>
  <dc:creator/>
  <cp:keywords/>
  <dc:description/>
  <cp:lastModifiedBy/>
  <cp:revision>1</cp:revision>
  <dcterms:created xsi:type="dcterms:W3CDTF">2019-12-03T09:08:00Z</dcterms:created>
  <dcterms:modified xsi:type="dcterms:W3CDTF">2019-12-03T09:08:00Z</dcterms:modified>
  <cp:contentStatus>Plan van aanpak</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