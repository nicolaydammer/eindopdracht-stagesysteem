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4B0C21" w14:textId="77777777" w:rsidR="001A5429" w:rsidRPr="003102CF" w:rsidRDefault="001A5429" w:rsidP="001E1E58"/>
    <w:tbl>
      <w:tblPr>
        <w:tblW w:w="0" w:type="auto"/>
        <w:tblLook w:val="0600" w:firstRow="0" w:lastRow="0" w:firstColumn="0" w:lastColumn="0" w:noHBand="1" w:noVBand="1"/>
      </w:tblPr>
      <w:tblGrid>
        <w:gridCol w:w="1242"/>
        <w:gridCol w:w="1052"/>
        <w:gridCol w:w="4542"/>
        <w:gridCol w:w="994"/>
        <w:gridCol w:w="1196"/>
      </w:tblGrid>
      <w:tr w:rsidR="0092125E" w:rsidRPr="003102CF" w14:paraId="37B3F98F" w14:textId="77777777" w:rsidTr="008925FC">
        <w:tc>
          <w:tcPr>
            <w:tcW w:w="9026" w:type="dxa"/>
            <w:gridSpan w:val="5"/>
            <w:vAlign w:val="center"/>
          </w:tcPr>
          <w:p w14:paraId="1F1D0776" w14:textId="77777777" w:rsidR="0092125E" w:rsidRPr="003102CF" w:rsidRDefault="001F032A" w:rsidP="0092125E">
            <w:pPr>
              <w:pStyle w:val="Titel"/>
            </w:pPr>
            <w:sdt>
              <w:sdtPr>
                <w:alias w:val="Titel"/>
                <w:tag w:val=""/>
                <w:id w:val="2016188051"/>
                <w:placeholder>
                  <w:docPart w:val="8472724F3A02401B931D8B50B00D63B7"/>
                </w:placeholder>
                <w:dataBinding w:prefixMappings="xmlns:ns0='http://purl.org/dc/elements/1.1/' xmlns:ns1='http://schemas.openxmlformats.org/package/2006/metadata/core-properties' " w:xpath="/ns1:coreProperties[1]/ns0:title[1]" w:storeItemID="{6C3C8BC8-F283-45AE-878A-BAB7291924A1}"/>
                <w15:appearance w15:val="hidden"/>
                <w:text/>
              </w:sdtPr>
              <w:sdtContent>
                <w:r w:rsidR="0091065F">
                  <w:t>Stage Systeem</w:t>
                </w:r>
              </w:sdtContent>
            </w:sdt>
          </w:p>
        </w:tc>
      </w:tr>
      <w:tr w:rsidR="0092125E" w:rsidRPr="003102CF" w14:paraId="4E209CC3" w14:textId="77777777" w:rsidTr="008925FC">
        <w:trPr>
          <w:trHeight w:val="144"/>
        </w:trPr>
        <w:tc>
          <w:tcPr>
            <w:tcW w:w="1242" w:type="dxa"/>
            <w:shd w:val="clear" w:color="auto" w:fill="auto"/>
          </w:tcPr>
          <w:p w14:paraId="0E79A590" w14:textId="77777777" w:rsidR="0092125E" w:rsidRPr="003102CF" w:rsidRDefault="0092125E" w:rsidP="0092125E">
            <w:pPr>
              <w:spacing w:before="0" w:after="0"/>
              <w:rPr>
                <w:sz w:val="10"/>
                <w:szCs w:val="10"/>
              </w:rPr>
            </w:pPr>
          </w:p>
        </w:tc>
        <w:tc>
          <w:tcPr>
            <w:tcW w:w="6588" w:type="dxa"/>
            <w:gridSpan w:val="3"/>
            <w:shd w:val="clear" w:color="auto" w:fill="F0CDA1" w:themeFill="accent1"/>
            <w:vAlign w:val="center"/>
          </w:tcPr>
          <w:p w14:paraId="6BD14B25" w14:textId="77777777" w:rsidR="0092125E" w:rsidRPr="003102CF" w:rsidRDefault="0092125E" w:rsidP="0092125E">
            <w:pPr>
              <w:spacing w:before="0" w:after="0"/>
              <w:rPr>
                <w:sz w:val="10"/>
                <w:szCs w:val="10"/>
              </w:rPr>
            </w:pPr>
          </w:p>
        </w:tc>
        <w:tc>
          <w:tcPr>
            <w:tcW w:w="1196" w:type="dxa"/>
            <w:shd w:val="clear" w:color="auto" w:fill="auto"/>
          </w:tcPr>
          <w:p w14:paraId="573CAF5E" w14:textId="77777777" w:rsidR="0092125E" w:rsidRPr="003102CF" w:rsidRDefault="0092125E" w:rsidP="0092125E">
            <w:pPr>
              <w:spacing w:before="0" w:after="0"/>
              <w:rPr>
                <w:sz w:val="10"/>
                <w:szCs w:val="10"/>
              </w:rPr>
            </w:pPr>
          </w:p>
        </w:tc>
      </w:tr>
      <w:tr w:rsidR="0092125E" w:rsidRPr="003102CF" w14:paraId="087178E9" w14:textId="77777777" w:rsidTr="008925FC">
        <w:tc>
          <w:tcPr>
            <w:tcW w:w="9026" w:type="dxa"/>
            <w:gridSpan w:val="5"/>
            <w:vAlign w:val="center"/>
          </w:tcPr>
          <w:p w14:paraId="542AC918" w14:textId="77777777" w:rsidR="0092125E" w:rsidRPr="003102CF" w:rsidRDefault="001F032A" w:rsidP="006F35BA">
            <w:pPr>
              <w:pStyle w:val="Titel"/>
            </w:pPr>
            <w:sdt>
              <w:sdtPr>
                <w:alias w:val="Titel 2"/>
                <w:tag w:val=""/>
                <w:id w:val="-1692516626"/>
                <w:placeholder>
                  <w:docPart w:val="CEEEEEE404AD44E69F624F3BE5FB625B"/>
                </w:placeholder>
                <w:dataBinding w:prefixMappings="xmlns:ns0='http://purl.org/dc/elements/1.1/' xmlns:ns1='http://schemas.openxmlformats.org/package/2006/metadata/core-properties' " w:xpath="/ns1:coreProperties[1]/ns0:subject[1]" w:storeItemID="{6C3C8BC8-F283-45AE-878A-BAB7291924A1}"/>
                <w15:appearance w15:val="hidden"/>
                <w:text/>
              </w:sdtPr>
              <w:sdtEndPr>
                <w:rPr>
                  <w:rStyle w:val="TitelChar"/>
                  <w:b w:val="0"/>
                </w:rPr>
              </w:sdtEndPr>
              <w:sdtContent>
                <w:r w:rsidR="0091065F">
                  <w:t>Eindopdracht</w:t>
                </w:r>
              </w:sdtContent>
            </w:sdt>
          </w:p>
        </w:tc>
      </w:tr>
      <w:tr w:rsidR="0092125E" w:rsidRPr="003102CF" w14:paraId="44C0983C" w14:textId="77777777" w:rsidTr="008925FC">
        <w:trPr>
          <w:trHeight w:val="1368"/>
        </w:trPr>
        <w:tc>
          <w:tcPr>
            <w:tcW w:w="2294" w:type="dxa"/>
            <w:gridSpan w:val="2"/>
          </w:tcPr>
          <w:p w14:paraId="0438384C" w14:textId="77777777" w:rsidR="0092125E" w:rsidRPr="003102CF" w:rsidRDefault="0092125E" w:rsidP="001E1E58"/>
        </w:tc>
        <w:tc>
          <w:tcPr>
            <w:tcW w:w="4542" w:type="dxa"/>
            <w:shd w:val="clear" w:color="auto" w:fill="107082" w:themeFill="accent2"/>
            <w:vAlign w:val="center"/>
          </w:tcPr>
          <w:sdt>
            <w:sdtPr>
              <w:alias w:val="Ondertitel"/>
              <w:tag w:val=""/>
              <w:id w:val="1073854703"/>
              <w:placeholder>
                <w:docPart w:val="6474D50C568A430284108E9FF9373D91"/>
              </w:placeholder>
              <w:dataBinding w:prefixMappings="xmlns:ns0='http://purl.org/dc/elements/1.1/' xmlns:ns1='http://schemas.openxmlformats.org/package/2006/metadata/core-properties' " w:xpath="/ns1:coreProperties[1]/ns1:contentStatus[1]" w:storeItemID="{6C3C8BC8-F283-45AE-878A-BAB7291924A1}"/>
              <w15:appearance w15:val="hidden"/>
              <w:text/>
            </w:sdtPr>
            <w:sdtContent>
              <w:p w14:paraId="7BD4712E" w14:textId="77777777" w:rsidR="0092125E" w:rsidRPr="003102CF" w:rsidRDefault="0091065F" w:rsidP="0092125E">
                <w:pPr>
                  <w:pStyle w:val="Ondertitel"/>
                </w:pPr>
                <w:r>
                  <w:t>Plan van aanpak</w:t>
                </w:r>
              </w:p>
            </w:sdtContent>
          </w:sdt>
        </w:tc>
        <w:tc>
          <w:tcPr>
            <w:tcW w:w="2190" w:type="dxa"/>
            <w:gridSpan w:val="2"/>
          </w:tcPr>
          <w:p w14:paraId="2006ED0C" w14:textId="77777777" w:rsidR="0092125E" w:rsidRPr="003102CF" w:rsidRDefault="0092125E" w:rsidP="001E1E58"/>
        </w:tc>
      </w:tr>
    </w:tbl>
    <w:p w14:paraId="2B9D1C73" w14:textId="77777777" w:rsidR="00066DE2" w:rsidRPr="003102CF" w:rsidRDefault="001A5429" w:rsidP="0092125E">
      <w:r w:rsidRPr="003102CF">
        <w:rPr>
          <w:lang w:bidi="nl-NL"/>
        </w:rPr>
        <w:t xml:space="preserve"> </w:t>
      </w:r>
    </w:p>
    <w:p w14:paraId="45593BC6" w14:textId="77777777" w:rsidR="00066DE2" w:rsidRPr="003102CF" w:rsidRDefault="00066DE2" w:rsidP="00066DE2">
      <w:pPr>
        <w:sectPr w:rsidR="00066DE2" w:rsidRPr="003102CF" w:rsidSect="004B78EE">
          <w:headerReference w:type="default" r:id="rId11"/>
          <w:headerReference w:type="first" r:id="rId12"/>
          <w:footerReference w:type="first" r:id="rId13"/>
          <w:pgSz w:w="11906" w:h="16838" w:code="9"/>
          <w:pgMar w:top="6481" w:right="1247" w:bottom="720" w:left="1247" w:header="289" w:footer="289" w:gutter="0"/>
          <w:cols w:space="708"/>
          <w:docGrid w:linePitch="360"/>
        </w:sectPr>
      </w:pPr>
    </w:p>
    <w:sdt>
      <w:sdtPr>
        <w:rPr>
          <w:rFonts w:asciiTheme="minorHAnsi" w:hAnsiTheme="minorHAnsi"/>
          <w:b w:val="0"/>
          <w:color w:val="595959" w:themeColor="text1" w:themeTint="A6"/>
          <w:sz w:val="24"/>
        </w:rPr>
        <w:id w:val="350538378"/>
        <w:docPartObj>
          <w:docPartGallery w:val="Table of Contents"/>
          <w:docPartUnique/>
        </w:docPartObj>
      </w:sdtPr>
      <w:sdtEndPr>
        <w:rPr>
          <w:bCs/>
          <w:noProof/>
        </w:rPr>
      </w:sdtEndPr>
      <w:sdtContent>
        <w:p w14:paraId="0B56E629" w14:textId="77777777" w:rsidR="001E1E58" w:rsidRPr="00A01029" w:rsidRDefault="00493EC0" w:rsidP="00A01029">
          <w:pPr>
            <w:pStyle w:val="Kopvaninhoudsopgave"/>
          </w:pPr>
          <w:r w:rsidRPr="00A01029">
            <w:t>INHOUDSOPGAVE</w:t>
          </w:r>
        </w:p>
        <w:p w14:paraId="1B7EA552" w14:textId="5EC11CEE" w:rsidR="005B661A" w:rsidRDefault="001E1E58">
          <w:pPr>
            <w:pStyle w:val="Inhopg1"/>
            <w:tabs>
              <w:tab w:val="right" w:leader="dot" w:pos="4696"/>
            </w:tabs>
            <w:rPr>
              <w:rFonts w:eastAsiaTheme="minorEastAsia"/>
              <w:noProof/>
              <w:color w:val="auto"/>
              <w:sz w:val="22"/>
              <w:szCs w:val="22"/>
              <w:lang w:eastAsia="nl-NL"/>
            </w:rPr>
          </w:pPr>
          <w:r w:rsidRPr="003102CF">
            <w:rPr>
              <w:b/>
              <w:noProof/>
              <w:lang w:bidi="nl-NL"/>
            </w:rPr>
            <w:fldChar w:fldCharType="begin"/>
          </w:r>
          <w:r w:rsidRPr="003102CF">
            <w:rPr>
              <w:b/>
              <w:noProof/>
              <w:lang w:bidi="nl-NL"/>
            </w:rPr>
            <w:instrText xml:space="preserve"> TOC \o "1-3" \h \z \u </w:instrText>
          </w:r>
          <w:r w:rsidRPr="003102CF">
            <w:rPr>
              <w:b/>
              <w:noProof/>
              <w:lang w:bidi="nl-NL"/>
            </w:rPr>
            <w:fldChar w:fldCharType="separate"/>
          </w:r>
          <w:hyperlink w:anchor="_Toc25156799" w:history="1">
            <w:r w:rsidR="005B661A" w:rsidRPr="00AC2188">
              <w:rPr>
                <w:rStyle w:val="Hyperlink"/>
                <w:noProof/>
                <w:lang w:bidi="nl-NL"/>
              </w:rPr>
              <w:t>Inleiding</w:t>
            </w:r>
            <w:r w:rsidR="005B661A">
              <w:rPr>
                <w:noProof/>
                <w:webHidden/>
              </w:rPr>
              <w:tab/>
            </w:r>
            <w:r w:rsidR="005B661A">
              <w:rPr>
                <w:noProof/>
                <w:webHidden/>
              </w:rPr>
              <w:fldChar w:fldCharType="begin"/>
            </w:r>
            <w:r w:rsidR="005B661A">
              <w:rPr>
                <w:noProof/>
                <w:webHidden/>
              </w:rPr>
              <w:instrText xml:space="preserve"> PAGEREF _Toc25156799 \h </w:instrText>
            </w:r>
            <w:r w:rsidR="005B661A">
              <w:rPr>
                <w:noProof/>
                <w:webHidden/>
              </w:rPr>
            </w:r>
            <w:r w:rsidR="005B661A">
              <w:rPr>
                <w:noProof/>
                <w:webHidden/>
              </w:rPr>
              <w:fldChar w:fldCharType="separate"/>
            </w:r>
            <w:r w:rsidR="005B661A">
              <w:rPr>
                <w:noProof/>
                <w:webHidden/>
              </w:rPr>
              <w:t>3</w:t>
            </w:r>
            <w:r w:rsidR="005B661A">
              <w:rPr>
                <w:noProof/>
                <w:webHidden/>
              </w:rPr>
              <w:fldChar w:fldCharType="end"/>
            </w:r>
          </w:hyperlink>
        </w:p>
        <w:p w14:paraId="6498F18F" w14:textId="26C2B032" w:rsidR="005B661A" w:rsidRDefault="005B661A">
          <w:pPr>
            <w:pStyle w:val="Inhopg1"/>
            <w:tabs>
              <w:tab w:val="right" w:leader="dot" w:pos="4696"/>
            </w:tabs>
            <w:rPr>
              <w:rFonts w:eastAsiaTheme="minorEastAsia"/>
              <w:noProof/>
              <w:color w:val="auto"/>
              <w:sz w:val="22"/>
              <w:szCs w:val="22"/>
              <w:lang w:eastAsia="nl-NL"/>
            </w:rPr>
          </w:pPr>
          <w:hyperlink w:anchor="_Toc25156800" w:history="1">
            <w:r w:rsidRPr="00AC2188">
              <w:rPr>
                <w:rStyle w:val="Hyperlink"/>
                <w:bCs/>
                <w:noProof/>
              </w:rPr>
              <w:t>Doelstelling</w:t>
            </w:r>
            <w:r>
              <w:rPr>
                <w:noProof/>
                <w:webHidden/>
              </w:rPr>
              <w:tab/>
            </w:r>
            <w:r>
              <w:rPr>
                <w:noProof/>
                <w:webHidden/>
              </w:rPr>
              <w:fldChar w:fldCharType="begin"/>
            </w:r>
            <w:r>
              <w:rPr>
                <w:noProof/>
                <w:webHidden/>
              </w:rPr>
              <w:instrText xml:space="preserve"> PAGEREF _Toc25156800 \h </w:instrText>
            </w:r>
            <w:r>
              <w:rPr>
                <w:noProof/>
                <w:webHidden/>
              </w:rPr>
            </w:r>
            <w:r>
              <w:rPr>
                <w:noProof/>
                <w:webHidden/>
              </w:rPr>
              <w:fldChar w:fldCharType="separate"/>
            </w:r>
            <w:r>
              <w:rPr>
                <w:noProof/>
                <w:webHidden/>
              </w:rPr>
              <w:t>4</w:t>
            </w:r>
            <w:r>
              <w:rPr>
                <w:noProof/>
                <w:webHidden/>
              </w:rPr>
              <w:fldChar w:fldCharType="end"/>
            </w:r>
          </w:hyperlink>
        </w:p>
        <w:p w14:paraId="5A77F2AF" w14:textId="1F970769" w:rsidR="005B661A" w:rsidRDefault="005B661A">
          <w:pPr>
            <w:pStyle w:val="Inhopg2"/>
            <w:rPr>
              <w:rFonts w:eastAsiaTheme="minorEastAsia"/>
              <w:noProof/>
              <w:color w:val="auto"/>
              <w:sz w:val="22"/>
              <w:szCs w:val="22"/>
              <w:lang w:eastAsia="nl-NL"/>
            </w:rPr>
          </w:pPr>
          <w:hyperlink w:anchor="_Toc25156801" w:history="1">
            <w:r w:rsidRPr="00AC2188">
              <w:rPr>
                <w:rStyle w:val="Hyperlink"/>
                <w:noProof/>
              </w:rPr>
              <w:t>Betrokkernen</w:t>
            </w:r>
            <w:r>
              <w:rPr>
                <w:noProof/>
                <w:webHidden/>
              </w:rPr>
              <w:tab/>
            </w:r>
            <w:r>
              <w:rPr>
                <w:noProof/>
                <w:webHidden/>
              </w:rPr>
              <w:fldChar w:fldCharType="begin"/>
            </w:r>
            <w:r>
              <w:rPr>
                <w:noProof/>
                <w:webHidden/>
              </w:rPr>
              <w:instrText xml:space="preserve"> PAGEREF _Toc25156801 \h </w:instrText>
            </w:r>
            <w:r>
              <w:rPr>
                <w:noProof/>
                <w:webHidden/>
              </w:rPr>
            </w:r>
            <w:r>
              <w:rPr>
                <w:noProof/>
                <w:webHidden/>
              </w:rPr>
              <w:fldChar w:fldCharType="separate"/>
            </w:r>
            <w:r>
              <w:rPr>
                <w:noProof/>
                <w:webHidden/>
              </w:rPr>
              <w:t>4</w:t>
            </w:r>
            <w:r>
              <w:rPr>
                <w:noProof/>
                <w:webHidden/>
              </w:rPr>
              <w:fldChar w:fldCharType="end"/>
            </w:r>
          </w:hyperlink>
        </w:p>
        <w:p w14:paraId="46A60774" w14:textId="588EB5D2" w:rsidR="005B661A" w:rsidRDefault="005B661A">
          <w:pPr>
            <w:pStyle w:val="Inhopg2"/>
            <w:rPr>
              <w:rFonts w:eastAsiaTheme="minorEastAsia"/>
              <w:noProof/>
              <w:color w:val="auto"/>
              <w:sz w:val="22"/>
              <w:szCs w:val="22"/>
              <w:lang w:eastAsia="nl-NL"/>
            </w:rPr>
          </w:pPr>
          <w:hyperlink w:anchor="_Toc25156802" w:history="1">
            <w:r w:rsidRPr="00AC2188">
              <w:rPr>
                <w:rStyle w:val="Hyperlink"/>
                <w:noProof/>
              </w:rPr>
              <w:t>Benodigheden</w:t>
            </w:r>
            <w:r>
              <w:rPr>
                <w:noProof/>
                <w:webHidden/>
              </w:rPr>
              <w:tab/>
            </w:r>
            <w:r>
              <w:rPr>
                <w:noProof/>
                <w:webHidden/>
              </w:rPr>
              <w:fldChar w:fldCharType="begin"/>
            </w:r>
            <w:r>
              <w:rPr>
                <w:noProof/>
                <w:webHidden/>
              </w:rPr>
              <w:instrText xml:space="preserve"> PAGEREF _Toc25156802 \h </w:instrText>
            </w:r>
            <w:r>
              <w:rPr>
                <w:noProof/>
                <w:webHidden/>
              </w:rPr>
            </w:r>
            <w:r>
              <w:rPr>
                <w:noProof/>
                <w:webHidden/>
              </w:rPr>
              <w:fldChar w:fldCharType="separate"/>
            </w:r>
            <w:r>
              <w:rPr>
                <w:noProof/>
                <w:webHidden/>
              </w:rPr>
              <w:t>4</w:t>
            </w:r>
            <w:r>
              <w:rPr>
                <w:noProof/>
                <w:webHidden/>
              </w:rPr>
              <w:fldChar w:fldCharType="end"/>
            </w:r>
          </w:hyperlink>
        </w:p>
        <w:p w14:paraId="6A78CBD9" w14:textId="701EB253" w:rsidR="005B661A" w:rsidRDefault="005B661A">
          <w:pPr>
            <w:pStyle w:val="Inhopg1"/>
            <w:tabs>
              <w:tab w:val="right" w:leader="dot" w:pos="4696"/>
            </w:tabs>
            <w:rPr>
              <w:rFonts w:eastAsiaTheme="minorEastAsia"/>
              <w:noProof/>
              <w:color w:val="auto"/>
              <w:sz w:val="22"/>
              <w:szCs w:val="22"/>
              <w:lang w:eastAsia="nl-NL"/>
            </w:rPr>
          </w:pPr>
          <w:hyperlink w:anchor="_Toc25156803" w:history="1">
            <w:r w:rsidRPr="00AC2188">
              <w:rPr>
                <w:rStyle w:val="Hyperlink"/>
                <w:noProof/>
              </w:rPr>
              <w:t>Takenlijst</w:t>
            </w:r>
            <w:r>
              <w:rPr>
                <w:noProof/>
                <w:webHidden/>
              </w:rPr>
              <w:tab/>
            </w:r>
            <w:r>
              <w:rPr>
                <w:noProof/>
                <w:webHidden/>
              </w:rPr>
              <w:fldChar w:fldCharType="begin"/>
            </w:r>
            <w:r>
              <w:rPr>
                <w:noProof/>
                <w:webHidden/>
              </w:rPr>
              <w:instrText xml:space="preserve"> PAGEREF _Toc25156803 \h </w:instrText>
            </w:r>
            <w:r>
              <w:rPr>
                <w:noProof/>
                <w:webHidden/>
              </w:rPr>
            </w:r>
            <w:r>
              <w:rPr>
                <w:noProof/>
                <w:webHidden/>
              </w:rPr>
              <w:fldChar w:fldCharType="separate"/>
            </w:r>
            <w:r>
              <w:rPr>
                <w:noProof/>
                <w:webHidden/>
              </w:rPr>
              <w:t>5</w:t>
            </w:r>
            <w:r>
              <w:rPr>
                <w:noProof/>
                <w:webHidden/>
              </w:rPr>
              <w:fldChar w:fldCharType="end"/>
            </w:r>
          </w:hyperlink>
        </w:p>
        <w:p w14:paraId="37313473" w14:textId="17A6B22F" w:rsidR="005B661A" w:rsidRDefault="005B661A">
          <w:pPr>
            <w:pStyle w:val="Inhopg1"/>
            <w:tabs>
              <w:tab w:val="right" w:leader="dot" w:pos="4696"/>
            </w:tabs>
            <w:rPr>
              <w:rFonts w:eastAsiaTheme="minorEastAsia"/>
              <w:noProof/>
              <w:color w:val="auto"/>
              <w:sz w:val="22"/>
              <w:szCs w:val="22"/>
              <w:lang w:eastAsia="nl-NL"/>
            </w:rPr>
          </w:pPr>
          <w:hyperlink w:anchor="_Toc25156804" w:history="1">
            <w:r w:rsidRPr="00AC2188">
              <w:rPr>
                <w:rStyle w:val="Hyperlink"/>
                <w:noProof/>
              </w:rPr>
              <w:t>Planing</w:t>
            </w:r>
            <w:r>
              <w:rPr>
                <w:noProof/>
                <w:webHidden/>
              </w:rPr>
              <w:tab/>
            </w:r>
            <w:r>
              <w:rPr>
                <w:noProof/>
                <w:webHidden/>
              </w:rPr>
              <w:fldChar w:fldCharType="begin"/>
            </w:r>
            <w:r>
              <w:rPr>
                <w:noProof/>
                <w:webHidden/>
              </w:rPr>
              <w:instrText xml:space="preserve"> PAGEREF _Toc25156804 \h </w:instrText>
            </w:r>
            <w:r>
              <w:rPr>
                <w:noProof/>
                <w:webHidden/>
              </w:rPr>
            </w:r>
            <w:r>
              <w:rPr>
                <w:noProof/>
                <w:webHidden/>
              </w:rPr>
              <w:fldChar w:fldCharType="separate"/>
            </w:r>
            <w:r>
              <w:rPr>
                <w:noProof/>
                <w:webHidden/>
              </w:rPr>
              <w:t>6</w:t>
            </w:r>
            <w:r>
              <w:rPr>
                <w:noProof/>
                <w:webHidden/>
              </w:rPr>
              <w:fldChar w:fldCharType="end"/>
            </w:r>
          </w:hyperlink>
        </w:p>
        <w:p w14:paraId="75B5F9D7" w14:textId="3387B2BC" w:rsidR="005B661A" w:rsidRDefault="005B661A">
          <w:pPr>
            <w:pStyle w:val="Inhopg1"/>
            <w:tabs>
              <w:tab w:val="right" w:leader="dot" w:pos="4696"/>
            </w:tabs>
            <w:rPr>
              <w:rFonts w:eastAsiaTheme="minorEastAsia"/>
              <w:noProof/>
              <w:color w:val="auto"/>
              <w:sz w:val="22"/>
              <w:szCs w:val="22"/>
              <w:lang w:eastAsia="nl-NL"/>
            </w:rPr>
          </w:pPr>
          <w:hyperlink w:anchor="_Toc25156805" w:history="1">
            <w:r w:rsidRPr="00AC2188">
              <w:rPr>
                <w:rStyle w:val="Hyperlink"/>
                <w:noProof/>
              </w:rPr>
              <w:t>Risicoanalyse</w:t>
            </w:r>
            <w:r>
              <w:rPr>
                <w:noProof/>
                <w:webHidden/>
              </w:rPr>
              <w:tab/>
            </w:r>
            <w:r>
              <w:rPr>
                <w:noProof/>
                <w:webHidden/>
              </w:rPr>
              <w:fldChar w:fldCharType="begin"/>
            </w:r>
            <w:r>
              <w:rPr>
                <w:noProof/>
                <w:webHidden/>
              </w:rPr>
              <w:instrText xml:space="preserve"> PAGEREF _Toc25156805 \h </w:instrText>
            </w:r>
            <w:r>
              <w:rPr>
                <w:noProof/>
                <w:webHidden/>
              </w:rPr>
            </w:r>
            <w:r>
              <w:rPr>
                <w:noProof/>
                <w:webHidden/>
              </w:rPr>
              <w:fldChar w:fldCharType="separate"/>
            </w:r>
            <w:r>
              <w:rPr>
                <w:noProof/>
                <w:webHidden/>
              </w:rPr>
              <w:t>7</w:t>
            </w:r>
            <w:r>
              <w:rPr>
                <w:noProof/>
                <w:webHidden/>
              </w:rPr>
              <w:fldChar w:fldCharType="end"/>
            </w:r>
          </w:hyperlink>
        </w:p>
        <w:p w14:paraId="613E93AE" w14:textId="28F6A9A8" w:rsidR="005B661A" w:rsidRDefault="005B661A">
          <w:pPr>
            <w:pStyle w:val="Inhopg1"/>
            <w:tabs>
              <w:tab w:val="right" w:leader="dot" w:pos="4696"/>
            </w:tabs>
            <w:rPr>
              <w:rFonts w:eastAsiaTheme="minorEastAsia"/>
              <w:noProof/>
              <w:color w:val="auto"/>
              <w:sz w:val="22"/>
              <w:szCs w:val="22"/>
              <w:lang w:eastAsia="nl-NL"/>
            </w:rPr>
          </w:pPr>
          <w:hyperlink w:anchor="_Toc25156806" w:history="1">
            <w:r w:rsidRPr="00AC2188">
              <w:rPr>
                <w:rStyle w:val="Hyperlink"/>
                <w:noProof/>
              </w:rPr>
              <w:t>Projectgrenzen</w:t>
            </w:r>
            <w:r>
              <w:rPr>
                <w:noProof/>
                <w:webHidden/>
              </w:rPr>
              <w:tab/>
            </w:r>
            <w:r>
              <w:rPr>
                <w:noProof/>
                <w:webHidden/>
              </w:rPr>
              <w:fldChar w:fldCharType="begin"/>
            </w:r>
            <w:r>
              <w:rPr>
                <w:noProof/>
                <w:webHidden/>
              </w:rPr>
              <w:instrText xml:space="preserve"> PAGEREF _Toc25156806 \h </w:instrText>
            </w:r>
            <w:r>
              <w:rPr>
                <w:noProof/>
                <w:webHidden/>
              </w:rPr>
            </w:r>
            <w:r>
              <w:rPr>
                <w:noProof/>
                <w:webHidden/>
              </w:rPr>
              <w:fldChar w:fldCharType="separate"/>
            </w:r>
            <w:r>
              <w:rPr>
                <w:noProof/>
                <w:webHidden/>
              </w:rPr>
              <w:t>8</w:t>
            </w:r>
            <w:r>
              <w:rPr>
                <w:noProof/>
                <w:webHidden/>
              </w:rPr>
              <w:fldChar w:fldCharType="end"/>
            </w:r>
          </w:hyperlink>
        </w:p>
        <w:p w14:paraId="3C35F98B" w14:textId="38B46DAD" w:rsidR="001E1E58" w:rsidRPr="003102CF" w:rsidRDefault="001E1E58" w:rsidP="00974BF8">
          <w:pPr>
            <w:tabs>
              <w:tab w:val="left" w:pos="5670"/>
            </w:tabs>
            <w:ind w:left="5103"/>
          </w:pPr>
          <w:r w:rsidRPr="003102CF">
            <w:rPr>
              <w:b/>
              <w:noProof/>
              <w:lang w:bidi="nl-NL"/>
            </w:rPr>
            <w:fldChar w:fldCharType="end"/>
          </w:r>
        </w:p>
      </w:sdtContent>
    </w:sdt>
    <w:p w14:paraId="7DB30AE8" w14:textId="77777777" w:rsidR="000A7626" w:rsidRPr="003102CF" w:rsidRDefault="000A7626" w:rsidP="000A7626"/>
    <w:p w14:paraId="58B65613" w14:textId="77777777" w:rsidR="000A7626" w:rsidRPr="003102CF" w:rsidRDefault="000A7626" w:rsidP="000A7626">
      <w:pPr>
        <w:sectPr w:rsidR="000A7626" w:rsidRPr="003102CF" w:rsidSect="001F5E9D">
          <w:footerReference w:type="first" r:id="rId14"/>
          <w:pgSz w:w="11906" w:h="16838" w:code="9"/>
          <w:pgMar w:top="2160" w:right="1080" w:bottom="720" w:left="6120" w:header="432" w:footer="432" w:gutter="0"/>
          <w:pgNumType w:fmt="lowerRoman"/>
          <w:cols w:space="708"/>
          <w:titlePg/>
          <w:docGrid w:linePitch="360"/>
        </w:sectPr>
      </w:pPr>
    </w:p>
    <w:bookmarkStart w:id="0" w:name="_Toc25156799"/>
    <w:p w14:paraId="6610F10A" w14:textId="77777777" w:rsidR="001E1E58" w:rsidRDefault="001F032A" w:rsidP="0003123C">
      <w:pPr>
        <w:pStyle w:val="Kop1"/>
      </w:pPr>
      <w:sdt>
        <w:sdtPr>
          <w:id w:val="1498622095"/>
          <w:placeholder>
            <w:docPart w:val="ACD301A5630F4ACA89F655F82955E07A"/>
          </w:placeholder>
          <w:temporary/>
          <w:showingPlcHdr/>
          <w15:appearance w15:val="hidden"/>
        </w:sdtPr>
        <w:sdtContent>
          <w:r w:rsidR="00347AF5" w:rsidRPr="003102CF">
            <w:rPr>
              <w:lang w:bidi="nl-NL"/>
            </w:rPr>
            <w:t>Inleiding</w:t>
          </w:r>
        </w:sdtContent>
      </w:sdt>
      <w:bookmarkEnd w:id="0"/>
    </w:p>
    <w:p w14:paraId="20BA90B9" w14:textId="77777777" w:rsidR="0033060E" w:rsidRPr="005B661A" w:rsidRDefault="0033060E" w:rsidP="0033060E">
      <w:pPr>
        <w:rPr>
          <w:rFonts w:cstheme="minorHAnsi"/>
          <w:color w:val="0C5361" w:themeColor="accent2" w:themeShade="BF"/>
        </w:rPr>
      </w:pPr>
      <w:r w:rsidRPr="005B661A">
        <w:rPr>
          <w:rFonts w:cstheme="minorHAnsi"/>
          <w:color w:val="0C5361" w:themeColor="accent2" w:themeShade="BF"/>
        </w:rPr>
        <w:t xml:space="preserve">Het Alfa-College is </w:t>
      </w:r>
      <w:r w:rsidRPr="005B661A">
        <w:rPr>
          <w:rFonts w:cstheme="minorHAnsi"/>
          <w:color w:val="0C5361" w:themeColor="accent2" w:themeShade="BF"/>
          <w:shd w:val="clear" w:color="auto" w:fill="FFFFFF"/>
        </w:rPr>
        <w:t>een christelijk regionaal opleidingscentrum (ROC) voor Noord- en Oost-Nederland waar je terechtkunt voor een mbo-opleiding, educatief traject of een bedrijfsopleiding</w:t>
      </w:r>
      <w:r w:rsidRPr="005B661A">
        <w:rPr>
          <w:rFonts w:cstheme="minorHAnsi"/>
          <w:color w:val="0C5361" w:themeColor="accent2" w:themeShade="BF"/>
        </w:rPr>
        <w:t xml:space="preserve">. </w:t>
      </w:r>
    </w:p>
    <w:p w14:paraId="304EC1A1" w14:textId="77777777" w:rsidR="0033060E" w:rsidRPr="005B661A" w:rsidRDefault="0033060E" w:rsidP="0033060E">
      <w:pPr>
        <w:rPr>
          <w:rFonts w:cstheme="minorHAnsi"/>
          <w:color w:val="0C5361" w:themeColor="accent2" w:themeShade="BF"/>
        </w:rPr>
      </w:pPr>
    </w:p>
    <w:p w14:paraId="58670EB6" w14:textId="6F5FB4B9" w:rsidR="0033060E" w:rsidRPr="005B661A" w:rsidRDefault="0033060E" w:rsidP="0033060E">
      <w:pPr>
        <w:rPr>
          <w:rFonts w:cstheme="minorHAnsi"/>
          <w:color w:val="0C5361" w:themeColor="accent2" w:themeShade="BF"/>
        </w:rPr>
      </w:pPr>
      <w:r w:rsidRPr="005B661A">
        <w:rPr>
          <w:rFonts w:cstheme="minorHAnsi"/>
          <w:color w:val="0C5361" w:themeColor="accent2" w:themeShade="BF"/>
        </w:rPr>
        <w:t xml:space="preserve">De heer G. </w:t>
      </w:r>
      <w:proofErr w:type="spellStart"/>
      <w:r w:rsidRPr="005B661A">
        <w:rPr>
          <w:rFonts w:cstheme="minorHAnsi"/>
          <w:color w:val="0C5361" w:themeColor="accent2" w:themeShade="BF"/>
        </w:rPr>
        <w:t>Kluiter</w:t>
      </w:r>
      <w:proofErr w:type="spellEnd"/>
      <w:r w:rsidRPr="005B661A">
        <w:rPr>
          <w:rFonts w:cstheme="minorHAnsi"/>
          <w:color w:val="0C5361" w:themeColor="accent2" w:themeShade="BF"/>
        </w:rPr>
        <w:t xml:space="preserve">, docent en klas mentor van de Alfa-College heeft aan mij(Izabella), Gaia, </w:t>
      </w:r>
      <w:proofErr w:type="spellStart"/>
      <w:r w:rsidRPr="005B661A">
        <w:rPr>
          <w:rFonts w:cstheme="minorHAnsi"/>
          <w:color w:val="0C5361" w:themeColor="accent2" w:themeShade="BF"/>
        </w:rPr>
        <w:t>Nicolay</w:t>
      </w:r>
      <w:proofErr w:type="spellEnd"/>
      <w:r w:rsidRPr="005B661A">
        <w:rPr>
          <w:rFonts w:cstheme="minorHAnsi"/>
          <w:color w:val="0C5361" w:themeColor="accent2" w:themeShade="BF"/>
        </w:rPr>
        <w:t xml:space="preserve"> ,  Christiaan en Marvin de opdracht gegeven tot het ontwikkelen van deze Applicatie </w:t>
      </w:r>
      <w:proofErr w:type="spellStart"/>
      <w:r w:rsidRPr="005B661A">
        <w:rPr>
          <w:rFonts w:cstheme="minorHAnsi"/>
          <w:color w:val="0C5361" w:themeColor="accent2" w:themeShade="BF"/>
        </w:rPr>
        <w:t>StageSysteem</w:t>
      </w:r>
      <w:proofErr w:type="spellEnd"/>
      <w:r w:rsidRPr="005B661A">
        <w:rPr>
          <w:rFonts w:cstheme="minorHAnsi"/>
          <w:color w:val="0C5361" w:themeColor="accent2" w:themeShade="BF"/>
        </w:rPr>
        <w:t>. Het project zal onder leiding van hem worden uitgevoerd door ons. wij zijn ook de auteurs van het document dat voor u ligt.</w:t>
      </w:r>
    </w:p>
    <w:p w14:paraId="04AC3210" w14:textId="77777777" w:rsidR="0033060E" w:rsidRPr="005B661A" w:rsidRDefault="0033060E" w:rsidP="0033060E">
      <w:pPr>
        <w:rPr>
          <w:rFonts w:cstheme="minorHAnsi"/>
          <w:color w:val="0C5361" w:themeColor="accent2" w:themeShade="BF"/>
        </w:rPr>
      </w:pPr>
    </w:p>
    <w:p w14:paraId="5D095066" w14:textId="77777777" w:rsidR="0033060E" w:rsidRPr="005B661A" w:rsidRDefault="0033060E" w:rsidP="0033060E">
      <w:pPr>
        <w:rPr>
          <w:rFonts w:cstheme="minorHAnsi"/>
          <w:color w:val="0C5361" w:themeColor="accent2" w:themeShade="BF"/>
        </w:rPr>
      </w:pPr>
    </w:p>
    <w:p w14:paraId="495E48EC" w14:textId="3B5FABB0" w:rsidR="0033060E" w:rsidRPr="005B661A" w:rsidRDefault="0033060E" w:rsidP="0033060E">
      <w:pPr>
        <w:rPr>
          <w:rFonts w:cstheme="minorHAnsi"/>
          <w:color w:val="0C5361" w:themeColor="accent2" w:themeShade="BF"/>
        </w:rPr>
      </w:pPr>
      <w:r w:rsidRPr="005B661A">
        <w:rPr>
          <w:rFonts w:cstheme="minorHAnsi"/>
          <w:color w:val="0C5361" w:themeColor="accent2" w:themeShade="BF"/>
        </w:rPr>
        <w:t xml:space="preserve">Dit document is het Plan van Aanpak voor het nieuw te ontwikkelen Applicatie </w:t>
      </w:r>
      <w:proofErr w:type="spellStart"/>
      <w:r w:rsidRPr="005B661A">
        <w:rPr>
          <w:rFonts w:cstheme="minorHAnsi"/>
          <w:color w:val="0C5361" w:themeColor="accent2" w:themeShade="BF"/>
        </w:rPr>
        <w:t>StageSysteem</w:t>
      </w:r>
      <w:proofErr w:type="spellEnd"/>
      <w:r w:rsidRPr="005B661A">
        <w:rPr>
          <w:rFonts w:cstheme="minorHAnsi"/>
          <w:color w:val="0C5361" w:themeColor="accent2" w:themeShade="BF"/>
        </w:rPr>
        <w:t xml:space="preserve"> voor het Alfa-College.</w:t>
      </w:r>
    </w:p>
    <w:p w14:paraId="412066D7" w14:textId="77777777" w:rsidR="0033060E" w:rsidRPr="005B661A" w:rsidRDefault="0033060E" w:rsidP="0033060E">
      <w:pPr>
        <w:rPr>
          <w:rFonts w:cstheme="minorHAnsi"/>
          <w:i/>
          <w:color w:val="0C5361" w:themeColor="accent2" w:themeShade="BF"/>
        </w:rPr>
      </w:pPr>
    </w:p>
    <w:p w14:paraId="13162F88" w14:textId="1B285A0C" w:rsidR="0033060E" w:rsidRPr="005B661A" w:rsidRDefault="0033060E" w:rsidP="0033060E">
      <w:pPr>
        <w:rPr>
          <w:rFonts w:cstheme="minorHAnsi"/>
          <w:color w:val="0C5361" w:themeColor="accent2" w:themeShade="BF"/>
        </w:rPr>
      </w:pPr>
      <w:r w:rsidRPr="005B661A">
        <w:rPr>
          <w:rFonts w:cstheme="minorHAnsi"/>
          <w:color w:val="0C5361" w:themeColor="accent2" w:themeShade="BF"/>
        </w:rPr>
        <w:t xml:space="preserve">Het is geschreven als vervolg op de inmiddels goedgekeurde Behoefteanalyse (Behoefteanalyse </w:t>
      </w:r>
      <w:proofErr w:type="spellStart"/>
      <w:r w:rsidRPr="005B661A">
        <w:rPr>
          <w:rFonts w:cstheme="minorHAnsi"/>
          <w:color w:val="0C5361" w:themeColor="accent2" w:themeShade="BF"/>
        </w:rPr>
        <w:t>StageSysteem</w:t>
      </w:r>
      <w:proofErr w:type="spellEnd"/>
      <w:r w:rsidRPr="005B661A">
        <w:rPr>
          <w:rFonts w:cstheme="minorHAnsi"/>
          <w:color w:val="0C5361" w:themeColor="accent2" w:themeShade="BF"/>
        </w:rPr>
        <w:t xml:space="preserve">, versie 1.0, 20 November 2019, door Izabella Hassan, Gaia miglino, </w:t>
      </w:r>
      <w:proofErr w:type="spellStart"/>
      <w:r w:rsidRPr="005B661A">
        <w:rPr>
          <w:rFonts w:cstheme="minorHAnsi"/>
          <w:color w:val="0C5361" w:themeColor="accent2" w:themeShade="BF"/>
        </w:rPr>
        <w:t>Nicolay</w:t>
      </w:r>
      <w:proofErr w:type="spellEnd"/>
      <w:r w:rsidRPr="005B661A">
        <w:rPr>
          <w:rFonts w:cstheme="minorHAnsi"/>
          <w:color w:val="0C5361" w:themeColor="accent2" w:themeShade="BF"/>
        </w:rPr>
        <w:t xml:space="preserve"> Dammer, Christiaan de Jong en Marvin Koning).</w:t>
      </w:r>
    </w:p>
    <w:p w14:paraId="552A3DAF" w14:textId="77777777" w:rsidR="0033060E" w:rsidRPr="005B661A" w:rsidRDefault="0033060E" w:rsidP="0033060E">
      <w:pPr>
        <w:rPr>
          <w:rFonts w:cstheme="minorHAnsi"/>
          <w:i/>
          <w:color w:val="0C5361" w:themeColor="accent2" w:themeShade="BF"/>
        </w:rPr>
      </w:pPr>
    </w:p>
    <w:p w14:paraId="508D5524" w14:textId="77777777" w:rsidR="0033060E" w:rsidRPr="005B661A" w:rsidRDefault="0033060E" w:rsidP="0033060E">
      <w:pPr>
        <w:rPr>
          <w:rFonts w:cstheme="minorHAnsi"/>
          <w:color w:val="0C5361" w:themeColor="accent2" w:themeShade="BF"/>
        </w:rPr>
      </w:pPr>
    </w:p>
    <w:p w14:paraId="59081580" w14:textId="77777777" w:rsidR="0033060E" w:rsidRPr="005B661A" w:rsidRDefault="0033060E" w:rsidP="0033060E">
      <w:pPr>
        <w:rPr>
          <w:rFonts w:cstheme="minorHAnsi"/>
          <w:color w:val="0C5361" w:themeColor="accent2" w:themeShade="BF"/>
        </w:rPr>
      </w:pPr>
      <w:r w:rsidRPr="005B661A">
        <w:rPr>
          <w:rFonts w:cstheme="minorHAnsi"/>
          <w:color w:val="0C5361" w:themeColor="accent2" w:themeShade="BF"/>
        </w:rPr>
        <w:t xml:space="preserve">In dit </w:t>
      </w:r>
      <w:proofErr w:type="spellStart"/>
      <w:r w:rsidRPr="005B661A">
        <w:rPr>
          <w:rFonts w:cstheme="minorHAnsi"/>
          <w:color w:val="0C5361" w:themeColor="accent2" w:themeShade="BF"/>
        </w:rPr>
        <w:t>PvA</w:t>
      </w:r>
      <w:proofErr w:type="spellEnd"/>
      <w:r w:rsidRPr="005B661A">
        <w:rPr>
          <w:rFonts w:cstheme="minorHAnsi"/>
          <w:color w:val="0C5361" w:themeColor="accent2" w:themeShade="BF"/>
        </w:rPr>
        <w:t xml:space="preserve"> wordt allereerst de doelstelling van het project beschreven, en vervolgens wordt omschreven wat het project inhoudt. Daarna treft u een overzicht van de projectleden aan en de benodigdheden om dit project te kunnen uitvoeren. Tenslotte worden de taken van het project op een rij gezet en de wordt de planning uitgewerkt.</w:t>
      </w:r>
    </w:p>
    <w:p w14:paraId="32FBFA2E" w14:textId="77777777" w:rsidR="0091065F" w:rsidRPr="0091065F" w:rsidRDefault="0091065F" w:rsidP="0091065F"/>
    <w:p w14:paraId="24E159ED" w14:textId="0C69EC15" w:rsidR="001441A5" w:rsidRDefault="001441A5" w:rsidP="005B661A">
      <w:pPr>
        <w:pStyle w:val="Kop1"/>
        <w:rPr>
          <w:bCs/>
        </w:rPr>
      </w:pPr>
      <w:bookmarkStart w:id="1" w:name="_Toc25156800"/>
      <w:r>
        <w:rPr>
          <w:bCs/>
        </w:rPr>
        <w:lastRenderedPageBreak/>
        <w:t>Doelstelling</w:t>
      </w:r>
      <w:bookmarkEnd w:id="1"/>
    </w:p>
    <w:p w14:paraId="5E74B513" w14:textId="3DC72261" w:rsidR="001441A5" w:rsidRPr="005B661A" w:rsidRDefault="001441A5" w:rsidP="005B661A">
      <w:pPr>
        <w:spacing w:line="259" w:lineRule="auto"/>
        <w:rPr>
          <w:color w:val="0C5361" w:themeColor="accent2" w:themeShade="BF"/>
        </w:rPr>
      </w:pPr>
      <w:r w:rsidRPr="005B661A">
        <w:rPr>
          <w:color w:val="0C5361" w:themeColor="accent2" w:themeShade="BF"/>
        </w:rPr>
        <w:t xml:space="preserve">De doelstelling van dit project is Ontwerpen en ontwikkelen van een systeem voor het Alfa-college waarin bedrijven en stagiaires elkaar kunnen vinden en de stages van de leerlingen van de ICT-opleiding geregistreerd kunnen worden. </w:t>
      </w:r>
    </w:p>
    <w:p w14:paraId="36F6A303" w14:textId="2ED87B17" w:rsidR="005B661A" w:rsidRDefault="005B661A" w:rsidP="005B661A">
      <w:pPr>
        <w:spacing w:line="259" w:lineRule="auto"/>
        <w:rPr>
          <w:color w:val="0C5361" w:themeColor="accent2" w:themeShade="BF"/>
        </w:rPr>
      </w:pPr>
    </w:p>
    <w:p w14:paraId="41F6E265" w14:textId="19D765BB" w:rsidR="005B661A" w:rsidRPr="005B661A" w:rsidRDefault="005B661A" w:rsidP="005B661A">
      <w:pPr>
        <w:pStyle w:val="Kop2"/>
      </w:pPr>
      <w:bookmarkStart w:id="2" w:name="_Toc25156801"/>
      <w:r>
        <w:t>Betrokkenen</w:t>
      </w:r>
      <w:bookmarkEnd w:id="2"/>
    </w:p>
    <w:p w14:paraId="3E537371" w14:textId="77777777" w:rsidR="001441A5" w:rsidRDefault="001441A5" w:rsidP="001441A5">
      <w:pPr>
        <w:pStyle w:val="Grafiek0"/>
        <w:ind w:left="756"/>
      </w:pPr>
    </w:p>
    <w:tbl>
      <w:tblPr>
        <w:tblStyle w:val="Rastertabel5donker-Accent2"/>
        <w:tblW w:w="10798" w:type="dxa"/>
        <w:tblInd w:w="-380" w:type="dxa"/>
        <w:tblLook w:val="04A0" w:firstRow="1" w:lastRow="0" w:firstColumn="1" w:lastColumn="0" w:noHBand="0" w:noVBand="1"/>
      </w:tblPr>
      <w:tblGrid>
        <w:gridCol w:w="2623"/>
        <w:gridCol w:w="3066"/>
        <w:gridCol w:w="2057"/>
        <w:gridCol w:w="3052"/>
      </w:tblGrid>
      <w:tr w:rsidR="002E01E9" w14:paraId="11664BF3" w14:textId="77777777" w:rsidTr="00602636">
        <w:trPr>
          <w:cnfStyle w:val="100000000000" w:firstRow="1" w:lastRow="0" w:firstColumn="0" w:lastColumn="0" w:oddVBand="0" w:evenVBand="0" w:oddHBand="0" w:evenHBand="0" w:firstRowFirstColumn="0" w:firstRowLastColumn="0" w:lastRowFirstColumn="0" w:lastRowLastColumn="0"/>
          <w:trHeight w:val="818"/>
        </w:trPr>
        <w:tc>
          <w:tcPr>
            <w:cnfStyle w:val="001000000000" w:firstRow="0" w:lastRow="0" w:firstColumn="1" w:lastColumn="0" w:oddVBand="0" w:evenVBand="0" w:oddHBand="0" w:evenHBand="0" w:firstRowFirstColumn="0" w:firstRowLastColumn="0" w:lastRowFirstColumn="0" w:lastRowLastColumn="0"/>
            <w:tcW w:w="2623" w:type="dxa"/>
          </w:tcPr>
          <w:p w14:paraId="08E2A764" w14:textId="77777777" w:rsidR="002E01E9" w:rsidRDefault="002E01E9" w:rsidP="00C0702C">
            <w:r>
              <w:t>Naam</w:t>
            </w:r>
          </w:p>
        </w:tc>
        <w:tc>
          <w:tcPr>
            <w:tcW w:w="3066" w:type="dxa"/>
          </w:tcPr>
          <w:p w14:paraId="7A3C6A76" w14:textId="77777777" w:rsidR="002E01E9" w:rsidRDefault="002E01E9" w:rsidP="00C0702C">
            <w:pPr>
              <w:cnfStyle w:val="100000000000" w:firstRow="1" w:lastRow="0" w:firstColumn="0" w:lastColumn="0" w:oddVBand="0" w:evenVBand="0" w:oddHBand="0" w:evenHBand="0" w:firstRowFirstColumn="0" w:firstRowLastColumn="0" w:lastRowFirstColumn="0" w:lastRowLastColumn="0"/>
            </w:pPr>
            <w:r>
              <w:t>E-mailadres</w:t>
            </w:r>
          </w:p>
        </w:tc>
        <w:tc>
          <w:tcPr>
            <w:tcW w:w="2057" w:type="dxa"/>
          </w:tcPr>
          <w:p w14:paraId="7ACD277A" w14:textId="77777777" w:rsidR="002E01E9" w:rsidRDefault="002E01E9" w:rsidP="00C0702C">
            <w:pPr>
              <w:cnfStyle w:val="100000000000" w:firstRow="1" w:lastRow="0" w:firstColumn="0" w:lastColumn="0" w:oddVBand="0" w:evenVBand="0" w:oddHBand="0" w:evenHBand="0" w:firstRowFirstColumn="0" w:firstRowLastColumn="0" w:lastRowFirstColumn="0" w:lastRowLastColumn="0"/>
            </w:pPr>
            <w:r>
              <w:t>Telefoonnr.</w:t>
            </w:r>
          </w:p>
        </w:tc>
        <w:tc>
          <w:tcPr>
            <w:tcW w:w="3052" w:type="dxa"/>
          </w:tcPr>
          <w:p w14:paraId="2B7061D7" w14:textId="77777777" w:rsidR="002E01E9" w:rsidRDefault="002E01E9" w:rsidP="00C0702C">
            <w:pPr>
              <w:cnfStyle w:val="100000000000" w:firstRow="1" w:lastRow="0" w:firstColumn="0" w:lastColumn="0" w:oddVBand="0" w:evenVBand="0" w:oddHBand="0" w:evenHBand="0" w:firstRowFirstColumn="0" w:firstRowLastColumn="0" w:lastRowFirstColumn="0" w:lastRowLastColumn="0"/>
            </w:pPr>
            <w:r>
              <w:t>Functie</w:t>
            </w:r>
          </w:p>
        </w:tc>
      </w:tr>
      <w:tr w:rsidR="002E01E9" w14:paraId="658E4EC9" w14:textId="77777777" w:rsidTr="00602636">
        <w:trPr>
          <w:cnfStyle w:val="000000100000" w:firstRow="0" w:lastRow="0" w:firstColumn="0" w:lastColumn="0" w:oddVBand="0" w:evenVBand="0" w:oddHBand="1" w:evenHBand="0" w:firstRowFirstColumn="0" w:firstRowLastColumn="0" w:lastRowFirstColumn="0" w:lastRowLastColumn="0"/>
          <w:trHeight w:val="818"/>
        </w:trPr>
        <w:tc>
          <w:tcPr>
            <w:cnfStyle w:val="001000000000" w:firstRow="0" w:lastRow="0" w:firstColumn="1" w:lastColumn="0" w:oddVBand="0" w:evenVBand="0" w:oddHBand="0" w:evenHBand="0" w:firstRowFirstColumn="0" w:firstRowLastColumn="0" w:lastRowFirstColumn="0" w:lastRowLastColumn="0"/>
            <w:tcW w:w="2623" w:type="dxa"/>
          </w:tcPr>
          <w:p w14:paraId="1C7C70C3" w14:textId="77777777" w:rsidR="002E01E9" w:rsidRDefault="002E01E9" w:rsidP="00C0702C">
            <w:r>
              <w:t>Izabella Hassan</w:t>
            </w:r>
          </w:p>
        </w:tc>
        <w:tc>
          <w:tcPr>
            <w:tcW w:w="3066" w:type="dxa"/>
          </w:tcPr>
          <w:p w14:paraId="6CFEA741" w14:textId="77777777" w:rsidR="002E01E9" w:rsidRDefault="002E01E9" w:rsidP="00C0702C">
            <w:pPr>
              <w:cnfStyle w:val="000000100000" w:firstRow="0" w:lastRow="0" w:firstColumn="0" w:lastColumn="0" w:oddVBand="0" w:evenVBand="0" w:oddHBand="1" w:evenHBand="0" w:firstRowFirstColumn="0" w:firstRowLastColumn="0" w:lastRowFirstColumn="0" w:lastRowLastColumn="0"/>
            </w:pPr>
            <w:r>
              <w:t>f.hassan@student....nl</w:t>
            </w:r>
          </w:p>
        </w:tc>
        <w:tc>
          <w:tcPr>
            <w:tcW w:w="2057" w:type="dxa"/>
          </w:tcPr>
          <w:p w14:paraId="00634E38" w14:textId="77777777" w:rsidR="002E01E9" w:rsidRDefault="002E01E9" w:rsidP="00C0702C">
            <w:pPr>
              <w:cnfStyle w:val="000000100000" w:firstRow="0" w:lastRow="0" w:firstColumn="0" w:lastColumn="0" w:oddVBand="0" w:evenVBand="0" w:oddHBand="1" w:evenHBand="0" w:firstRowFirstColumn="0" w:firstRowLastColumn="0" w:lastRowFirstColumn="0" w:lastRowLastColumn="0"/>
            </w:pPr>
            <w:r>
              <w:t>06 -394-422-24</w:t>
            </w:r>
          </w:p>
        </w:tc>
        <w:tc>
          <w:tcPr>
            <w:tcW w:w="3052" w:type="dxa"/>
          </w:tcPr>
          <w:p w14:paraId="7CBC7981" w14:textId="77777777" w:rsidR="002E01E9" w:rsidRDefault="002E01E9" w:rsidP="00C0702C">
            <w:pPr>
              <w:cnfStyle w:val="000000100000" w:firstRow="0" w:lastRow="0" w:firstColumn="0" w:lastColumn="0" w:oddVBand="0" w:evenVBand="0" w:oddHBand="1" w:evenHBand="0" w:firstRowFirstColumn="0" w:firstRowLastColumn="0" w:lastRowFirstColumn="0" w:lastRowLastColumn="0"/>
            </w:pPr>
            <w:r>
              <w:t>Front-end Developer</w:t>
            </w:r>
          </w:p>
        </w:tc>
      </w:tr>
      <w:tr w:rsidR="002E01E9" w14:paraId="52D500B2" w14:textId="77777777" w:rsidTr="00602636">
        <w:trPr>
          <w:trHeight w:val="818"/>
        </w:trPr>
        <w:tc>
          <w:tcPr>
            <w:cnfStyle w:val="001000000000" w:firstRow="0" w:lastRow="0" w:firstColumn="1" w:lastColumn="0" w:oddVBand="0" w:evenVBand="0" w:oddHBand="0" w:evenHBand="0" w:firstRowFirstColumn="0" w:firstRowLastColumn="0" w:lastRowFirstColumn="0" w:lastRowLastColumn="0"/>
            <w:tcW w:w="2623" w:type="dxa"/>
          </w:tcPr>
          <w:p w14:paraId="1F716617" w14:textId="77777777" w:rsidR="002E01E9" w:rsidRDefault="002E01E9" w:rsidP="00C0702C">
            <w:r>
              <w:t>Gaia Miglino</w:t>
            </w:r>
          </w:p>
        </w:tc>
        <w:tc>
          <w:tcPr>
            <w:tcW w:w="3066" w:type="dxa"/>
          </w:tcPr>
          <w:p w14:paraId="5C663780" w14:textId="58275915" w:rsidR="002E01E9" w:rsidRDefault="004A3CBB" w:rsidP="00C0702C">
            <w:pPr>
              <w:cnfStyle w:val="000000000000" w:firstRow="0" w:lastRow="0" w:firstColumn="0" w:lastColumn="0" w:oddVBand="0" w:evenVBand="0" w:oddHBand="0" w:evenHBand="0" w:firstRowFirstColumn="0" w:firstRowLastColumn="0" w:lastRowFirstColumn="0" w:lastRowLastColumn="0"/>
            </w:pPr>
            <w:r>
              <w:t>g</w:t>
            </w:r>
            <w:r w:rsidR="002E01E9">
              <w:t>.miglino@student...nl</w:t>
            </w:r>
          </w:p>
        </w:tc>
        <w:tc>
          <w:tcPr>
            <w:tcW w:w="2057" w:type="dxa"/>
          </w:tcPr>
          <w:p w14:paraId="586C1DB6" w14:textId="77777777" w:rsidR="002E01E9" w:rsidRDefault="002E01E9" w:rsidP="00C0702C">
            <w:pPr>
              <w:cnfStyle w:val="000000000000" w:firstRow="0" w:lastRow="0" w:firstColumn="0" w:lastColumn="0" w:oddVBand="0" w:evenVBand="0" w:oddHBand="0" w:evenHBand="0" w:firstRowFirstColumn="0" w:firstRowLastColumn="0" w:lastRowFirstColumn="0" w:lastRowLastColumn="0"/>
            </w:pPr>
            <w:r>
              <w:t>06 -417-682-82</w:t>
            </w:r>
          </w:p>
        </w:tc>
        <w:tc>
          <w:tcPr>
            <w:tcW w:w="3052" w:type="dxa"/>
          </w:tcPr>
          <w:p w14:paraId="46BCC4C1" w14:textId="77777777" w:rsidR="002E01E9" w:rsidRDefault="002E01E9" w:rsidP="00C0702C">
            <w:pPr>
              <w:cnfStyle w:val="000000000000" w:firstRow="0" w:lastRow="0" w:firstColumn="0" w:lastColumn="0" w:oddVBand="0" w:evenVBand="0" w:oddHBand="0" w:evenHBand="0" w:firstRowFirstColumn="0" w:firstRowLastColumn="0" w:lastRowFirstColumn="0" w:lastRowLastColumn="0"/>
            </w:pPr>
            <w:r>
              <w:t>Front-end Developer</w:t>
            </w:r>
          </w:p>
        </w:tc>
      </w:tr>
      <w:tr w:rsidR="002E01E9" w14:paraId="3FE2118D" w14:textId="77777777" w:rsidTr="00602636">
        <w:trPr>
          <w:cnfStyle w:val="000000100000" w:firstRow="0" w:lastRow="0" w:firstColumn="0" w:lastColumn="0" w:oddVBand="0" w:evenVBand="0" w:oddHBand="1" w:evenHBand="0" w:firstRowFirstColumn="0" w:firstRowLastColumn="0" w:lastRowFirstColumn="0" w:lastRowLastColumn="0"/>
          <w:trHeight w:val="818"/>
        </w:trPr>
        <w:tc>
          <w:tcPr>
            <w:cnfStyle w:val="001000000000" w:firstRow="0" w:lastRow="0" w:firstColumn="1" w:lastColumn="0" w:oddVBand="0" w:evenVBand="0" w:oddHBand="0" w:evenHBand="0" w:firstRowFirstColumn="0" w:firstRowLastColumn="0" w:lastRowFirstColumn="0" w:lastRowLastColumn="0"/>
            <w:tcW w:w="2623" w:type="dxa"/>
          </w:tcPr>
          <w:p w14:paraId="50888BAC" w14:textId="77777777" w:rsidR="002E01E9" w:rsidRDefault="002E01E9" w:rsidP="00C0702C">
            <w:proofErr w:type="spellStart"/>
            <w:r>
              <w:t>Nicolay</w:t>
            </w:r>
            <w:proofErr w:type="spellEnd"/>
            <w:r>
              <w:t xml:space="preserve"> Dammer</w:t>
            </w:r>
          </w:p>
        </w:tc>
        <w:tc>
          <w:tcPr>
            <w:tcW w:w="3066" w:type="dxa"/>
          </w:tcPr>
          <w:p w14:paraId="21632B9D" w14:textId="7B2B8836" w:rsidR="002E01E9" w:rsidRDefault="004A3CBB" w:rsidP="00C0702C">
            <w:pPr>
              <w:cnfStyle w:val="000000100000" w:firstRow="0" w:lastRow="0" w:firstColumn="0" w:lastColumn="0" w:oddVBand="0" w:evenVBand="0" w:oddHBand="1" w:evenHBand="0" w:firstRowFirstColumn="0" w:firstRowLastColumn="0" w:lastRowFirstColumn="0" w:lastRowLastColumn="0"/>
            </w:pPr>
            <w:r>
              <w:t>n</w:t>
            </w:r>
            <w:r w:rsidR="002E01E9">
              <w:t>.dammer@student....nl</w:t>
            </w:r>
          </w:p>
        </w:tc>
        <w:tc>
          <w:tcPr>
            <w:tcW w:w="2057" w:type="dxa"/>
          </w:tcPr>
          <w:p w14:paraId="748CEF9D" w14:textId="77777777" w:rsidR="002E01E9" w:rsidRDefault="002E01E9" w:rsidP="00C0702C">
            <w:pPr>
              <w:cnfStyle w:val="000000100000" w:firstRow="0" w:lastRow="0" w:firstColumn="0" w:lastColumn="0" w:oddVBand="0" w:evenVBand="0" w:oddHBand="1" w:evenHBand="0" w:firstRowFirstColumn="0" w:firstRowLastColumn="0" w:lastRowFirstColumn="0" w:lastRowLastColumn="0"/>
            </w:pPr>
            <w:r>
              <w:t>06 -152-874-62</w:t>
            </w:r>
          </w:p>
        </w:tc>
        <w:tc>
          <w:tcPr>
            <w:tcW w:w="3052" w:type="dxa"/>
          </w:tcPr>
          <w:p w14:paraId="5DD1421C" w14:textId="77777777" w:rsidR="002E01E9" w:rsidRDefault="002E01E9" w:rsidP="00C0702C">
            <w:pPr>
              <w:cnfStyle w:val="000000100000" w:firstRow="0" w:lastRow="0" w:firstColumn="0" w:lastColumn="0" w:oddVBand="0" w:evenVBand="0" w:oddHBand="1" w:evenHBand="0" w:firstRowFirstColumn="0" w:firstRowLastColumn="0" w:lastRowFirstColumn="0" w:lastRowLastColumn="0"/>
            </w:pPr>
            <w:proofErr w:type="spellStart"/>
            <w:r>
              <w:t>Back-end</w:t>
            </w:r>
            <w:proofErr w:type="spellEnd"/>
            <w:r>
              <w:t xml:space="preserve"> Developer</w:t>
            </w:r>
          </w:p>
        </w:tc>
      </w:tr>
      <w:tr w:rsidR="002E01E9" w14:paraId="6493F95F" w14:textId="77777777" w:rsidTr="00602636">
        <w:trPr>
          <w:trHeight w:val="1334"/>
        </w:trPr>
        <w:tc>
          <w:tcPr>
            <w:cnfStyle w:val="001000000000" w:firstRow="0" w:lastRow="0" w:firstColumn="1" w:lastColumn="0" w:oddVBand="0" w:evenVBand="0" w:oddHBand="0" w:evenHBand="0" w:firstRowFirstColumn="0" w:firstRowLastColumn="0" w:lastRowFirstColumn="0" w:lastRowLastColumn="0"/>
            <w:tcW w:w="2623" w:type="dxa"/>
          </w:tcPr>
          <w:p w14:paraId="5EC81ED8" w14:textId="77777777" w:rsidR="002E01E9" w:rsidRDefault="002E01E9" w:rsidP="00C0702C">
            <w:r>
              <w:t>Marvin Koning</w:t>
            </w:r>
          </w:p>
        </w:tc>
        <w:tc>
          <w:tcPr>
            <w:tcW w:w="3066" w:type="dxa"/>
          </w:tcPr>
          <w:p w14:paraId="3E542F64" w14:textId="51BBFD70" w:rsidR="002E01E9" w:rsidRDefault="004A3CBB" w:rsidP="00C0702C">
            <w:pPr>
              <w:spacing w:line="480" w:lineRule="auto"/>
              <w:cnfStyle w:val="000000000000" w:firstRow="0" w:lastRow="0" w:firstColumn="0" w:lastColumn="0" w:oddVBand="0" w:evenVBand="0" w:oddHBand="0" w:evenHBand="0" w:firstRowFirstColumn="0" w:firstRowLastColumn="0" w:lastRowFirstColumn="0" w:lastRowLastColumn="0"/>
            </w:pPr>
            <w:r>
              <w:t>m</w:t>
            </w:r>
            <w:r w:rsidR="002E01E9">
              <w:t>.</w:t>
            </w:r>
            <w:r>
              <w:t>k</w:t>
            </w:r>
            <w:r w:rsidR="002E01E9">
              <w:t>oning02@student...nl</w:t>
            </w:r>
          </w:p>
        </w:tc>
        <w:tc>
          <w:tcPr>
            <w:tcW w:w="2057" w:type="dxa"/>
          </w:tcPr>
          <w:p w14:paraId="3EAAF0E3" w14:textId="77777777" w:rsidR="002E01E9" w:rsidRDefault="002E01E9" w:rsidP="00C0702C">
            <w:pPr>
              <w:cnfStyle w:val="000000000000" w:firstRow="0" w:lastRow="0" w:firstColumn="0" w:lastColumn="0" w:oddVBand="0" w:evenVBand="0" w:oddHBand="0" w:evenHBand="0" w:firstRowFirstColumn="0" w:firstRowLastColumn="0" w:lastRowFirstColumn="0" w:lastRowLastColumn="0"/>
            </w:pPr>
            <w:r>
              <w:t>06 -227-501-17</w:t>
            </w:r>
          </w:p>
        </w:tc>
        <w:tc>
          <w:tcPr>
            <w:tcW w:w="3052" w:type="dxa"/>
          </w:tcPr>
          <w:p w14:paraId="3EE7FAF9" w14:textId="77777777" w:rsidR="002E01E9" w:rsidRDefault="002E01E9" w:rsidP="00C0702C">
            <w:pPr>
              <w:cnfStyle w:val="000000000000" w:firstRow="0" w:lastRow="0" w:firstColumn="0" w:lastColumn="0" w:oddVBand="0" w:evenVBand="0" w:oddHBand="0" w:evenHBand="0" w:firstRowFirstColumn="0" w:firstRowLastColumn="0" w:lastRowFirstColumn="0" w:lastRowLastColumn="0"/>
            </w:pPr>
            <w:proofErr w:type="spellStart"/>
            <w:r>
              <w:t>Back-end</w:t>
            </w:r>
            <w:proofErr w:type="spellEnd"/>
            <w:r>
              <w:t xml:space="preserve"> Developer</w:t>
            </w:r>
          </w:p>
        </w:tc>
      </w:tr>
      <w:tr w:rsidR="002E01E9" w14:paraId="67BB05F5" w14:textId="77777777" w:rsidTr="00602636">
        <w:trPr>
          <w:cnfStyle w:val="000000100000" w:firstRow="0" w:lastRow="0" w:firstColumn="0" w:lastColumn="0" w:oddVBand="0" w:evenVBand="0" w:oddHBand="1" w:evenHBand="0" w:firstRowFirstColumn="0" w:firstRowLastColumn="0" w:lastRowFirstColumn="0" w:lastRowLastColumn="0"/>
          <w:trHeight w:val="818"/>
        </w:trPr>
        <w:tc>
          <w:tcPr>
            <w:cnfStyle w:val="001000000000" w:firstRow="0" w:lastRow="0" w:firstColumn="1" w:lastColumn="0" w:oddVBand="0" w:evenVBand="0" w:oddHBand="0" w:evenHBand="0" w:firstRowFirstColumn="0" w:firstRowLastColumn="0" w:lastRowFirstColumn="0" w:lastRowLastColumn="0"/>
            <w:tcW w:w="2623" w:type="dxa"/>
          </w:tcPr>
          <w:p w14:paraId="1BD2A654" w14:textId="77777777" w:rsidR="002E01E9" w:rsidRDefault="002E01E9" w:rsidP="00C0702C">
            <w:r>
              <w:t>Christiaan de Jong</w:t>
            </w:r>
          </w:p>
        </w:tc>
        <w:tc>
          <w:tcPr>
            <w:tcW w:w="3066" w:type="dxa"/>
          </w:tcPr>
          <w:p w14:paraId="7B439ECE" w14:textId="5AE2B569" w:rsidR="002E01E9" w:rsidRDefault="004A3CBB" w:rsidP="00C0702C">
            <w:pPr>
              <w:cnfStyle w:val="000000100000" w:firstRow="0" w:lastRow="0" w:firstColumn="0" w:lastColumn="0" w:oddVBand="0" w:evenVBand="0" w:oddHBand="1" w:evenHBand="0" w:firstRowFirstColumn="0" w:firstRowLastColumn="0" w:lastRowFirstColumn="0" w:lastRowLastColumn="0"/>
            </w:pPr>
            <w:r>
              <w:t>cpj</w:t>
            </w:r>
            <w:r w:rsidR="002E01E9">
              <w:t>.dejong@student....nl</w:t>
            </w:r>
          </w:p>
        </w:tc>
        <w:tc>
          <w:tcPr>
            <w:tcW w:w="2057" w:type="dxa"/>
          </w:tcPr>
          <w:p w14:paraId="6C30512D" w14:textId="77777777" w:rsidR="002E01E9" w:rsidRDefault="002E01E9" w:rsidP="00C0702C">
            <w:pPr>
              <w:cnfStyle w:val="000000100000" w:firstRow="0" w:lastRow="0" w:firstColumn="0" w:lastColumn="0" w:oddVBand="0" w:evenVBand="0" w:oddHBand="1" w:evenHBand="0" w:firstRowFirstColumn="0" w:firstRowLastColumn="0" w:lastRowFirstColumn="0" w:lastRowLastColumn="0"/>
            </w:pPr>
            <w:r>
              <w:t>06 -394-222-66</w:t>
            </w:r>
          </w:p>
        </w:tc>
        <w:tc>
          <w:tcPr>
            <w:tcW w:w="3052" w:type="dxa"/>
          </w:tcPr>
          <w:p w14:paraId="14A70D6F" w14:textId="77777777" w:rsidR="002E01E9" w:rsidRDefault="002E01E9" w:rsidP="00C0702C">
            <w:pPr>
              <w:cnfStyle w:val="000000100000" w:firstRow="0" w:lastRow="0" w:firstColumn="0" w:lastColumn="0" w:oddVBand="0" w:evenVBand="0" w:oddHBand="1" w:evenHBand="0" w:firstRowFirstColumn="0" w:firstRowLastColumn="0" w:lastRowFirstColumn="0" w:lastRowLastColumn="0"/>
            </w:pPr>
            <w:proofErr w:type="spellStart"/>
            <w:r>
              <w:t>Api</w:t>
            </w:r>
            <w:proofErr w:type="spellEnd"/>
            <w:r>
              <w:t xml:space="preserve"> Developer</w:t>
            </w:r>
          </w:p>
        </w:tc>
      </w:tr>
      <w:tr w:rsidR="00602636" w14:paraId="71902882" w14:textId="77777777" w:rsidTr="00D529BD">
        <w:trPr>
          <w:trHeight w:val="818"/>
        </w:trPr>
        <w:tc>
          <w:tcPr>
            <w:cnfStyle w:val="001000000000" w:firstRow="0" w:lastRow="0" w:firstColumn="1" w:lastColumn="0" w:oddVBand="0" w:evenVBand="0" w:oddHBand="0" w:evenHBand="0" w:firstRowFirstColumn="0" w:firstRowLastColumn="0" w:lastRowFirstColumn="0" w:lastRowLastColumn="0"/>
            <w:tcW w:w="2623" w:type="dxa"/>
          </w:tcPr>
          <w:p w14:paraId="62A896C2" w14:textId="77777777" w:rsidR="00602636" w:rsidRDefault="00602636" w:rsidP="00D529BD">
            <w:proofErr w:type="spellStart"/>
            <w:r>
              <w:t>Remon</w:t>
            </w:r>
            <w:proofErr w:type="spellEnd"/>
            <w:r>
              <w:t xml:space="preserve"> Hulst</w:t>
            </w:r>
          </w:p>
        </w:tc>
        <w:tc>
          <w:tcPr>
            <w:tcW w:w="3066" w:type="dxa"/>
          </w:tcPr>
          <w:p w14:paraId="78AC76AD" w14:textId="3E843F51" w:rsidR="00602636" w:rsidRDefault="004A3CBB" w:rsidP="00D529BD">
            <w:pPr>
              <w:cnfStyle w:val="000000000000" w:firstRow="0" w:lastRow="0" w:firstColumn="0" w:lastColumn="0" w:oddVBand="0" w:evenVBand="0" w:oddHBand="0" w:evenHBand="0" w:firstRowFirstColumn="0" w:firstRowLastColumn="0" w:lastRowFirstColumn="0" w:lastRowLastColumn="0"/>
            </w:pPr>
            <w:r>
              <w:t>ri.hulst@student....nl</w:t>
            </w:r>
          </w:p>
        </w:tc>
        <w:tc>
          <w:tcPr>
            <w:tcW w:w="2057" w:type="dxa"/>
          </w:tcPr>
          <w:p w14:paraId="0B51C1C3" w14:textId="13CBA004" w:rsidR="00602636" w:rsidRDefault="004A3CBB" w:rsidP="00D529BD">
            <w:pPr>
              <w:cnfStyle w:val="000000000000" w:firstRow="0" w:lastRow="0" w:firstColumn="0" w:lastColumn="0" w:oddVBand="0" w:evenVBand="0" w:oddHBand="0" w:evenHBand="0" w:firstRowFirstColumn="0" w:firstRowLastColumn="0" w:lastRowFirstColumn="0" w:lastRowLastColumn="0"/>
            </w:pPr>
            <w:r>
              <w:t>06- 253-501-59</w:t>
            </w:r>
          </w:p>
        </w:tc>
        <w:tc>
          <w:tcPr>
            <w:tcW w:w="3052" w:type="dxa"/>
          </w:tcPr>
          <w:p w14:paraId="5A831381" w14:textId="77777777" w:rsidR="00602636" w:rsidRDefault="00602636" w:rsidP="00D529BD">
            <w:pPr>
              <w:cnfStyle w:val="000000000000" w:firstRow="0" w:lastRow="0" w:firstColumn="0" w:lastColumn="0" w:oddVBand="0" w:evenVBand="0" w:oddHBand="0" w:evenHBand="0" w:firstRowFirstColumn="0" w:firstRowLastColumn="0" w:lastRowFirstColumn="0" w:lastRowLastColumn="0"/>
            </w:pPr>
            <w:r>
              <w:t>Student</w:t>
            </w:r>
          </w:p>
        </w:tc>
      </w:tr>
      <w:tr w:rsidR="006D1166" w14:paraId="487FAEEA" w14:textId="77777777" w:rsidTr="002477D1">
        <w:trPr>
          <w:cnfStyle w:val="000000100000" w:firstRow="0" w:lastRow="0" w:firstColumn="0" w:lastColumn="0" w:oddVBand="0" w:evenVBand="0" w:oddHBand="1" w:evenHBand="0" w:firstRowFirstColumn="0" w:firstRowLastColumn="0" w:lastRowFirstColumn="0" w:lastRowLastColumn="0"/>
          <w:trHeight w:val="818"/>
        </w:trPr>
        <w:tc>
          <w:tcPr>
            <w:cnfStyle w:val="001000000000" w:firstRow="0" w:lastRow="0" w:firstColumn="1" w:lastColumn="0" w:oddVBand="0" w:evenVBand="0" w:oddHBand="0" w:evenHBand="0" w:firstRowFirstColumn="0" w:firstRowLastColumn="0" w:lastRowFirstColumn="0" w:lastRowLastColumn="0"/>
            <w:tcW w:w="2623" w:type="dxa"/>
          </w:tcPr>
          <w:p w14:paraId="298C5637" w14:textId="77777777" w:rsidR="006D1166" w:rsidRDefault="006D1166" w:rsidP="002477D1">
            <w:r>
              <w:t>Peter Til</w:t>
            </w:r>
          </w:p>
        </w:tc>
        <w:tc>
          <w:tcPr>
            <w:tcW w:w="3066" w:type="dxa"/>
          </w:tcPr>
          <w:p w14:paraId="07D44078" w14:textId="6D6798DA" w:rsidR="006D1166" w:rsidRDefault="004A3CBB" w:rsidP="002477D1">
            <w:pPr>
              <w:cnfStyle w:val="000000100000" w:firstRow="0" w:lastRow="0" w:firstColumn="0" w:lastColumn="0" w:oddVBand="0" w:evenVBand="0" w:oddHBand="1" w:evenHBand="0" w:firstRowFirstColumn="0" w:firstRowLastColumn="0" w:lastRowFirstColumn="0" w:lastRowLastColumn="0"/>
            </w:pPr>
            <w:r>
              <w:t>Djp.til@student......nl</w:t>
            </w:r>
          </w:p>
        </w:tc>
        <w:tc>
          <w:tcPr>
            <w:tcW w:w="2057" w:type="dxa"/>
          </w:tcPr>
          <w:p w14:paraId="74B9EFD1" w14:textId="6A8D3BFC" w:rsidR="006D1166" w:rsidRDefault="004A3CBB" w:rsidP="002477D1">
            <w:pPr>
              <w:cnfStyle w:val="000000100000" w:firstRow="0" w:lastRow="0" w:firstColumn="0" w:lastColumn="0" w:oddVBand="0" w:evenVBand="0" w:oddHBand="1" w:evenHBand="0" w:firstRowFirstColumn="0" w:firstRowLastColumn="0" w:lastRowFirstColumn="0" w:lastRowLastColumn="0"/>
            </w:pPr>
            <w:r>
              <w:t xml:space="preserve">06- </w:t>
            </w:r>
            <w:r w:rsidR="001F51B2">
              <w:t>391</w:t>
            </w:r>
            <w:r>
              <w:t>-</w:t>
            </w:r>
            <w:r w:rsidR="001F51B2">
              <w:t>214</w:t>
            </w:r>
            <w:r>
              <w:t>-</w:t>
            </w:r>
            <w:r w:rsidR="001F51B2">
              <w:t>22</w:t>
            </w:r>
          </w:p>
        </w:tc>
        <w:tc>
          <w:tcPr>
            <w:tcW w:w="3052" w:type="dxa"/>
          </w:tcPr>
          <w:p w14:paraId="1C3215EC" w14:textId="77777777" w:rsidR="006D1166" w:rsidRDefault="006D1166" w:rsidP="002477D1">
            <w:pPr>
              <w:cnfStyle w:val="000000100000" w:firstRow="0" w:lastRow="0" w:firstColumn="0" w:lastColumn="0" w:oddVBand="0" w:evenVBand="0" w:oddHBand="1" w:evenHBand="0" w:firstRowFirstColumn="0" w:firstRowLastColumn="0" w:lastRowFirstColumn="0" w:lastRowLastColumn="0"/>
            </w:pPr>
            <w:r>
              <w:t>Student</w:t>
            </w:r>
          </w:p>
        </w:tc>
      </w:tr>
      <w:tr w:rsidR="006D1166" w14:paraId="04C5EE24" w14:textId="77777777" w:rsidTr="00576CDA">
        <w:trPr>
          <w:trHeight w:val="818"/>
        </w:trPr>
        <w:tc>
          <w:tcPr>
            <w:cnfStyle w:val="001000000000" w:firstRow="0" w:lastRow="0" w:firstColumn="1" w:lastColumn="0" w:oddVBand="0" w:evenVBand="0" w:oddHBand="0" w:evenHBand="0" w:firstRowFirstColumn="0" w:firstRowLastColumn="0" w:lastRowFirstColumn="0" w:lastRowLastColumn="0"/>
            <w:tcW w:w="2623" w:type="dxa"/>
          </w:tcPr>
          <w:p w14:paraId="2164B7DD" w14:textId="77777777" w:rsidR="006D1166" w:rsidRDefault="006D1166" w:rsidP="00576CDA">
            <w:r>
              <w:t>Johan Strootman</w:t>
            </w:r>
          </w:p>
        </w:tc>
        <w:tc>
          <w:tcPr>
            <w:tcW w:w="3066" w:type="dxa"/>
          </w:tcPr>
          <w:p w14:paraId="2FEE4AD0" w14:textId="3A22893D" w:rsidR="006D1166" w:rsidRDefault="004A3CBB" w:rsidP="00576CDA">
            <w:pPr>
              <w:cnfStyle w:val="000000000000" w:firstRow="0" w:lastRow="0" w:firstColumn="0" w:lastColumn="0" w:oddVBand="0" w:evenVBand="0" w:oddHBand="0" w:evenHBand="0" w:firstRowFirstColumn="0" w:firstRowLastColumn="0" w:lastRowFirstColumn="0" w:lastRowLastColumn="0"/>
            </w:pPr>
            <w:r>
              <w:t>jj.strootman@alfa-college.nl</w:t>
            </w:r>
          </w:p>
        </w:tc>
        <w:tc>
          <w:tcPr>
            <w:tcW w:w="2057" w:type="dxa"/>
          </w:tcPr>
          <w:p w14:paraId="63B8E9DF" w14:textId="732365E7" w:rsidR="006D1166" w:rsidRDefault="001F51B2" w:rsidP="00576CDA">
            <w:pPr>
              <w:cnfStyle w:val="000000000000" w:firstRow="0" w:lastRow="0" w:firstColumn="0" w:lastColumn="0" w:oddVBand="0" w:evenVBand="0" w:oddHBand="0" w:evenHBand="0" w:firstRowFirstColumn="0" w:firstRowLastColumn="0" w:lastRowFirstColumn="0" w:lastRowLastColumn="0"/>
            </w:pPr>
            <w:r>
              <w:t>06- 303-468-34</w:t>
            </w:r>
          </w:p>
        </w:tc>
        <w:tc>
          <w:tcPr>
            <w:tcW w:w="3052" w:type="dxa"/>
          </w:tcPr>
          <w:p w14:paraId="47F107D2" w14:textId="35CED5A9" w:rsidR="006D1166" w:rsidRDefault="006D1166" w:rsidP="00576CDA">
            <w:pPr>
              <w:cnfStyle w:val="000000000000" w:firstRow="0" w:lastRow="0" w:firstColumn="0" w:lastColumn="0" w:oddVBand="0" w:evenVBand="0" w:oddHBand="0" w:evenHBand="0" w:firstRowFirstColumn="0" w:firstRowLastColumn="0" w:lastRowFirstColumn="0" w:lastRowLastColumn="0"/>
            </w:pPr>
            <w:r>
              <w:t>Docent</w:t>
            </w:r>
          </w:p>
        </w:tc>
      </w:tr>
      <w:tr w:rsidR="001F51B2" w14:paraId="473D7403" w14:textId="77777777" w:rsidTr="006F68EC">
        <w:trPr>
          <w:cnfStyle w:val="000000100000" w:firstRow="0" w:lastRow="0" w:firstColumn="0" w:lastColumn="0" w:oddVBand="0" w:evenVBand="0" w:oddHBand="1" w:evenHBand="0" w:firstRowFirstColumn="0" w:firstRowLastColumn="0" w:lastRowFirstColumn="0" w:lastRowLastColumn="0"/>
          <w:trHeight w:val="818"/>
        </w:trPr>
        <w:tc>
          <w:tcPr>
            <w:cnfStyle w:val="001000000000" w:firstRow="0" w:lastRow="0" w:firstColumn="1" w:lastColumn="0" w:oddVBand="0" w:evenVBand="0" w:oddHBand="0" w:evenHBand="0" w:firstRowFirstColumn="0" w:firstRowLastColumn="0" w:lastRowFirstColumn="0" w:lastRowLastColumn="0"/>
            <w:tcW w:w="2623" w:type="dxa"/>
          </w:tcPr>
          <w:p w14:paraId="284441B0" w14:textId="77777777" w:rsidR="001F51B2" w:rsidRDefault="001F51B2" w:rsidP="001F51B2">
            <w:r>
              <w:t>Johan Koster</w:t>
            </w:r>
          </w:p>
        </w:tc>
        <w:tc>
          <w:tcPr>
            <w:tcW w:w="3066" w:type="dxa"/>
          </w:tcPr>
          <w:p w14:paraId="5D98C47E" w14:textId="61FFADE3" w:rsidR="001F51B2" w:rsidRDefault="001F51B2" w:rsidP="001F51B2">
            <w:pPr>
              <w:cnfStyle w:val="000000100000" w:firstRow="0" w:lastRow="0" w:firstColumn="0" w:lastColumn="0" w:oddVBand="0" w:evenVBand="0" w:oddHBand="1" w:evenHBand="0" w:firstRowFirstColumn="0" w:firstRowLastColumn="0" w:lastRowFirstColumn="0" w:lastRowLastColumn="0"/>
            </w:pPr>
            <w:proofErr w:type="spellStart"/>
            <w:r>
              <w:t>j.koster@alfa-college</w:t>
            </w:r>
            <w:proofErr w:type="spellEnd"/>
          </w:p>
        </w:tc>
        <w:tc>
          <w:tcPr>
            <w:tcW w:w="2057" w:type="dxa"/>
          </w:tcPr>
          <w:p w14:paraId="48B70185" w14:textId="2F502234" w:rsidR="001F51B2" w:rsidRDefault="001F51B2" w:rsidP="001F51B2">
            <w:pPr>
              <w:cnfStyle w:val="000000100000" w:firstRow="0" w:lastRow="0" w:firstColumn="0" w:lastColumn="0" w:oddVBand="0" w:evenVBand="0" w:oddHBand="1" w:evenHBand="0" w:firstRowFirstColumn="0" w:firstRowLastColumn="0" w:lastRowFirstColumn="0" w:lastRowLastColumn="0"/>
            </w:pPr>
            <w:r>
              <w:t>06- 534-189-09</w:t>
            </w:r>
          </w:p>
        </w:tc>
        <w:tc>
          <w:tcPr>
            <w:tcW w:w="3052" w:type="dxa"/>
          </w:tcPr>
          <w:p w14:paraId="2FC22CCD" w14:textId="77777777" w:rsidR="001F51B2" w:rsidRDefault="001F51B2" w:rsidP="001F51B2">
            <w:pPr>
              <w:cnfStyle w:val="000000100000" w:firstRow="0" w:lastRow="0" w:firstColumn="0" w:lastColumn="0" w:oddVBand="0" w:evenVBand="0" w:oddHBand="1" w:evenHBand="0" w:firstRowFirstColumn="0" w:firstRowLastColumn="0" w:lastRowFirstColumn="0" w:lastRowLastColumn="0"/>
            </w:pPr>
            <w:r>
              <w:t>Docent/Mentor</w:t>
            </w:r>
          </w:p>
        </w:tc>
      </w:tr>
      <w:tr w:rsidR="001F51B2" w14:paraId="0324AE2E" w14:textId="77777777" w:rsidTr="00702D26">
        <w:trPr>
          <w:trHeight w:val="818"/>
        </w:trPr>
        <w:tc>
          <w:tcPr>
            <w:cnfStyle w:val="001000000000" w:firstRow="0" w:lastRow="0" w:firstColumn="1" w:lastColumn="0" w:oddVBand="0" w:evenVBand="0" w:oddHBand="0" w:evenHBand="0" w:firstRowFirstColumn="0" w:firstRowLastColumn="0" w:lastRowFirstColumn="0" w:lastRowLastColumn="0"/>
            <w:tcW w:w="2623" w:type="dxa"/>
          </w:tcPr>
          <w:p w14:paraId="24A77170" w14:textId="77777777" w:rsidR="001F51B2" w:rsidRDefault="001F51B2" w:rsidP="001F51B2">
            <w:proofErr w:type="spellStart"/>
            <w:r>
              <w:t>Fransica</w:t>
            </w:r>
            <w:proofErr w:type="spellEnd"/>
            <w:r>
              <w:t xml:space="preserve"> </w:t>
            </w:r>
            <w:proofErr w:type="spellStart"/>
            <w:r>
              <w:t>Fouchier</w:t>
            </w:r>
            <w:proofErr w:type="spellEnd"/>
          </w:p>
        </w:tc>
        <w:tc>
          <w:tcPr>
            <w:tcW w:w="3066" w:type="dxa"/>
          </w:tcPr>
          <w:p w14:paraId="46B7A87C" w14:textId="3CC18EB1" w:rsidR="001F51B2" w:rsidRDefault="001F51B2" w:rsidP="001F51B2">
            <w:pPr>
              <w:cnfStyle w:val="000000000000" w:firstRow="0" w:lastRow="0" w:firstColumn="0" w:lastColumn="0" w:oddVBand="0" w:evenVBand="0" w:oddHBand="0" w:evenHBand="0" w:firstRowFirstColumn="0" w:firstRowLastColumn="0" w:lastRowFirstColumn="0" w:lastRowLastColumn="0"/>
            </w:pPr>
            <w:proofErr w:type="spellStart"/>
            <w:r>
              <w:t>Fj.fouchier@alfa-college</w:t>
            </w:r>
            <w:proofErr w:type="spellEnd"/>
          </w:p>
        </w:tc>
        <w:tc>
          <w:tcPr>
            <w:tcW w:w="2057" w:type="dxa"/>
          </w:tcPr>
          <w:p w14:paraId="0EC76BE0" w14:textId="437E0A4C" w:rsidR="001F51B2" w:rsidRDefault="001F51B2" w:rsidP="001F51B2">
            <w:pPr>
              <w:cnfStyle w:val="000000000000" w:firstRow="0" w:lastRow="0" w:firstColumn="0" w:lastColumn="0" w:oddVBand="0" w:evenVBand="0" w:oddHBand="0" w:evenHBand="0" w:firstRowFirstColumn="0" w:firstRowLastColumn="0" w:lastRowFirstColumn="0" w:lastRowLastColumn="0"/>
            </w:pPr>
            <w:r>
              <w:t>06- 204-468-59</w:t>
            </w:r>
          </w:p>
        </w:tc>
        <w:tc>
          <w:tcPr>
            <w:tcW w:w="3052" w:type="dxa"/>
          </w:tcPr>
          <w:p w14:paraId="13822727" w14:textId="77777777" w:rsidR="001F51B2" w:rsidRDefault="001F51B2" w:rsidP="001F51B2">
            <w:pPr>
              <w:cnfStyle w:val="000000000000" w:firstRow="0" w:lastRow="0" w:firstColumn="0" w:lastColumn="0" w:oddVBand="0" w:evenVBand="0" w:oddHBand="0" w:evenHBand="0" w:firstRowFirstColumn="0" w:firstRowLastColumn="0" w:lastRowFirstColumn="0" w:lastRowLastColumn="0"/>
            </w:pPr>
            <w:r>
              <w:t xml:space="preserve">Mentor/ Stage Coördinator </w:t>
            </w:r>
          </w:p>
        </w:tc>
      </w:tr>
      <w:tr w:rsidR="001F51B2" w14:paraId="6EA9A52F" w14:textId="77777777" w:rsidTr="00B050A1">
        <w:trPr>
          <w:cnfStyle w:val="000000100000" w:firstRow="0" w:lastRow="0" w:firstColumn="0" w:lastColumn="0" w:oddVBand="0" w:evenVBand="0" w:oddHBand="1" w:evenHBand="0" w:firstRowFirstColumn="0" w:firstRowLastColumn="0" w:lastRowFirstColumn="0" w:lastRowLastColumn="0"/>
          <w:trHeight w:val="818"/>
        </w:trPr>
        <w:tc>
          <w:tcPr>
            <w:cnfStyle w:val="001000000000" w:firstRow="0" w:lastRow="0" w:firstColumn="1" w:lastColumn="0" w:oddVBand="0" w:evenVBand="0" w:oddHBand="0" w:evenHBand="0" w:firstRowFirstColumn="0" w:firstRowLastColumn="0" w:lastRowFirstColumn="0" w:lastRowLastColumn="0"/>
            <w:tcW w:w="2623" w:type="dxa"/>
          </w:tcPr>
          <w:p w14:paraId="5E20FD12" w14:textId="77777777" w:rsidR="001F51B2" w:rsidRDefault="001F51B2" w:rsidP="001F51B2">
            <w:r>
              <w:lastRenderedPageBreak/>
              <w:t>Marko Spaans</w:t>
            </w:r>
          </w:p>
        </w:tc>
        <w:tc>
          <w:tcPr>
            <w:tcW w:w="3066" w:type="dxa"/>
          </w:tcPr>
          <w:p w14:paraId="329977DA" w14:textId="68A614B7" w:rsidR="001F51B2" w:rsidRDefault="001F51B2" w:rsidP="001F51B2">
            <w:pPr>
              <w:cnfStyle w:val="000000100000" w:firstRow="0" w:lastRow="0" w:firstColumn="0" w:lastColumn="0" w:oddVBand="0" w:evenVBand="0" w:oddHBand="1" w:evenHBand="0" w:firstRowFirstColumn="0" w:firstRowLastColumn="0" w:lastRowFirstColumn="0" w:lastRowLastColumn="0"/>
            </w:pPr>
            <w:r>
              <w:t>m.spaans@alfa-college</w:t>
            </w:r>
          </w:p>
        </w:tc>
        <w:tc>
          <w:tcPr>
            <w:tcW w:w="2057" w:type="dxa"/>
          </w:tcPr>
          <w:p w14:paraId="4497B7A4" w14:textId="76394748" w:rsidR="001F51B2" w:rsidRDefault="001F51B2" w:rsidP="001F51B2">
            <w:pPr>
              <w:cnfStyle w:val="000000100000" w:firstRow="0" w:lastRow="0" w:firstColumn="0" w:lastColumn="0" w:oddVBand="0" w:evenVBand="0" w:oddHBand="1" w:evenHBand="0" w:firstRowFirstColumn="0" w:firstRowLastColumn="0" w:lastRowFirstColumn="0" w:lastRowLastColumn="0"/>
            </w:pPr>
            <w:r>
              <w:t>06- 000-000-00</w:t>
            </w:r>
          </w:p>
        </w:tc>
        <w:tc>
          <w:tcPr>
            <w:tcW w:w="3052" w:type="dxa"/>
          </w:tcPr>
          <w:p w14:paraId="0B6CF96E" w14:textId="77777777" w:rsidR="001F51B2" w:rsidRDefault="001F51B2" w:rsidP="001F51B2">
            <w:pPr>
              <w:cnfStyle w:val="000000100000" w:firstRow="0" w:lastRow="0" w:firstColumn="0" w:lastColumn="0" w:oddVBand="0" w:evenVBand="0" w:oddHBand="1" w:evenHBand="0" w:firstRowFirstColumn="0" w:firstRowLastColumn="0" w:lastRowFirstColumn="0" w:lastRowLastColumn="0"/>
            </w:pPr>
            <w:r>
              <w:t>Stage Coördinator</w:t>
            </w:r>
          </w:p>
        </w:tc>
      </w:tr>
      <w:tr w:rsidR="001F51B2" w14:paraId="4694B152" w14:textId="77777777" w:rsidTr="00883BEF">
        <w:trPr>
          <w:trHeight w:val="818"/>
        </w:trPr>
        <w:tc>
          <w:tcPr>
            <w:cnfStyle w:val="001000000000" w:firstRow="0" w:lastRow="0" w:firstColumn="1" w:lastColumn="0" w:oddVBand="0" w:evenVBand="0" w:oddHBand="0" w:evenHBand="0" w:firstRowFirstColumn="0" w:firstRowLastColumn="0" w:lastRowFirstColumn="0" w:lastRowLastColumn="0"/>
            <w:tcW w:w="2623" w:type="dxa"/>
          </w:tcPr>
          <w:p w14:paraId="1089CDCA" w14:textId="77777777" w:rsidR="001F51B2" w:rsidRDefault="001F51B2" w:rsidP="001F51B2">
            <w:proofErr w:type="spellStart"/>
            <w:r>
              <w:t>Rene</w:t>
            </w:r>
            <w:proofErr w:type="spellEnd"/>
            <w:r>
              <w:t xml:space="preserve"> van Pelt</w:t>
            </w:r>
          </w:p>
        </w:tc>
        <w:tc>
          <w:tcPr>
            <w:tcW w:w="3066" w:type="dxa"/>
          </w:tcPr>
          <w:p w14:paraId="11A88831" w14:textId="308CC131" w:rsidR="001F51B2" w:rsidRDefault="001A629D" w:rsidP="001F51B2">
            <w:pPr>
              <w:cnfStyle w:val="000000000000" w:firstRow="0" w:lastRow="0" w:firstColumn="0" w:lastColumn="0" w:oddVBand="0" w:evenVBand="0" w:oddHBand="0" w:evenHBand="0" w:firstRowFirstColumn="0" w:firstRowLastColumn="0" w:lastRowFirstColumn="0" w:lastRowLastColumn="0"/>
            </w:pPr>
            <w:r>
              <w:t>contact@renevanpe.lt</w:t>
            </w:r>
          </w:p>
        </w:tc>
        <w:tc>
          <w:tcPr>
            <w:tcW w:w="2057" w:type="dxa"/>
          </w:tcPr>
          <w:p w14:paraId="097D700F" w14:textId="5437170C" w:rsidR="001F51B2" w:rsidRDefault="001F51B2" w:rsidP="001F51B2">
            <w:pPr>
              <w:cnfStyle w:val="000000000000" w:firstRow="0" w:lastRow="0" w:firstColumn="0" w:lastColumn="0" w:oddVBand="0" w:evenVBand="0" w:oddHBand="0" w:evenHBand="0" w:firstRowFirstColumn="0" w:firstRowLastColumn="0" w:lastRowFirstColumn="0" w:lastRowLastColumn="0"/>
            </w:pPr>
            <w:r>
              <w:t xml:space="preserve">06- </w:t>
            </w:r>
            <w:r w:rsidR="001A629D">
              <w:t>437-004-54</w:t>
            </w:r>
          </w:p>
        </w:tc>
        <w:tc>
          <w:tcPr>
            <w:tcW w:w="3052" w:type="dxa"/>
          </w:tcPr>
          <w:p w14:paraId="2C40A207" w14:textId="1D4279EA" w:rsidR="001F51B2" w:rsidRDefault="001F51B2" w:rsidP="001F51B2">
            <w:pPr>
              <w:cnfStyle w:val="000000000000" w:firstRow="0" w:lastRow="0" w:firstColumn="0" w:lastColumn="0" w:oddVBand="0" w:evenVBand="0" w:oddHBand="0" w:evenHBand="0" w:firstRowFirstColumn="0" w:firstRowLastColumn="0" w:lastRowFirstColumn="0" w:lastRowLastColumn="0"/>
            </w:pPr>
            <w:r>
              <w:t>Praktijkbegeleider</w:t>
            </w:r>
          </w:p>
        </w:tc>
      </w:tr>
      <w:tr w:rsidR="001F51B2" w14:paraId="3EAE5F7C" w14:textId="77777777" w:rsidTr="00883BEF">
        <w:trPr>
          <w:cnfStyle w:val="000000100000" w:firstRow="0" w:lastRow="0" w:firstColumn="0" w:lastColumn="0" w:oddVBand="0" w:evenVBand="0" w:oddHBand="1" w:evenHBand="0" w:firstRowFirstColumn="0" w:firstRowLastColumn="0" w:lastRowFirstColumn="0" w:lastRowLastColumn="0"/>
          <w:trHeight w:val="818"/>
        </w:trPr>
        <w:tc>
          <w:tcPr>
            <w:cnfStyle w:val="001000000000" w:firstRow="0" w:lastRow="0" w:firstColumn="1" w:lastColumn="0" w:oddVBand="0" w:evenVBand="0" w:oddHBand="0" w:evenHBand="0" w:firstRowFirstColumn="0" w:firstRowLastColumn="0" w:lastRowFirstColumn="0" w:lastRowLastColumn="0"/>
            <w:tcW w:w="2623" w:type="dxa"/>
          </w:tcPr>
          <w:p w14:paraId="51637B44" w14:textId="57A7CAFA" w:rsidR="001F51B2" w:rsidRDefault="001F51B2" w:rsidP="001F51B2">
            <w:r>
              <w:t>……</w:t>
            </w:r>
          </w:p>
        </w:tc>
        <w:tc>
          <w:tcPr>
            <w:tcW w:w="3066" w:type="dxa"/>
          </w:tcPr>
          <w:p w14:paraId="707CCFCB" w14:textId="4959BB5D" w:rsidR="001F51B2" w:rsidRDefault="001A629D" w:rsidP="001F51B2">
            <w:pPr>
              <w:cnfStyle w:val="000000100000" w:firstRow="0" w:lastRow="0" w:firstColumn="0" w:lastColumn="0" w:oddVBand="0" w:evenVBand="0" w:oddHBand="1" w:evenHBand="0" w:firstRowFirstColumn="0" w:firstRowLastColumn="0" w:lastRowFirstColumn="0" w:lastRowLastColumn="0"/>
            </w:pPr>
            <w:r>
              <w:t>……………………</w:t>
            </w:r>
          </w:p>
        </w:tc>
        <w:tc>
          <w:tcPr>
            <w:tcW w:w="2057" w:type="dxa"/>
          </w:tcPr>
          <w:p w14:paraId="7F3C94C1" w14:textId="5CC7C0B8" w:rsidR="001F51B2" w:rsidRDefault="001F51B2" w:rsidP="001F51B2">
            <w:pPr>
              <w:cnfStyle w:val="000000100000" w:firstRow="0" w:lastRow="0" w:firstColumn="0" w:lastColumn="0" w:oddVBand="0" w:evenVBand="0" w:oddHBand="1" w:evenHBand="0" w:firstRowFirstColumn="0" w:firstRowLastColumn="0" w:lastRowFirstColumn="0" w:lastRowLastColumn="0"/>
            </w:pPr>
            <w:r>
              <w:t>06- 000-000-00</w:t>
            </w:r>
          </w:p>
        </w:tc>
        <w:tc>
          <w:tcPr>
            <w:tcW w:w="3052" w:type="dxa"/>
          </w:tcPr>
          <w:p w14:paraId="5223B39D" w14:textId="354B2132" w:rsidR="001F51B2" w:rsidRDefault="001F51B2" w:rsidP="001F51B2">
            <w:pPr>
              <w:cnfStyle w:val="000000100000" w:firstRow="0" w:lastRow="0" w:firstColumn="0" w:lastColumn="0" w:oddVBand="0" w:evenVBand="0" w:oddHBand="1" w:evenHBand="0" w:firstRowFirstColumn="0" w:firstRowLastColumn="0" w:lastRowFirstColumn="0" w:lastRowLastColumn="0"/>
            </w:pPr>
            <w:r>
              <w:t>Praktijkbegeleider</w:t>
            </w:r>
          </w:p>
        </w:tc>
      </w:tr>
      <w:tr w:rsidR="001F51B2" w14:paraId="4398265D" w14:textId="77777777" w:rsidTr="00D529BD">
        <w:trPr>
          <w:trHeight w:val="818"/>
        </w:trPr>
        <w:tc>
          <w:tcPr>
            <w:cnfStyle w:val="001000000000" w:firstRow="0" w:lastRow="0" w:firstColumn="1" w:lastColumn="0" w:oddVBand="0" w:evenVBand="0" w:oddHBand="0" w:evenHBand="0" w:firstRowFirstColumn="0" w:firstRowLastColumn="0" w:lastRowFirstColumn="0" w:lastRowLastColumn="0"/>
            <w:tcW w:w="2623" w:type="dxa"/>
          </w:tcPr>
          <w:p w14:paraId="426EEB9A" w14:textId="77777777" w:rsidR="001F51B2" w:rsidRDefault="001F51B2" w:rsidP="001F51B2">
            <w:r>
              <w:t>Bjorn Boes</w:t>
            </w:r>
          </w:p>
        </w:tc>
        <w:tc>
          <w:tcPr>
            <w:tcW w:w="3066" w:type="dxa"/>
          </w:tcPr>
          <w:p w14:paraId="34514DD6" w14:textId="0F830B7D" w:rsidR="001F51B2" w:rsidRDefault="001A629D" w:rsidP="001F51B2">
            <w:pPr>
              <w:cnfStyle w:val="000000000000" w:firstRow="0" w:lastRow="0" w:firstColumn="0" w:lastColumn="0" w:oddVBand="0" w:evenVBand="0" w:oddHBand="0" w:evenHBand="0" w:firstRowFirstColumn="0" w:firstRowLastColumn="0" w:lastRowFirstColumn="0" w:lastRowLastColumn="0"/>
            </w:pPr>
            <w:r>
              <w:t>……………..</w:t>
            </w:r>
          </w:p>
        </w:tc>
        <w:tc>
          <w:tcPr>
            <w:tcW w:w="2057" w:type="dxa"/>
          </w:tcPr>
          <w:p w14:paraId="2E23CAE2" w14:textId="7A4CEF4E" w:rsidR="001F51B2" w:rsidRDefault="001F51B2" w:rsidP="001F51B2">
            <w:pPr>
              <w:cnfStyle w:val="000000000000" w:firstRow="0" w:lastRow="0" w:firstColumn="0" w:lastColumn="0" w:oddVBand="0" w:evenVBand="0" w:oddHBand="0" w:evenHBand="0" w:firstRowFirstColumn="0" w:firstRowLastColumn="0" w:lastRowFirstColumn="0" w:lastRowLastColumn="0"/>
            </w:pPr>
            <w:r>
              <w:t>06- 152-431-69</w:t>
            </w:r>
          </w:p>
        </w:tc>
        <w:tc>
          <w:tcPr>
            <w:tcW w:w="3052" w:type="dxa"/>
          </w:tcPr>
          <w:p w14:paraId="2E2B0629" w14:textId="77777777" w:rsidR="001F51B2" w:rsidRDefault="001F51B2" w:rsidP="001F51B2">
            <w:pPr>
              <w:cnfStyle w:val="000000000000" w:firstRow="0" w:lastRow="0" w:firstColumn="0" w:lastColumn="0" w:oddVBand="0" w:evenVBand="0" w:oddHBand="0" w:evenHBand="0" w:firstRowFirstColumn="0" w:firstRowLastColumn="0" w:lastRowFirstColumn="0" w:lastRowLastColumn="0"/>
            </w:pPr>
            <w:r>
              <w:t>Bedrijf</w:t>
            </w:r>
          </w:p>
        </w:tc>
      </w:tr>
      <w:tr w:rsidR="001F51B2" w14:paraId="697231AC" w14:textId="77777777" w:rsidTr="00602636">
        <w:trPr>
          <w:cnfStyle w:val="000000100000" w:firstRow="0" w:lastRow="0" w:firstColumn="0" w:lastColumn="0" w:oddVBand="0" w:evenVBand="0" w:oddHBand="1" w:evenHBand="0" w:firstRowFirstColumn="0" w:firstRowLastColumn="0" w:lastRowFirstColumn="0" w:lastRowLastColumn="0"/>
          <w:trHeight w:val="818"/>
        </w:trPr>
        <w:tc>
          <w:tcPr>
            <w:cnfStyle w:val="001000000000" w:firstRow="0" w:lastRow="0" w:firstColumn="1" w:lastColumn="0" w:oddVBand="0" w:evenVBand="0" w:oddHBand="0" w:evenHBand="0" w:firstRowFirstColumn="0" w:firstRowLastColumn="0" w:lastRowFirstColumn="0" w:lastRowLastColumn="0"/>
            <w:tcW w:w="2623" w:type="dxa"/>
          </w:tcPr>
          <w:p w14:paraId="08EDEC57" w14:textId="64E9D8F4" w:rsidR="001F51B2" w:rsidRDefault="001F51B2" w:rsidP="001F51B2">
            <w:r>
              <w:t xml:space="preserve">Bob </w:t>
            </w:r>
            <w:proofErr w:type="spellStart"/>
            <w:r>
              <w:t>Graafsma</w:t>
            </w:r>
            <w:proofErr w:type="spellEnd"/>
          </w:p>
        </w:tc>
        <w:tc>
          <w:tcPr>
            <w:tcW w:w="3066" w:type="dxa"/>
          </w:tcPr>
          <w:p w14:paraId="2A908B11" w14:textId="31379BAB" w:rsidR="001F51B2" w:rsidRDefault="001A629D" w:rsidP="001F51B2">
            <w:pPr>
              <w:cnfStyle w:val="000000100000" w:firstRow="0" w:lastRow="0" w:firstColumn="0" w:lastColumn="0" w:oddVBand="0" w:evenVBand="0" w:oddHBand="1" w:evenHBand="0" w:firstRowFirstColumn="0" w:firstRowLastColumn="0" w:lastRowFirstColumn="0" w:lastRowLastColumn="0"/>
            </w:pPr>
            <w:r>
              <w:t>……………….</w:t>
            </w:r>
          </w:p>
        </w:tc>
        <w:tc>
          <w:tcPr>
            <w:tcW w:w="2057" w:type="dxa"/>
          </w:tcPr>
          <w:p w14:paraId="0633CD44" w14:textId="5DAD9178" w:rsidR="001F51B2" w:rsidRDefault="001F51B2" w:rsidP="001F51B2">
            <w:pPr>
              <w:cnfStyle w:val="000000100000" w:firstRow="0" w:lastRow="0" w:firstColumn="0" w:lastColumn="0" w:oddVBand="0" w:evenVBand="0" w:oddHBand="1" w:evenHBand="0" w:firstRowFirstColumn="0" w:firstRowLastColumn="0" w:lastRowFirstColumn="0" w:lastRowLastColumn="0"/>
            </w:pPr>
            <w:r>
              <w:t xml:space="preserve">06- </w:t>
            </w:r>
            <w:r w:rsidR="001A629D">
              <w:t>251-087-86</w:t>
            </w:r>
          </w:p>
        </w:tc>
        <w:tc>
          <w:tcPr>
            <w:tcW w:w="3052" w:type="dxa"/>
          </w:tcPr>
          <w:p w14:paraId="0C566520" w14:textId="5F201E48" w:rsidR="001F51B2" w:rsidRDefault="001F51B2" w:rsidP="001F51B2">
            <w:pPr>
              <w:cnfStyle w:val="000000100000" w:firstRow="0" w:lastRow="0" w:firstColumn="0" w:lastColumn="0" w:oddVBand="0" w:evenVBand="0" w:oddHBand="1" w:evenHBand="0" w:firstRowFirstColumn="0" w:firstRowLastColumn="0" w:lastRowFirstColumn="0" w:lastRowLastColumn="0"/>
            </w:pPr>
            <w:r>
              <w:t>Bedrijf</w:t>
            </w:r>
          </w:p>
        </w:tc>
      </w:tr>
    </w:tbl>
    <w:p w14:paraId="15EF37F1" w14:textId="4A2EB5AD" w:rsidR="001441A5" w:rsidRDefault="001441A5" w:rsidP="002E01E9">
      <w:pPr>
        <w:pStyle w:val="Grafiekopsommingsteken4"/>
        <w:numPr>
          <w:ilvl w:val="0"/>
          <w:numId w:val="0"/>
        </w:numPr>
        <w:rPr>
          <w:rFonts w:cstheme="minorHAnsi"/>
          <w:color w:val="0C5361" w:themeColor="accent2" w:themeShade="BF"/>
          <w:sz w:val="22"/>
          <w:szCs w:val="22"/>
        </w:rPr>
      </w:pPr>
    </w:p>
    <w:p w14:paraId="7CFC9984" w14:textId="019A5DD5" w:rsidR="002E01E9" w:rsidRDefault="002E01E9" w:rsidP="002E01E9">
      <w:pPr>
        <w:pStyle w:val="Grafiekopsommingsteken4"/>
        <w:numPr>
          <w:ilvl w:val="0"/>
          <w:numId w:val="0"/>
        </w:numPr>
        <w:rPr>
          <w:rFonts w:cstheme="minorHAnsi"/>
          <w:color w:val="0C5361" w:themeColor="accent2" w:themeShade="BF"/>
          <w:sz w:val="22"/>
          <w:szCs w:val="22"/>
        </w:rPr>
      </w:pPr>
    </w:p>
    <w:p w14:paraId="1A0E780B" w14:textId="381FF24C" w:rsidR="002E01E9" w:rsidRDefault="002E01E9" w:rsidP="002E01E9">
      <w:pPr>
        <w:pStyle w:val="Grafiekopsommingsteken4"/>
        <w:numPr>
          <w:ilvl w:val="0"/>
          <w:numId w:val="0"/>
        </w:numPr>
        <w:rPr>
          <w:rFonts w:cstheme="minorHAnsi"/>
          <w:color w:val="0C5361" w:themeColor="accent2" w:themeShade="BF"/>
          <w:sz w:val="22"/>
          <w:szCs w:val="22"/>
        </w:rPr>
      </w:pPr>
    </w:p>
    <w:p w14:paraId="3C9F2AB5" w14:textId="413642DC" w:rsidR="002E01E9" w:rsidRDefault="002E01E9" w:rsidP="002E01E9">
      <w:pPr>
        <w:pStyle w:val="Grafiekopsommingsteken4"/>
        <w:numPr>
          <w:ilvl w:val="0"/>
          <w:numId w:val="0"/>
        </w:numPr>
        <w:rPr>
          <w:rFonts w:cstheme="minorHAnsi"/>
          <w:color w:val="0C5361" w:themeColor="accent2" w:themeShade="BF"/>
          <w:sz w:val="22"/>
          <w:szCs w:val="22"/>
        </w:rPr>
      </w:pPr>
    </w:p>
    <w:p w14:paraId="59AFDB58" w14:textId="4A7EAE9D" w:rsidR="002E01E9" w:rsidRDefault="002E01E9" w:rsidP="002E01E9">
      <w:pPr>
        <w:pStyle w:val="Grafiekopsommingsteken4"/>
        <w:numPr>
          <w:ilvl w:val="0"/>
          <w:numId w:val="0"/>
        </w:numPr>
        <w:rPr>
          <w:rFonts w:cstheme="minorHAnsi"/>
          <w:color w:val="0C5361" w:themeColor="accent2" w:themeShade="BF"/>
          <w:sz w:val="22"/>
          <w:szCs w:val="22"/>
        </w:rPr>
      </w:pPr>
    </w:p>
    <w:p w14:paraId="78FD893C" w14:textId="3186B896" w:rsidR="002E01E9" w:rsidRDefault="002E01E9" w:rsidP="002E01E9">
      <w:pPr>
        <w:pStyle w:val="Grafiekopsommingsteken4"/>
        <w:numPr>
          <w:ilvl w:val="0"/>
          <w:numId w:val="0"/>
        </w:numPr>
        <w:rPr>
          <w:rFonts w:cstheme="minorHAnsi"/>
          <w:color w:val="0C5361" w:themeColor="accent2" w:themeShade="BF"/>
          <w:sz w:val="22"/>
          <w:szCs w:val="22"/>
        </w:rPr>
      </w:pPr>
    </w:p>
    <w:p w14:paraId="18641AA7" w14:textId="535F2912" w:rsidR="002E01E9" w:rsidRDefault="002E01E9" w:rsidP="002E01E9">
      <w:pPr>
        <w:pStyle w:val="Grafiekopsommingsteken4"/>
        <w:numPr>
          <w:ilvl w:val="0"/>
          <w:numId w:val="0"/>
        </w:numPr>
        <w:rPr>
          <w:rFonts w:cstheme="minorHAnsi"/>
          <w:color w:val="0C5361" w:themeColor="accent2" w:themeShade="BF"/>
          <w:sz w:val="22"/>
          <w:szCs w:val="22"/>
        </w:rPr>
      </w:pPr>
    </w:p>
    <w:p w14:paraId="04B77E6B" w14:textId="0E799169" w:rsidR="002E01E9" w:rsidRDefault="002E01E9" w:rsidP="002E01E9">
      <w:pPr>
        <w:pStyle w:val="Grafiekopsommingsteken4"/>
        <w:numPr>
          <w:ilvl w:val="0"/>
          <w:numId w:val="0"/>
        </w:numPr>
        <w:rPr>
          <w:rFonts w:cstheme="minorHAnsi"/>
          <w:color w:val="0C5361" w:themeColor="accent2" w:themeShade="BF"/>
          <w:sz w:val="22"/>
          <w:szCs w:val="22"/>
        </w:rPr>
      </w:pPr>
    </w:p>
    <w:p w14:paraId="68CC2802" w14:textId="7B27BDC6" w:rsidR="002E01E9" w:rsidRDefault="002E01E9" w:rsidP="002E01E9">
      <w:pPr>
        <w:pStyle w:val="Grafiekopsommingsteken4"/>
        <w:numPr>
          <w:ilvl w:val="0"/>
          <w:numId w:val="0"/>
        </w:numPr>
        <w:rPr>
          <w:rFonts w:cstheme="minorHAnsi"/>
          <w:color w:val="0C5361" w:themeColor="accent2" w:themeShade="BF"/>
          <w:sz w:val="22"/>
          <w:szCs w:val="22"/>
        </w:rPr>
      </w:pPr>
    </w:p>
    <w:p w14:paraId="3EA84818" w14:textId="58E2A19A" w:rsidR="002E01E9" w:rsidRDefault="002E01E9" w:rsidP="002E01E9">
      <w:pPr>
        <w:pStyle w:val="Grafiekopsommingsteken4"/>
        <w:numPr>
          <w:ilvl w:val="0"/>
          <w:numId w:val="0"/>
        </w:numPr>
        <w:rPr>
          <w:rFonts w:cstheme="minorHAnsi"/>
          <w:color w:val="0C5361" w:themeColor="accent2" w:themeShade="BF"/>
          <w:sz w:val="22"/>
          <w:szCs w:val="22"/>
        </w:rPr>
      </w:pPr>
    </w:p>
    <w:p w14:paraId="095E6578" w14:textId="05675BE1" w:rsidR="002E01E9" w:rsidRDefault="002E01E9" w:rsidP="002E01E9">
      <w:pPr>
        <w:pStyle w:val="Grafiekopsommingsteken4"/>
        <w:numPr>
          <w:ilvl w:val="0"/>
          <w:numId w:val="0"/>
        </w:numPr>
        <w:rPr>
          <w:rFonts w:cstheme="minorHAnsi"/>
          <w:color w:val="0C5361" w:themeColor="accent2" w:themeShade="BF"/>
          <w:sz w:val="22"/>
          <w:szCs w:val="22"/>
        </w:rPr>
      </w:pPr>
    </w:p>
    <w:p w14:paraId="693C6B73" w14:textId="4DF31B21" w:rsidR="002E01E9" w:rsidRDefault="002E01E9" w:rsidP="002E01E9">
      <w:pPr>
        <w:pStyle w:val="Grafiekopsommingsteken4"/>
        <w:numPr>
          <w:ilvl w:val="0"/>
          <w:numId w:val="0"/>
        </w:numPr>
        <w:rPr>
          <w:rFonts w:cstheme="minorHAnsi"/>
          <w:color w:val="0C5361" w:themeColor="accent2" w:themeShade="BF"/>
          <w:sz w:val="22"/>
          <w:szCs w:val="22"/>
        </w:rPr>
      </w:pPr>
    </w:p>
    <w:p w14:paraId="0264A09A" w14:textId="6971DEBA" w:rsidR="002E01E9" w:rsidRDefault="002E01E9" w:rsidP="002E01E9">
      <w:pPr>
        <w:pStyle w:val="Grafiekopsommingsteken4"/>
        <w:numPr>
          <w:ilvl w:val="0"/>
          <w:numId w:val="0"/>
        </w:numPr>
        <w:rPr>
          <w:rFonts w:cstheme="minorHAnsi"/>
          <w:color w:val="0C5361" w:themeColor="accent2" w:themeShade="BF"/>
          <w:sz w:val="22"/>
          <w:szCs w:val="22"/>
        </w:rPr>
      </w:pPr>
    </w:p>
    <w:p w14:paraId="507A7AE9" w14:textId="05CA185C" w:rsidR="002E01E9" w:rsidRDefault="002E01E9" w:rsidP="002E01E9">
      <w:pPr>
        <w:pStyle w:val="Grafiekopsommingsteken4"/>
        <w:numPr>
          <w:ilvl w:val="0"/>
          <w:numId w:val="0"/>
        </w:numPr>
        <w:rPr>
          <w:rFonts w:cstheme="minorHAnsi"/>
          <w:color w:val="0C5361" w:themeColor="accent2" w:themeShade="BF"/>
          <w:sz w:val="22"/>
          <w:szCs w:val="22"/>
        </w:rPr>
      </w:pPr>
    </w:p>
    <w:p w14:paraId="3515417D" w14:textId="0B7E1781" w:rsidR="002E01E9" w:rsidRDefault="002E01E9" w:rsidP="002E01E9">
      <w:pPr>
        <w:pStyle w:val="Grafiekopsommingsteken4"/>
        <w:numPr>
          <w:ilvl w:val="0"/>
          <w:numId w:val="0"/>
        </w:numPr>
        <w:rPr>
          <w:rFonts w:cstheme="minorHAnsi"/>
          <w:color w:val="0C5361" w:themeColor="accent2" w:themeShade="BF"/>
          <w:sz w:val="22"/>
          <w:szCs w:val="22"/>
        </w:rPr>
      </w:pPr>
    </w:p>
    <w:p w14:paraId="7F586116" w14:textId="77777777" w:rsidR="002E01E9" w:rsidRDefault="002E01E9" w:rsidP="002E01E9">
      <w:pPr>
        <w:pStyle w:val="Grafiekopsommingsteken4"/>
        <w:numPr>
          <w:ilvl w:val="0"/>
          <w:numId w:val="0"/>
        </w:numPr>
        <w:rPr>
          <w:rFonts w:cstheme="minorHAnsi"/>
          <w:color w:val="0C5361" w:themeColor="accent2" w:themeShade="BF"/>
          <w:sz w:val="22"/>
          <w:szCs w:val="22"/>
        </w:rPr>
      </w:pPr>
    </w:p>
    <w:p w14:paraId="5A74376F" w14:textId="377F7CB5" w:rsidR="005B661A" w:rsidRDefault="005B661A" w:rsidP="001441A5">
      <w:pPr>
        <w:pStyle w:val="Grafiekopsommingsteken4"/>
        <w:numPr>
          <w:ilvl w:val="0"/>
          <w:numId w:val="0"/>
        </w:numPr>
        <w:ind w:left="720"/>
        <w:rPr>
          <w:rFonts w:cstheme="minorHAnsi"/>
          <w:color w:val="0C5361" w:themeColor="accent2" w:themeShade="BF"/>
          <w:sz w:val="22"/>
          <w:szCs w:val="22"/>
        </w:rPr>
      </w:pPr>
    </w:p>
    <w:p w14:paraId="30E00E5C" w14:textId="1E93BAC3" w:rsidR="005B661A" w:rsidRDefault="005B661A" w:rsidP="001441A5">
      <w:pPr>
        <w:pStyle w:val="Grafiekopsommingsteken4"/>
        <w:numPr>
          <w:ilvl w:val="0"/>
          <w:numId w:val="0"/>
        </w:numPr>
        <w:ind w:left="720"/>
        <w:rPr>
          <w:rFonts w:cstheme="minorHAnsi"/>
          <w:color w:val="0C5361" w:themeColor="accent2" w:themeShade="BF"/>
          <w:sz w:val="22"/>
          <w:szCs w:val="22"/>
        </w:rPr>
      </w:pPr>
    </w:p>
    <w:p w14:paraId="24708E6D" w14:textId="0D14BF4C" w:rsidR="005B661A" w:rsidRDefault="005B661A" w:rsidP="001441A5">
      <w:pPr>
        <w:pStyle w:val="Grafiekopsommingsteken4"/>
        <w:numPr>
          <w:ilvl w:val="0"/>
          <w:numId w:val="0"/>
        </w:numPr>
        <w:ind w:left="720"/>
        <w:rPr>
          <w:rFonts w:cstheme="minorHAnsi"/>
          <w:color w:val="0C5361" w:themeColor="accent2" w:themeShade="BF"/>
          <w:sz w:val="22"/>
          <w:szCs w:val="22"/>
        </w:rPr>
      </w:pPr>
    </w:p>
    <w:p w14:paraId="76F085A7" w14:textId="3E945978" w:rsidR="005B661A" w:rsidRDefault="004466B2" w:rsidP="00DF6EA8">
      <w:pPr>
        <w:pStyle w:val="Kop1"/>
      </w:pPr>
      <w:r>
        <w:lastRenderedPageBreak/>
        <w:t>Benodigdheden</w:t>
      </w:r>
    </w:p>
    <w:p w14:paraId="49EF3A29" w14:textId="77777777" w:rsidR="005B661A" w:rsidRPr="005B661A" w:rsidRDefault="005B661A" w:rsidP="005B661A"/>
    <w:p w14:paraId="03A6F2F9" w14:textId="545F4616" w:rsidR="005B661A" w:rsidRPr="005B661A" w:rsidRDefault="005B661A" w:rsidP="005B661A">
      <w:pPr>
        <w:pStyle w:val="Plattetekst"/>
        <w:ind w:right="115"/>
        <w:rPr>
          <w:rFonts w:asciiTheme="minorHAnsi" w:hAnsiTheme="minorHAnsi" w:cstheme="minorHAnsi"/>
          <w:color w:val="0C5361" w:themeColor="accent2" w:themeShade="BF"/>
          <w:lang w:val="nl-NL"/>
        </w:rPr>
      </w:pPr>
      <w:r w:rsidRPr="005B661A">
        <w:rPr>
          <w:rFonts w:asciiTheme="minorHAnsi" w:hAnsiTheme="minorHAnsi" w:cstheme="minorHAnsi"/>
          <w:color w:val="0C5361" w:themeColor="accent2" w:themeShade="BF"/>
          <w:lang w:val="nl-NL"/>
        </w:rPr>
        <w:t xml:space="preserve">Vanwege de aard van het project zullen de projectleden en de projectleider een werkplek in </w:t>
      </w:r>
      <w:r w:rsidRPr="005B661A">
        <w:rPr>
          <w:rFonts w:asciiTheme="minorHAnsi" w:hAnsiTheme="minorHAnsi" w:cstheme="minorHAnsi"/>
          <w:color w:val="0C5361" w:themeColor="accent2" w:themeShade="BF"/>
          <w:lang w:val="nl-NL"/>
        </w:rPr>
        <w:t>Alfa-college</w:t>
      </w:r>
      <w:r w:rsidRPr="005B661A">
        <w:rPr>
          <w:rFonts w:asciiTheme="minorHAnsi" w:hAnsiTheme="minorHAnsi" w:cstheme="minorHAnsi"/>
          <w:color w:val="0C5361" w:themeColor="accent2" w:themeShade="BF"/>
          <w:lang w:val="nl-NL"/>
        </w:rPr>
        <w:t xml:space="preserve"> krijgen. Daarvoor is nodig: Een </w:t>
      </w:r>
      <w:r w:rsidRPr="005B661A">
        <w:rPr>
          <w:rFonts w:asciiTheme="minorHAnsi" w:hAnsiTheme="minorHAnsi" w:cstheme="minorHAnsi"/>
          <w:color w:val="0C5361" w:themeColor="accent2" w:themeShade="BF"/>
          <w:lang w:val="nl-NL"/>
        </w:rPr>
        <w:t>lokaal</w:t>
      </w:r>
      <w:r w:rsidRPr="005B661A">
        <w:rPr>
          <w:rFonts w:asciiTheme="minorHAnsi" w:hAnsiTheme="minorHAnsi" w:cstheme="minorHAnsi"/>
          <w:color w:val="0C5361" w:themeColor="accent2" w:themeShade="BF"/>
          <w:lang w:val="nl-NL"/>
        </w:rPr>
        <w:t xml:space="preserve"> met </w:t>
      </w:r>
      <w:r w:rsidRPr="005B661A">
        <w:rPr>
          <w:rFonts w:asciiTheme="minorHAnsi" w:hAnsiTheme="minorHAnsi" w:cstheme="minorHAnsi"/>
          <w:color w:val="0C5361" w:themeColor="accent2" w:themeShade="BF"/>
          <w:lang w:val="nl-NL"/>
        </w:rPr>
        <w:t>Stoelen en tafels</w:t>
      </w:r>
      <w:r w:rsidRPr="005B661A">
        <w:rPr>
          <w:rFonts w:asciiTheme="minorHAnsi" w:hAnsiTheme="minorHAnsi" w:cstheme="minorHAnsi"/>
          <w:color w:val="0C5361" w:themeColor="accent2" w:themeShade="BF"/>
          <w:lang w:val="nl-NL"/>
        </w:rPr>
        <w:t>. Verder dient er een kleine vergaderruimte aanwezig te zijn.</w:t>
      </w:r>
    </w:p>
    <w:p w14:paraId="36C3FC05" w14:textId="77777777" w:rsidR="005B661A" w:rsidRPr="005B661A" w:rsidRDefault="005B661A" w:rsidP="005B661A">
      <w:pPr>
        <w:pStyle w:val="Plattetekst"/>
        <w:ind w:right="115"/>
        <w:rPr>
          <w:rFonts w:asciiTheme="minorHAnsi" w:hAnsiTheme="minorHAnsi" w:cstheme="minorHAnsi"/>
          <w:color w:val="0C5361" w:themeColor="accent2" w:themeShade="BF"/>
          <w:lang w:val="nl-NL"/>
        </w:rPr>
      </w:pPr>
    </w:p>
    <w:p w14:paraId="17A82330" w14:textId="77777777" w:rsidR="005B661A" w:rsidRPr="005B661A" w:rsidRDefault="005B661A" w:rsidP="005B661A">
      <w:pPr>
        <w:pStyle w:val="Plattetekst"/>
        <w:ind w:right="115"/>
        <w:rPr>
          <w:rFonts w:asciiTheme="minorHAnsi" w:hAnsiTheme="minorHAnsi" w:cstheme="minorHAnsi"/>
          <w:color w:val="0C5361" w:themeColor="accent2" w:themeShade="BF"/>
          <w:lang w:val="nl-NL"/>
        </w:rPr>
      </w:pPr>
      <w:r w:rsidRPr="005B661A">
        <w:rPr>
          <w:rFonts w:asciiTheme="minorHAnsi" w:hAnsiTheme="minorHAnsi" w:cstheme="minorHAnsi"/>
          <w:color w:val="0C5361" w:themeColor="accent2" w:themeShade="BF"/>
          <w:lang w:val="nl-NL"/>
        </w:rPr>
        <w:t>Benodigde software:</w:t>
      </w:r>
    </w:p>
    <w:p w14:paraId="285A93F9" w14:textId="74086183" w:rsidR="005B661A" w:rsidRPr="005B661A" w:rsidRDefault="005B661A" w:rsidP="005B661A">
      <w:pPr>
        <w:pStyle w:val="Plattetekst"/>
        <w:numPr>
          <w:ilvl w:val="0"/>
          <w:numId w:val="43"/>
        </w:numPr>
        <w:ind w:right="115"/>
        <w:rPr>
          <w:rFonts w:asciiTheme="minorHAnsi" w:hAnsiTheme="minorHAnsi" w:cstheme="minorHAnsi"/>
          <w:color w:val="0C5361" w:themeColor="accent2" w:themeShade="BF"/>
          <w:lang w:val="nl-NL"/>
        </w:rPr>
      </w:pPr>
      <w:r w:rsidRPr="005B661A">
        <w:rPr>
          <w:rFonts w:asciiTheme="minorHAnsi" w:hAnsiTheme="minorHAnsi" w:cstheme="minorHAnsi"/>
          <w:color w:val="0C5361" w:themeColor="accent2" w:themeShade="BF"/>
          <w:lang w:val="nl-NL"/>
        </w:rPr>
        <w:t>S</w:t>
      </w:r>
      <w:r w:rsidRPr="005B661A">
        <w:rPr>
          <w:rFonts w:asciiTheme="minorHAnsi" w:hAnsiTheme="minorHAnsi" w:cstheme="minorHAnsi"/>
          <w:color w:val="0C5361" w:themeColor="accent2" w:themeShade="BF"/>
          <w:lang w:val="nl-NL"/>
        </w:rPr>
        <w:t>oftware: Office 365</w:t>
      </w:r>
      <w:r w:rsidR="001B2654">
        <w:rPr>
          <w:rFonts w:asciiTheme="minorHAnsi" w:hAnsiTheme="minorHAnsi" w:cstheme="minorHAnsi"/>
          <w:color w:val="0C5361" w:themeColor="accent2" w:themeShade="BF"/>
          <w:lang w:val="nl-NL"/>
        </w:rPr>
        <w:t xml:space="preserve"> (Documentaties)</w:t>
      </w:r>
    </w:p>
    <w:p w14:paraId="35EB7F64" w14:textId="72C00DFF" w:rsidR="005B661A" w:rsidRPr="006D4B14" w:rsidRDefault="005B661A" w:rsidP="005B661A">
      <w:pPr>
        <w:pStyle w:val="Plattetekst"/>
        <w:numPr>
          <w:ilvl w:val="0"/>
          <w:numId w:val="43"/>
        </w:numPr>
        <w:ind w:right="115"/>
        <w:rPr>
          <w:rFonts w:asciiTheme="minorHAnsi" w:hAnsiTheme="minorHAnsi" w:cstheme="minorHAnsi"/>
          <w:color w:val="0C5361" w:themeColor="accent2" w:themeShade="BF"/>
          <w:lang w:val="nl-NL"/>
        </w:rPr>
      </w:pPr>
      <w:r w:rsidRPr="005B661A">
        <w:rPr>
          <w:rFonts w:asciiTheme="minorHAnsi" w:eastAsia="Cambria" w:hAnsiTheme="minorHAnsi" w:cstheme="minorHAnsi"/>
          <w:color w:val="0C5361" w:themeColor="accent2" w:themeShade="BF"/>
          <w:lang w:val="nl-NL"/>
        </w:rPr>
        <w:t>Webbrowsers: Chrome (Browserstack)</w:t>
      </w:r>
    </w:p>
    <w:p w14:paraId="4CE5F023" w14:textId="73911231" w:rsidR="006D4B14" w:rsidRPr="005B661A" w:rsidRDefault="006D4B14" w:rsidP="005B661A">
      <w:pPr>
        <w:pStyle w:val="Plattetekst"/>
        <w:numPr>
          <w:ilvl w:val="0"/>
          <w:numId w:val="43"/>
        </w:numPr>
        <w:ind w:right="115"/>
        <w:rPr>
          <w:rFonts w:asciiTheme="minorHAnsi" w:hAnsiTheme="minorHAnsi" w:cstheme="minorHAnsi"/>
          <w:color w:val="0C5361" w:themeColor="accent2" w:themeShade="BF"/>
          <w:lang w:val="nl-NL"/>
        </w:rPr>
      </w:pPr>
      <w:r w:rsidRPr="005B661A">
        <w:rPr>
          <w:rFonts w:asciiTheme="minorHAnsi" w:eastAsia="Cambria" w:hAnsiTheme="minorHAnsi" w:cstheme="minorHAnsi"/>
          <w:color w:val="0C5361" w:themeColor="accent2" w:themeShade="BF"/>
          <w:lang w:val="nl-NL"/>
        </w:rPr>
        <w:t>Webbrowsers</w:t>
      </w:r>
      <w:r>
        <w:rPr>
          <w:rFonts w:asciiTheme="minorHAnsi" w:eastAsia="Cambria" w:hAnsiTheme="minorHAnsi" w:cstheme="minorHAnsi"/>
          <w:color w:val="0C5361" w:themeColor="accent2" w:themeShade="BF"/>
          <w:lang w:val="nl-NL"/>
        </w:rPr>
        <w:t>: Firefox (</w:t>
      </w:r>
      <w:r w:rsidRPr="005B661A">
        <w:rPr>
          <w:rFonts w:asciiTheme="minorHAnsi" w:eastAsia="Cambria" w:hAnsiTheme="minorHAnsi" w:cstheme="minorHAnsi"/>
          <w:color w:val="0C5361" w:themeColor="accent2" w:themeShade="BF"/>
          <w:lang w:val="nl-NL"/>
        </w:rPr>
        <w:t>Browserstack</w:t>
      </w:r>
      <w:r>
        <w:rPr>
          <w:rFonts w:asciiTheme="minorHAnsi" w:eastAsia="Cambria" w:hAnsiTheme="minorHAnsi" w:cstheme="minorHAnsi"/>
          <w:color w:val="0C5361" w:themeColor="accent2" w:themeShade="BF"/>
          <w:lang w:val="nl-NL"/>
        </w:rPr>
        <w:t>)</w:t>
      </w:r>
    </w:p>
    <w:p w14:paraId="2682E131" w14:textId="7C7D6D11" w:rsidR="005B661A" w:rsidRPr="005B661A" w:rsidRDefault="005B661A" w:rsidP="005B661A">
      <w:pPr>
        <w:widowControl w:val="0"/>
        <w:numPr>
          <w:ilvl w:val="0"/>
          <w:numId w:val="43"/>
        </w:numPr>
        <w:spacing w:before="0" w:after="0" w:line="240" w:lineRule="auto"/>
        <w:rPr>
          <w:rFonts w:cstheme="minorHAnsi"/>
          <w:color w:val="0C5361" w:themeColor="accent2" w:themeShade="BF"/>
        </w:rPr>
      </w:pPr>
      <w:r w:rsidRPr="005B661A">
        <w:rPr>
          <w:rFonts w:eastAsia="Cambria" w:cstheme="minorHAnsi"/>
          <w:color w:val="0C5361" w:themeColor="accent2" w:themeShade="BF"/>
        </w:rPr>
        <w:t xml:space="preserve">IDE: </w:t>
      </w:r>
      <w:r w:rsidR="008B3111">
        <w:rPr>
          <w:rFonts w:eastAsia="Cambria" w:cstheme="minorHAnsi"/>
          <w:color w:val="0C5361" w:themeColor="accent2" w:themeShade="BF"/>
        </w:rPr>
        <w:t>Jet Brains Tool Box</w:t>
      </w:r>
      <w:r w:rsidRPr="005B661A">
        <w:rPr>
          <w:rFonts w:eastAsia="Cambria" w:cstheme="minorHAnsi"/>
          <w:color w:val="0C5361" w:themeColor="accent2" w:themeShade="BF"/>
        </w:rPr>
        <w:t xml:space="preserve"> (code)</w:t>
      </w:r>
    </w:p>
    <w:p w14:paraId="2A9B1826" w14:textId="3B50F7A7" w:rsidR="008B3111" w:rsidRPr="008B3111" w:rsidRDefault="005B661A" w:rsidP="008B3111">
      <w:pPr>
        <w:widowControl w:val="0"/>
        <w:numPr>
          <w:ilvl w:val="0"/>
          <w:numId w:val="43"/>
        </w:numPr>
        <w:spacing w:before="0" w:after="0" w:line="240" w:lineRule="auto"/>
        <w:rPr>
          <w:rFonts w:cstheme="minorHAnsi"/>
          <w:color w:val="0C5361" w:themeColor="accent2" w:themeShade="BF"/>
        </w:rPr>
      </w:pPr>
      <w:r w:rsidRPr="005B661A">
        <w:rPr>
          <w:rFonts w:eastAsia="Cambria" w:cstheme="minorHAnsi"/>
          <w:color w:val="0C5361" w:themeColor="accent2" w:themeShade="BF"/>
        </w:rPr>
        <w:t>IDE: Visual Studio (code)</w:t>
      </w:r>
    </w:p>
    <w:p w14:paraId="7104593A" w14:textId="530A9C12" w:rsidR="005B661A" w:rsidRDefault="00DF6EA8" w:rsidP="005B661A">
      <w:pPr>
        <w:pStyle w:val="Lijstalinea"/>
        <w:widowControl w:val="0"/>
        <w:numPr>
          <w:ilvl w:val="0"/>
          <w:numId w:val="43"/>
        </w:numPr>
        <w:spacing w:before="0" w:after="0" w:line="240" w:lineRule="auto"/>
        <w:contextualSpacing w:val="0"/>
        <w:rPr>
          <w:rFonts w:cstheme="minorHAnsi"/>
          <w:color w:val="0C5361" w:themeColor="accent2" w:themeShade="BF"/>
        </w:rPr>
      </w:pPr>
      <w:proofErr w:type="spellStart"/>
      <w:r>
        <w:rPr>
          <w:rFonts w:cstheme="minorHAnsi"/>
          <w:color w:val="0C5361" w:themeColor="accent2" w:themeShade="BF"/>
        </w:rPr>
        <w:t>AdobeXD</w:t>
      </w:r>
      <w:proofErr w:type="spellEnd"/>
      <w:r w:rsidR="005B661A" w:rsidRPr="005B661A">
        <w:rPr>
          <w:rFonts w:cstheme="minorHAnsi"/>
          <w:color w:val="0C5361" w:themeColor="accent2" w:themeShade="BF"/>
        </w:rPr>
        <w:t xml:space="preserve"> (designs)</w:t>
      </w:r>
    </w:p>
    <w:p w14:paraId="59123F6C" w14:textId="05D16167" w:rsidR="00DF6EA8" w:rsidRDefault="00DF6EA8" w:rsidP="005B661A">
      <w:pPr>
        <w:pStyle w:val="Lijstalinea"/>
        <w:widowControl w:val="0"/>
        <w:numPr>
          <w:ilvl w:val="0"/>
          <w:numId w:val="43"/>
        </w:numPr>
        <w:spacing w:before="0" w:after="0" w:line="240" w:lineRule="auto"/>
        <w:contextualSpacing w:val="0"/>
        <w:rPr>
          <w:rFonts w:cstheme="minorHAnsi"/>
          <w:color w:val="0C5361" w:themeColor="accent2" w:themeShade="BF"/>
        </w:rPr>
      </w:pPr>
      <w:proofErr w:type="spellStart"/>
      <w:r>
        <w:rPr>
          <w:rFonts w:cstheme="minorHAnsi"/>
          <w:color w:val="0C5361" w:themeColor="accent2" w:themeShade="BF"/>
        </w:rPr>
        <w:t>Discord</w:t>
      </w:r>
      <w:proofErr w:type="spellEnd"/>
      <w:r>
        <w:rPr>
          <w:rFonts w:cstheme="minorHAnsi"/>
          <w:color w:val="0C5361" w:themeColor="accent2" w:themeShade="BF"/>
        </w:rPr>
        <w:t>(</w:t>
      </w:r>
      <w:r w:rsidR="001B2654">
        <w:rPr>
          <w:rFonts w:cstheme="minorHAnsi"/>
          <w:color w:val="0C5361" w:themeColor="accent2" w:themeShade="BF"/>
        </w:rPr>
        <w:t>C</w:t>
      </w:r>
      <w:r>
        <w:rPr>
          <w:rFonts w:cstheme="minorHAnsi"/>
          <w:color w:val="0C5361" w:themeColor="accent2" w:themeShade="BF"/>
        </w:rPr>
        <w:t>ommunicatie)</w:t>
      </w:r>
    </w:p>
    <w:p w14:paraId="3FD35985" w14:textId="3C678CFA" w:rsidR="00DF6EA8" w:rsidRDefault="00DF6EA8" w:rsidP="005B661A">
      <w:pPr>
        <w:pStyle w:val="Lijstalinea"/>
        <w:widowControl w:val="0"/>
        <w:numPr>
          <w:ilvl w:val="0"/>
          <w:numId w:val="43"/>
        </w:numPr>
        <w:spacing w:before="0" w:after="0" w:line="240" w:lineRule="auto"/>
        <w:contextualSpacing w:val="0"/>
        <w:rPr>
          <w:rFonts w:cstheme="minorHAnsi"/>
          <w:color w:val="0C5361" w:themeColor="accent2" w:themeShade="BF"/>
        </w:rPr>
      </w:pPr>
      <w:proofErr w:type="spellStart"/>
      <w:r>
        <w:rPr>
          <w:rFonts w:cstheme="minorHAnsi"/>
          <w:color w:val="0C5361" w:themeColor="accent2" w:themeShade="BF"/>
        </w:rPr>
        <w:t>Trello</w:t>
      </w:r>
      <w:proofErr w:type="spellEnd"/>
      <w:r>
        <w:rPr>
          <w:rFonts w:cstheme="minorHAnsi"/>
          <w:color w:val="0C5361" w:themeColor="accent2" w:themeShade="BF"/>
        </w:rPr>
        <w:t xml:space="preserve"> (</w:t>
      </w:r>
      <w:proofErr w:type="spellStart"/>
      <w:r>
        <w:rPr>
          <w:rFonts w:cstheme="minorHAnsi"/>
          <w:color w:val="0C5361" w:themeColor="accent2" w:themeShade="BF"/>
        </w:rPr>
        <w:t>Scrummen</w:t>
      </w:r>
      <w:proofErr w:type="spellEnd"/>
      <w:r>
        <w:rPr>
          <w:rFonts w:cstheme="minorHAnsi"/>
          <w:color w:val="0C5361" w:themeColor="accent2" w:themeShade="BF"/>
        </w:rPr>
        <w:t>)</w:t>
      </w:r>
    </w:p>
    <w:p w14:paraId="6B9823D1" w14:textId="4DA07569" w:rsidR="00DF6EA8" w:rsidRDefault="00DF6EA8" w:rsidP="005B661A">
      <w:pPr>
        <w:pStyle w:val="Lijstalinea"/>
        <w:widowControl w:val="0"/>
        <w:numPr>
          <w:ilvl w:val="0"/>
          <w:numId w:val="43"/>
        </w:numPr>
        <w:spacing w:before="0" w:after="0" w:line="240" w:lineRule="auto"/>
        <w:contextualSpacing w:val="0"/>
        <w:rPr>
          <w:rFonts w:cstheme="minorHAnsi"/>
          <w:color w:val="0C5361" w:themeColor="accent2" w:themeShade="BF"/>
        </w:rPr>
      </w:pPr>
      <w:proofErr w:type="spellStart"/>
      <w:r>
        <w:rPr>
          <w:rFonts w:cstheme="minorHAnsi"/>
          <w:color w:val="0C5361" w:themeColor="accent2" w:themeShade="BF"/>
        </w:rPr>
        <w:t>Bitbucket</w:t>
      </w:r>
      <w:proofErr w:type="spellEnd"/>
      <w:r>
        <w:rPr>
          <w:rFonts w:cstheme="minorHAnsi"/>
          <w:color w:val="0C5361" w:themeColor="accent2" w:themeShade="BF"/>
        </w:rPr>
        <w:t xml:space="preserve"> (Code </w:t>
      </w:r>
      <w:proofErr w:type="spellStart"/>
      <w:r>
        <w:rPr>
          <w:rFonts w:cstheme="minorHAnsi"/>
          <w:color w:val="0C5361" w:themeColor="accent2" w:themeShade="BF"/>
        </w:rPr>
        <w:t>sharing</w:t>
      </w:r>
      <w:proofErr w:type="spellEnd"/>
      <w:r>
        <w:rPr>
          <w:rFonts w:cstheme="minorHAnsi"/>
          <w:color w:val="0C5361" w:themeColor="accent2" w:themeShade="BF"/>
        </w:rPr>
        <w:t>)</w:t>
      </w:r>
    </w:p>
    <w:p w14:paraId="1FC5296B" w14:textId="4D89A245" w:rsidR="00DF6EA8" w:rsidRDefault="00DF6EA8" w:rsidP="005B661A">
      <w:pPr>
        <w:pStyle w:val="Lijstalinea"/>
        <w:widowControl w:val="0"/>
        <w:numPr>
          <w:ilvl w:val="0"/>
          <w:numId w:val="43"/>
        </w:numPr>
        <w:spacing w:before="0" w:after="0" w:line="240" w:lineRule="auto"/>
        <w:contextualSpacing w:val="0"/>
        <w:rPr>
          <w:rFonts w:cstheme="minorHAnsi"/>
          <w:color w:val="0C5361" w:themeColor="accent2" w:themeShade="BF"/>
        </w:rPr>
      </w:pPr>
      <w:proofErr w:type="spellStart"/>
      <w:r>
        <w:rPr>
          <w:rFonts w:cstheme="minorHAnsi"/>
          <w:color w:val="0C5361" w:themeColor="accent2" w:themeShade="BF"/>
        </w:rPr>
        <w:t>Laravel</w:t>
      </w:r>
      <w:proofErr w:type="spellEnd"/>
      <w:r>
        <w:rPr>
          <w:rFonts w:cstheme="minorHAnsi"/>
          <w:color w:val="0C5361" w:themeColor="accent2" w:themeShade="BF"/>
        </w:rPr>
        <w:t xml:space="preserve"> (PHP Framework)</w:t>
      </w:r>
    </w:p>
    <w:p w14:paraId="4F39635F" w14:textId="10422989" w:rsidR="00DF6EA8" w:rsidRPr="005B661A" w:rsidRDefault="00DF6EA8" w:rsidP="005B661A">
      <w:pPr>
        <w:pStyle w:val="Lijstalinea"/>
        <w:widowControl w:val="0"/>
        <w:numPr>
          <w:ilvl w:val="0"/>
          <w:numId w:val="43"/>
        </w:numPr>
        <w:spacing w:before="0" w:after="0" w:line="240" w:lineRule="auto"/>
        <w:contextualSpacing w:val="0"/>
        <w:rPr>
          <w:rFonts w:cstheme="minorHAnsi"/>
          <w:color w:val="0C5361" w:themeColor="accent2" w:themeShade="BF"/>
        </w:rPr>
      </w:pPr>
      <w:proofErr w:type="spellStart"/>
      <w:r>
        <w:rPr>
          <w:rFonts w:cstheme="minorHAnsi"/>
          <w:color w:val="0C5361" w:themeColor="accent2" w:themeShade="BF"/>
        </w:rPr>
        <w:t>React</w:t>
      </w:r>
      <w:proofErr w:type="spellEnd"/>
      <w:r>
        <w:rPr>
          <w:rFonts w:cstheme="minorHAnsi"/>
          <w:color w:val="0C5361" w:themeColor="accent2" w:themeShade="BF"/>
        </w:rPr>
        <w:t xml:space="preserve"> (JS Framework)</w:t>
      </w:r>
    </w:p>
    <w:p w14:paraId="4EE005F9" w14:textId="13B2E150" w:rsidR="005B661A" w:rsidRPr="005B661A" w:rsidRDefault="001B2654" w:rsidP="005B661A">
      <w:pPr>
        <w:pStyle w:val="Lijstalinea"/>
        <w:widowControl w:val="0"/>
        <w:numPr>
          <w:ilvl w:val="0"/>
          <w:numId w:val="43"/>
        </w:numPr>
        <w:spacing w:before="0" w:after="0" w:line="240" w:lineRule="auto"/>
        <w:contextualSpacing w:val="0"/>
        <w:rPr>
          <w:rFonts w:cstheme="minorHAnsi"/>
          <w:color w:val="0C5361" w:themeColor="accent2" w:themeShade="BF"/>
        </w:rPr>
      </w:pPr>
      <w:r>
        <w:rPr>
          <w:rFonts w:cstheme="minorHAnsi"/>
          <w:color w:val="0C5361" w:themeColor="accent2" w:themeShade="BF"/>
        </w:rPr>
        <w:t>MYSQL (Database)</w:t>
      </w:r>
    </w:p>
    <w:p w14:paraId="0351FDB3" w14:textId="77777777" w:rsidR="005B661A" w:rsidRPr="005B661A" w:rsidRDefault="005B661A" w:rsidP="005B661A">
      <w:pPr>
        <w:pStyle w:val="Lijstalinea"/>
        <w:widowControl w:val="0"/>
        <w:numPr>
          <w:ilvl w:val="0"/>
          <w:numId w:val="43"/>
        </w:numPr>
        <w:spacing w:before="0" w:after="0" w:line="240" w:lineRule="auto"/>
        <w:contextualSpacing w:val="0"/>
        <w:rPr>
          <w:rFonts w:cstheme="minorHAnsi"/>
          <w:color w:val="0C5361" w:themeColor="accent2" w:themeShade="BF"/>
        </w:rPr>
      </w:pPr>
      <w:proofErr w:type="spellStart"/>
      <w:r w:rsidRPr="005B661A">
        <w:rPr>
          <w:rFonts w:cstheme="minorHAnsi"/>
          <w:color w:val="0C5361" w:themeColor="accent2" w:themeShade="BF"/>
        </w:rPr>
        <w:t>Webserver:Apache</w:t>
      </w:r>
      <w:proofErr w:type="spellEnd"/>
    </w:p>
    <w:p w14:paraId="7B7E6024" w14:textId="77777777" w:rsidR="005B661A" w:rsidRPr="005B661A" w:rsidRDefault="005B661A" w:rsidP="005B661A">
      <w:pPr>
        <w:widowControl w:val="0"/>
        <w:numPr>
          <w:ilvl w:val="0"/>
          <w:numId w:val="43"/>
        </w:numPr>
        <w:spacing w:before="0" w:after="0" w:line="240" w:lineRule="auto"/>
        <w:rPr>
          <w:rFonts w:cstheme="minorHAnsi"/>
          <w:color w:val="0C5361" w:themeColor="accent2" w:themeShade="BF"/>
        </w:rPr>
      </w:pPr>
      <w:r w:rsidRPr="005B661A">
        <w:rPr>
          <w:rFonts w:eastAsia="Cambria" w:cstheme="minorHAnsi"/>
          <w:color w:val="0C5361" w:themeColor="accent2" w:themeShade="BF"/>
        </w:rPr>
        <w:t>Toegang tot internet</w:t>
      </w:r>
    </w:p>
    <w:p w14:paraId="1541E4FB" w14:textId="77777777" w:rsidR="001441A5" w:rsidRDefault="001441A5" w:rsidP="001441A5">
      <w:pPr>
        <w:pStyle w:val="Grafiekopsommingsteken4"/>
        <w:numPr>
          <w:ilvl w:val="0"/>
          <w:numId w:val="0"/>
        </w:numPr>
        <w:ind w:left="720"/>
        <w:rPr>
          <w:rFonts w:cstheme="minorHAnsi"/>
          <w:color w:val="0C5361" w:themeColor="accent2" w:themeShade="BF"/>
          <w:sz w:val="22"/>
          <w:szCs w:val="22"/>
        </w:rPr>
      </w:pPr>
      <w:bookmarkStart w:id="3" w:name="_GoBack"/>
      <w:bookmarkEnd w:id="3"/>
    </w:p>
    <w:p w14:paraId="07B97F9F" w14:textId="33422A9F" w:rsidR="0003123C" w:rsidRDefault="005B661A" w:rsidP="005B661A">
      <w:pPr>
        <w:pStyle w:val="Kop1"/>
        <w:tabs>
          <w:tab w:val="left" w:pos="284"/>
        </w:tabs>
      </w:pPr>
      <w:bookmarkStart w:id="4" w:name="_Toc25156803"/>
      <w:r>
        <w:lastRenderedPageBreak/>
        <w:t>Takenlijst</w:t>
      </w:r>
      <w:bookmarkEnd w:id="4"/>
    </w:p>
    <w:p w14:paraId="6A805569" w14:textId="77777777" w:rsidR="00400BD5" w:rsidRPr="00400BD5" w:rsidRDefault="00400BD5" w:rsidP="00400BD5"/>
    <w:p w14:paraId="6BFC98CD" w14:textId="58599C12" w:rsidR="00400BD5" w:rsidRPr="005B661A" w:rsidRDefault="001F032A" w:rsidP="001F032A">
      <w:pPr>
        <w:rPr>
          <w:color w:val="0C5361" w:themeColor="accent2" w:themeShade="BF"/>
        </w:rPr>
      </w:pPr>
      <w:r w:rsidRPr="005B661A">
        <w:rPr>
          <w:color w:val="0C5361" w:themeColor="accent2" w:themeShade="BF"/>
        </w:rPr>
        <w:t>In de onderstaand overzicht staan de betrokken projectleden met hun contactgegevens.</w:t>
      </w:r>
    </w:p>
    <w:p w14:paraId="6BBF42F6" w14:textId="77777777" w:rsidR="00400BD5" w:rsidRPr="00F5553C" w:rsidRDefault="00400BD5" w:rsidP="001F032A">
      <w:pPr>
        <w:rPr>
          <w:color w:val="0C5361" w:themeColor="accent2" w:themeShade="BF"/>
        </w:rPr>
      </w:pPr>
    </w:p>
    <w:tbl>
      <w:tblPr>
        <w:tblStyle w:val="Rastertabel5donker-Accent2"/>
        <w:tblW w:w="10798" w:type="dxa"/>
        <w:tblInd w:w="-380" w:type="dxa"/>
        <w:tblLook w:val="04A0" w:firstRow="1" w:lastRow="0" w:firstColumn="1" w:lastColumn="0" w:noHBand="0" w:noVBand="1"/>
      </w:tblPr>
      <w:tblGrid>
        <w:gridCol w:w="2623"/>
        <w:gridCol w:w="3066"/>
        <w:gridCol w:w="2336"/>
        <w:gridCol w:w="2773"/>
      </w:tblGrid>
      <w:tr w:rsidR="008A6EB1" w14:paraId="7F7898DD" w14:textId="77777777" w:rsidTr="00400BD5">
        <w:trPr>
          <w:cnfStyle w:val="100000000000" w:firstRow="1" w:lastRow="0" w:firstColumn="0" w:lastColumn="0" w:oddVBand="0" w:evenVBand="0" w:oddHBand="0" w:evenHBand="0" w:firstRowFirstColumn="0" w:firstRowLastColumn="0" w:lastRowFirstColumn="0" w:lastRowLastColumn="0"/>
          <w:trHeight w:val="818"/>
        </w:trPr>
        <w:tc>
          <w:tcPr>
            <w:cnfStyle w:val="001000000000" w:firstRow="0" w:lastRow="0" w:firstColumn="1" w:lastColumn="0" w:oddVBand="0" w:evenVBand="0" w:oddHBand="0" w:evenHBand="0" w:firstRowFirstColumn="0" w:firstRowLastColumn="0" w:lastRowFirstColumn="0" w:lastRowLastColumn="0"/>
            <w:tcW w:w="2623" w:type="dxa"/>
          </w:tcPr>
          <w:p w14:paraId="747F4BEB" w14:textId="1F6601D3" w:rsidR="008A6EB1" w:rsidRDefault="008A6EB1" w:rsidP="001F032A">
            <w:r>
              <w:t>Naam</w:t>
            </w:r>
          </w:p>
        </w:tc>
        <w:tc>
          <w:tcPr>
            <w:tcW w:w="3066" w:type="dxa"/>
          </w:tcPr>
          <w:p w14:paraId="52906EA1" w14:textId="25900426" w:rsidR="008A6EB1" w:rsidRDefault="008A6EB1" w:rsidP="001F032A">
            <w:pPr>
              <w:cnfStyle w:val="100000000000" w:firstRow="1" w:lastRow="0" w:firstColumn="0" w:lastColumn="0" w:oddVBand="0" w:evenVBand="0" w:oddHBand="0" w:evenHBand="0" w:firstRowFirstColumn="0" w:firstRowLastColumn="0" w:lastRowFirstColumn="0" w:lastRowLastColumn="0"/>
            </w:pPr>
            <w:r>
              <w:t>E-mailadres</w:t>
            </w:r>
          </w:p>
        </w:tc>
        <w:tc>
          <w:tcPr>
            <w:tcW w:w="2336" w:type="dxa"/>
          </w:tcPr>
          <w:p w14:paraId="09F104DC" w14:textId="2545C114" w:rsidR="008A6EB1" w:rsidRDefault="008A6EB1" w:rsidP="001F032A">
            <w:pPr>
              <w:cnfStyle w:val="100000000000" w:firstRow="1" w:lastRow="0" w:firstColumn="0" w:lastColumn="0" w:oddVBand="0" w:evenVBand="0" w:oddHBand="0" w:evenHBand="0" w:firstRowFirstColumn="0" w:firstRowLastColumn="0" w:lastRowFirstColumn="0" w:lastRowLastColumn="0"/>
            </w:pPr>
            <w:r>
              <w:t>Telefoonnr.</w:t>
            </w:r>
          </w:p>
        </w:tc>
        <w:tc>
          <w:tcPr>
            <w:tcW w:w="2773" w:type="dxa"/>
          </w:tcPr>
          <w:p w14:paraId="7E5434C0" w14:textId="3BBEF6F1" w:rsidR="008A6EB1" w:rsidRDefault="008A6EB1" w:rsidP="001F032A">
            <w:pPr>
              <w:cnfStyle w:val="100000000000" w:firstRow="1" w:lastRow="0" w:firstColumn="0" w:lastColumn="0" w:oddVBand="0" w:evenVBand="0" w:oddHBand="0" w:evenHBand="0" w:firstRowFirstColumn="0" w:firstRowLastColumn="0" w:lastRowFirstColumn="0" w:lastRowLastColumn="0"/>
            </w:pPr>
            <w:r>
              <w:t>Functie</w:t>
            </w:r>
          </w:p>
        </w:tc>
      </w:tr>
      <w:tr w:rsidR="008A6EB1" w14:paraId="03920CCD" w14:textId="77777777" w:rsidTr="00400BD5">
        <w:trPr>
          <w:cnfStyle w:val="000000100000" w:firstRow="0" w:lastRow="0" w:firstColumn="0" w:lastColumn="0" w:oddVBand="0" w:evenVBand="0" w:oddHBand="1" w:evenHBand="0" w:firstRowFirstColumn="0" w:firstRowLastColumn="0" w:lastRowFirstColumn="0" w:lastRowLastColumn="0"/>
          <w:trHeight w:val="818"/>
        </w:trPr>
        <w:tc>
          <w:tcPr>
            <w:cnfStyle w:val="001000000000" w:firstRow="0" w:lastRow="0" w:firstColumn="1" w:lastColumn="0" w:oddVBand="0" w:evenVBand="0" w:oddHBand="0" w:evenHBand="0" w:firstRowFirstColumn="0" w:firstRowLastColumn="0" w:lastRowFirstColumn="0" w:lastRowLastColumn="0"/>
            <w:tcW w:w="2623" w:type="dxa"/>
          </w:tcPr>
          <w:p w14:paraId="508D64DF" w14:textId="6F5917EE" w:rsidR="008A6EB1" w:rsidRDefault="008A6EB1" w:rsidP="001F032A">
            <w:r>
              <w:t>Izabella</w:t>
            </w:r>
            <w:r w:rsidR="00F5553C">
              <w:t xml:space="preserve"> Hassan</w:t>
            </w:r>
          </w:p>
        </w:tc>
        <w:tc>
          <w:tcPr>
            <w:tcW w:w="3066" w:type="dxa"/>
          </w:tcPr>
          <w:p w14:paraId="5B63B253" w14:textId="797CC6B8" w:rsidR="008A6EB1" w:rsidRDefault="008A6EB1" w:rsidP="001F032A">
            <w:pPr>
              <w:cnfStyle w:val="000000100000" w:firstRow="0" w:lastRow="0" w:firstColumn="0" w:lastColumn="0" w:oddVBand="0" w:evenVBand="0" w:oddHBand="1" w:evenHBand="0" w:firstRowFirstColumn="0" w:firstRowLastColumn="0" w:lastRowFirstColumn="0" w:lastRowLastColumn="0"/>
            </w:pPr>
            <w:r>
              <w:t>f.hassan@student...</w:t>
            </w:r>
            <w:r w:rsidR="00F5553C">
              <w:t>.nl</w:t>
            </w:r>
          </w:p>
        </w:tc>
        <w:tc>
          <w:tcPr>
            <w:tcW w:w="2336" w:type="dxa"/>
          </w:tcPr>
          <w:p w14:paraId="1ABD08E6" w14:textId="370ED3B9" w:rsidR="008A6EB1" w:rsidRDefault="008A6EB1" w:rsidP="001F032A">
            <w:pPr>
              <w:cnfStyle w:val="000000100000" w:firstRow="0" w:lastRow="0" w:firstColumn="0" w:lastColumn="0" w:oddVBand="0" w:evenVBand="0" w:oddHBand="1" w:evenHBand="0" w:firstRowFirstColumn="0" w:firstRowLastColumn="0" w:lastRowFirstColumn="0" w:lastRowLastColumn="0"/>
            </w:pPr>
            <w:r>
              <w:t>06 -394-422-24</w:t>
            </w:r>
          </w:p>
        </w:tc>
        <w:tc>
          <w:tcPr>
            <w:tcW w:w="2773" w:type="dxa"/>
          </w:tcPr>
          <w:p w14:paraId="610B24DD" w14:textId="3E2EC342" w:rsidR="008A6EB1" w:rsidRDefault="008A6EB1" w:rsidP="001F032A">
            <w:pPr>
              <w:cnfStyle w:val="000000100000" w:firstRow="0" w:lastRow="0" w:firstColumn="0" w:lastColumn="0" w:oddVBand="0" w:evenVBand="0" w:oddHBand="1" w:evenHBand="0" w:firstRowFirstColumn="0" w:firstRowLastColumn="0" w:lastRowFirstColumn="0" w:lastRowLastColumn="0"/>
            </w:pPr>
            <w:r>
              <w:t>Front-end Developer</w:t>
            </w:r>
          </w:p>
        </w:tc>
      </w:tr>
      <w:tr w:rsidR="008A6EB1" w14:paraId="55D11FCA" w14:textId="77777777" w:rsidTr="00400BD5">
        <w:trPr>
          <w:trHeight w:val="818"/>
        </w:trPr>
        <w:tc>
          <w:tcPr>
            <w:cnfStyle w:val="001000000000" w:firstRow="0" w:lastRow="0" w:firstColumn="1" w:lastColumn="0" w:oddVBand="0" w:evenVBand="0" w:oddHBand="0" w:evenHBand="0" w:firstRowFirstColumn="0" w:firstRowLastColumn="0" w:lastRowFirstColumn="0" w:lastRowLastColumn="0"/>
            <w:tcW w:w="2623" w:type="dxa"/>
          </w:tcPr>
          <w:p w14:paraId="1501D823" w14:textId="0D2188F6" w:rsidR="008A6EB1" w:rsidRDefault="008A6EB1" w:rsidP="008A6EB1">
            <w:r>
              <w:t>Gaia</w:t>
            </w:r>
            <w:r w:rsidR="00F5553C">
              <w:t xml:space="preserve"> Miglino</w:t>
            </w:r>
          </w:p>
        </w:tc>
        <w:tc>
          <w:tcPr>
            <w:tcW w:w="3066" w:type="dxa"/>
          </w:tcPr>
          <w:p w14:paraId="02CD6B05" w14:textId="3AEB8DDC" w:rsidR="008A6EB1" w:rsidRDefault="008A6EB1" w:rsidP="008A6EB1">
            <w:pPr>
              <w:cnfStyle w:val="000000000000" w:firstRow="0" w:lastRow="0" w:firstColumn="0" w:lastColumn="0" w:oddVBand="0" w:evenVBand="0" w:oddHBand="0" w:evenHBand="0" w:firstRowFirstColumn="0" w:firstRowLastColumn="0" w:lastRowFirstColumn="0" w:lastRowLastColumn="0"/>
            </w:pPr>
            <w:r>
              <w:t>G.miglino@student...</w:t>
            </w:r>
            <w:r w:rsidR="00F5553C">
              <w:t>nl</w:t>
            </w:r>
          </w:p>
        </w:tc>
        <w:tc>
          <w:tcPr>
            <w:tcW w:w="2336" w:type="dxa"/>
          </w:tcPr>
          <w:p w14:paraId="1D8F4A0D" w14:textId="2703F123" w:rsidR="008A6EB1" w:rsidRDefault="008A6EB1" w:rsidP="008A6EB1">
            <w:pPr>
              <w:cnfStyle w:val="000000000000" w:firstRow="0" w:lastRow="0" w:firstColumn="0" w:lastColumn="0" w:oddVBand="0" w:evenVBand="0" w:oddHBand="0" w:evenHBand="0" w:firstRowFirstColumn="0" w:firstRowLastColumn="0" w:lastRowFirstColumn="0" w:lastRowLastColumn="0"/>
            </w:pPr>
            <w:r>
              <w:t>06 -417-682-82</w:t>
            </w:r>
          </w:p>
        </w:tc>
        <w:tc>
          <w:tcPr>
            <w:tcW w:w="2773" w:type="dxa"/>
          </w:tcPr>
          <w:p w14:paraId="1D18A726" w14:textId="5FD2B71F" w:rsidR="008A6EB1" w:rsidRDefault="008A6EB1" w:rsidP="008A6EB1">
            <w:pPr>
              <w:cnfStyle w:val="000000000000" w:firstRow="0" w:lastRow="0" w:firstColumn="0" w:lastColumn="0" w:oddVBand="0" w:evenVBand="0" w:oddHBand="0" w:evenHBand="0" w:firstRowFirstColumn="0" w:firstRowLastColumn="0" w:lastRowFirstColumn="0" w:lastRowLastColumn="0"/>
            </w:pPr>
            <w:r>
              <w:t>Front-end Developer</w:t>
            </w:r>
          </w:p>
        </w:tc>
      </w:tr>
      <w:tr w:rsidR="008A6EB1" w14:paraId="3B7D014B" w14:textId="77777777" w:rsidTr="00400BD5">
        <w:trPr>
          <w:cnfStyle w:val="000000100000" w:firstRow="0" w:lastRow="0" w:firstColumn="0" w:lastColumn="0" w:oddVBand="0" w:evenVBand="0" w:oddHBand="1" w:evenHBand="0" w:firstRowFirstColumn="0" w:firstRowLastColumn="0" w:lastRowFirstColumn="0" w:lastRowLastColumn="0"/>
          <w:trHeight w:val="818"/>
        </w:trPr>
        <w:tc>
          <w:tcPr>
            <w:cnfStyle w:val="001000000000" w:firstRow="0" w:lastRow="0" w:firstColumn="1" w:lastColumn="0" w:oddVBand="0" w:evenVBand="0" w:oddHBand="0" w:evenHBand="0" w:firstRowFirstColumn="0" w:firstRowLastColumn="0" w:lastRowFirstColumn="0" w:lastRowLastColumn="0"/>
            <w:tcW w:w="2623" w:type="dxa"/>
          </w:tcPr>
          <w:p w14:paraId="52BD710F" w14:textId="48F81BD4" w:rsidR="008A6EB1" w:rsidRDefault="008A6EB1" w:rsidP="008A6EB1">
            <w:proofErr w:type="spellStart"/>
            <w:r>
              <w:t>Nicolay</w:t>
            </w:r>
            <w:proofErr w:type="spellEnd"/>
            <w:r w:rsidR="00F5553C">
              <w:t xml:space="preserve"> Dammer</w:t>
            </w:r>
          </w:p>
        </w:tc>
        <w:tc>
          <w:tcPr>
            <w:tcW w:w="3066" w:type="dxa"/>
          </w:tcPr>
          <w:p w14:paraId="48A71CC6" w14:textId="3C41A208" w:rsidR="008A6EB1" w:rsidRDefault="008A6EB1" w:rsidP="008A6EB1">
            <w:pPr>
              <w:cnfStyle w:val="000000100000" w:firstRow="0" w:lastRow="0" w:firstColumn="0" w:lastColumn="0" w:oddVBand="0" w:evenVBand="0" w:oddHBand="1" w:evenHBand="0" w:firstRowFirstColumn="0" w:firstRowLastColumn="0" w:lastRowFirstColumn="0" w:lastRowLastColumn="0"/>
            </w:pPr>
            <w:r>
              <w:t>N.dammer@student.</w:t>
            </w:r>
            <w:r w:rsidR="00F5553C">
              <w:t>...nl</w:t>
            </w:r>
          </w:p>
        </w:tc>
        <w:tc>
          <w:tcPr>
            <w:tcW w:w="2336" w:type="dxa"/>
          </w:tcPr>
          <w:p w14:paraId="4E07A6FA" w14:textId="6DB5C3AC" w:rsidR="008A6EB1" w:rsidRDefault="008A6EB1" w:rsidP="008A6EB1">
            <w:pPr>
              <w:cnfStyle w:val="000000100000" w:firstRow="0" w:lastRow="0" w:firstColumn="0" w:lastColumn="0" w:oddVBand="0" w:evenVBand="0" w:oddHBand="1" w:evenHBand="0" w:firstRowFirstColumn="0" w:firstRowLastColumn="0" w:lastRowFirstColumn="0" w:lastRowLastColumn="0"/>
            </w:pPr>
            <w:r>
              <w:t>06 -152-874-62</w:t>
            </w:r>
          </w:p>
        </w:tc>
        <w:tc>
          <w:tcPr>
            <w:tcW w:w="2773" w:type="dxa"/>
          </w:tcPr>
          <w:p w14:paraId="169DB6DD" w14:textId="43AA4C85" w:rsidR="008A6EB1" w:rsidRDefault="008A6EB1" w:rsidP="008A6EB1">
            <w:pPr>
              <w:cnfStyle w:val="000000100000" w:firstRow="0" w:lastRow="0" w:firstColumn="0" w:lastColumn="0" w:oddVBand="0" w:evenVBand="0" w:oddHBand="1" w:evenHBand="0" w:firstRowFirstColumn="0" w:firstRowLastColumn="0" w:lastRowFirstColumn="0" w:lastRowLastColumn="0"/>
            </w:pPr>
            <w:proofErr w:type="spellStart"/>
            <w:r>
              <w:t>Back-end</w:t>
            </w:r>
            <w:proofErr w:type="spellEnd"/>
            <w:r>
              <w:t xml:space="preserve"> Developer</w:t>
            </w:r>
          </w:p>
        </w:tc>
      </w:tr>
      <w:tr w:rsidR="008A6EB1" w14:paraId="571C48A3" w14:textId="77777777" w:rsidTr="00400BD5">
        <w:trPr>
          <w:trHeight w:val="1334"/>
        </w:trPr>
        <w:tc>
          <w:tcPr>
            <w:cnfStyle w:val="001000000000" w:firstRow="0" w:lastRow="0" w:firstColumn="1" w:lastColumn="0" w:oddVBand="0" w:evenVBand="0" w:oddHBand="0" w:evenHBand="0" w:firstRowFirstColumn="0" w:firstRowLastColumn="0" w:lastRowFirstColumn="0" w:lastRowLastColumn="0"/>
            <w:tcW w:w="2623" w:type="dxa"/>
          </w:tcPr>
          <w:p w14:paraId="45A77F40" w14:textId="216998F6" w:rsidR="008A6EB1" w:rsidRDefault="008A6EB1" w:rsidP="008A6EB1">
            <w:r>
              <w:t>Marvin</w:t>
            </w:r>
            <w:r w:rsidR="00F5553C">
              <w:t xml:space="preserve"> Koning</w:t>
            </w:r>
          </w:p>
        </w:tc>
        <w:tc>
          <w:tcPr>
            <w:tcW w:w="3066" w:type="dxa"/>
          </w:tcPr>
          <w:p w14:paraId="45C98E65" w14:textId="096FCB02" w:rsidR="008A6EB1" w:rsidRDefault="008A6EB1" w:rsidP="008A6EB1">
            <w:pPr>
              <w:spacing w:line="480" w:lineRule="auto"/>
              <w:cnfStyle w:val="000000000000" w:firstRow="0" w:lastRow="0" w:firstColumn="0" w:lastColumn="0" w:oddVBand="0" w:evenVBand="0" w:oddHBand="0" w:evenHBand="0" w:firstRowFirstColumn="0" w:firstRowLastColumn="0" w:lastRowFirstColumn="0" w:lastRowLastColumn="0"/>
            </w:pPr>
            <w:r>
              <w:t>M.Koning02@student..</w:t>
            </w:r>
            <w:r w:rsidR="00F5553C">
              <w:t>.nl</w:t>
            </w:r>
          </w:p>
        </w:tc>
        <w:tc>
          <w:tcPr>
            <w:tcW w:w="2336" w:type="dxa"/>
          </w:tcPr>
          <w:p w14:paraId="606891DB" w14:textId="201D4433" w:rsidR="008A6EB1" w:rsidRDefault="008A6EB1" w:rsidP="008A6EB1">
            <w:pPr>
              <w:cnfStyle w:val="000000000000" w:firstRow="0" w:lastRow="0" w:firstColumn="0" w:lastColumn="0" w:oddVBand="0" w:evenVBand="0" w:oddHBand="0" w:evenHBand="0" w:firstRowFirstColumn="0" w:firstRowLastColumn="0" w:lastRowFirstColumn="0" w:lastRowLastColumn="0"/>
            </w:pPr>
            <w:r>
              <w:t>06 -227-501-17</w:t>
            </w:r>
          </w:p>
        </w:tc>
        <w:tc>
          <w:tcPr>
            <w:tcW w:w="2773" w:type="dxa"/>
          </w:tcPr>
          <w:p w14:paraId="26B05E3E" w14:textId="4BC0DB27" w:rsidR="008A6EB1" w:rsidRDefault="008A6EB1" w:rsidP="008A6EB1">
            <w:pPr>
              <w:cnfStyle w:val="000000000000" w:firstRow="0" w:lastRow="0" w:firstColumn="0" w:lastColumn="0" w:oddVBand="0" w:evenVBand="0" w:oddHBand="0" w:evenHBand="0" w:firstRowFirstColumn="0" w:firstRowLastColumn="0" w:lastRowFirstColumn="0" w:lastRowLastColumn="0"/>
            </w:pPr>
            <w:proofErr w:type="spellStart"/>
            <w:r>
              <w:t>Back-end</w:t>
            </w:r>
            <w:proofErr w:type="spellEnd"/>
            <w:r>
              <w:t xml:space="preserve"> Developer</w:t>
            </w:r>
          </w:p>
        </w:tc>
      </w:tr>
      <w:tr w:rsidR="008A6EB1" w14:paraId="14D445F7" w14:textId="77777777" w:rsidTr="00400BD5">
        <w:trPr>
          <w:cnfStyle w:val="000000100000" w:firstRow="0" w:lastRow="0" w:firstColumn="0" w:lastColumn="0" w:oddVBand="0" w:evenVBand="0" w:oddHBand="1" w:evenHBand="0" w:firstRowFirstColumn="0" w:firstRowLastColumn="0" w:lastRowFirstColumn="0" w:lastRowLastColumn="0"/>
          <w:trHeight w:val="818"/>
        </w:trPr>
        <w:tc>
          <w:tcPr>
            <w:cnfStyle w:val="001000000000" w:firstRow="0" w:lastRow="0" w:firstColumn="1" w:lastColumn="0" w:oddVBand="0" w:evenVBand="0" w:oddHBand="0" w:evenHBand="0" w:firstRowFirstColumn="0" w:firstRowLastColumn="0" w:lastRowFirstColumn="0" w:lastRowLastColumn="0"/>
            <w:tcW w:w="2623" w:type="dxa"/>
          </w:tcPr>
          <w:p w14:paraId="3A650DF5" w14:textId="59103C7B" w:rsidR="008A6EB1" w:rsidRDefault="008A6EB1" w:rsidP="008A6EB1">
            <w:r>
              <w:t>Christiaan</w:t>
            </w:r>
            <w:r w:rsidR="00F5553C">
              <w:t xml:space="preserve"> de Jong</w:t>
            </w:r>
          </w:p>
        </w:tc>
        <w:tc>
          <w:tcPr>
            <w:tcW w:w="3066" w:type="dxa"/>
          </w:tcPr>
          <w:p w14:paraId="51D53B75" w14:textId="446EE8A6" w:rsidR="008A6EB1" w:rsidRDefault="008A6EB1" w:rsidP="008A6EB1">
            <w:pPr>
              <w:cnfStyle w:val="000000100000" w:firstRow="0" w:lastRow="0" w:firstColumn="0" w:lastColumn="0" w:oddVBand="0" w:evenVBand="0" w:oddHBand="1" w:evenHBand="0" w:firstRowFirstColumn="0" w:firstRowLastColumn="0" w:lastRowFirstColumn="0" w:lastRowLastColumn="0"/>
            </w:pPr>
            <w:r>
              <w:t>CPJ.dejong@student..</w:t>
            </w:r>
            <w:r w:rsidR="00F5553C">
              <w:t>..nl</w:t>
            </w:r>
          </w:p>
        </w:tc>
        <w:tc>
          <w:tcPr>
            <w:tcW w:w="2336" w:type="dxa"/>
          </w:tcPr>
          <w:p w14:paraId="7C56CDF8" w14:textId="5D75F2D3" w:rsidR="008A6EB1" w:rsidRDefault="008A6EB1" w:rsidP="008A6EB1">
            <w:pPr>
              <w:cnfStyle w:val="000000100000" w:firstRow="0" w:lastRow="0" w:firstColumn="0" w:lastColumn="0" w:oddVBand="0" w:evenVBand="0" w:oddHBand="1" w:evenHBand="0" w:firstRowFirstColumn="0" w:firstRowLastColumn="0" w:lastRowFirstColumn="0" w:lastRowLastColumn="0"/>
            </w:pPr>
            <w:r>
              <w:t>06 -394-222-66</w:t>
            </w:r>
          </w:p>
        </w:tc>
        <w:tc>
          <w:tcPr>
            <w:tcW w:w="2773" w:type="dxa"/>
          </w:tcPr>
          <w:p w14:paraId="29289476" w14:textId="27264F37" w:rsidR="008A6EB1" w:rsidRDefault="008A6EB1" w:rsidP="008A6EB1">
            <w:pPr>
              <w:cnfStyle w:val="000000100000" w:firstRow="0" w:lastRow="0" w:firstColumn="0" w:lastColumn="0" w:oddVBand="0" w:evenVBand="0" w:oddHBand="1" w:evenHBand="0" w:firstRowFirstColumn="0" w:firstRowLastColumn="0" w:lastRowFirstColumn="0" w:lastRowLastColumn="0"/>
            </w:pPr>
            <w:proofErr w:type="spellStart"/>
            <w:r>
              <w:t>Api</w:t>
            </w:r>
            <w:proofErr w:type="spellEnd"/>
            <w:r>
              <w:t xml:space="preserve"> Developer</w:t>
            </w:r>
          </w:p>
        </w:tc>
      </w:tr>
    </w:tbl>
    <w:p w14:paraId="072BFAFE" w14:textId="68713CE3" w:rsidR="00400BD5" w:rsidRDefault="00400BD5" w:rsidP="001F032A"/>
    <w:p w14:paraId="5B39B94A" w14:textId="454327AD" w:rsidR="00400BD5" w:rsidRDefault="00400BD5" w:rsidP="001F032A"/>
    <w:p w14:paraId="3C55FC2D" w14:textId="63F68BD8" w:rsidR="00400BD5" w:rsidRDefault="00400BD5" w:rsidP="001F032A"/>
    <w:p w14:paraId="045FB810" w14:textId="2F474A35" w:rsidR="00400BD5" w:rsidRDefault="00400BD5" w:rsidP="001F032A"/>
    <w:p w14:paraId="5CF6A081" w14:textId="77777777" w:rsidR="00400BD5" w:rsidRDefault="00400BD5" w:rsidP="001F032A"/>
    <w:p w14:paraId="74D840A3" w14:textId="63F0CFF9" w:rsidR="001441A5" w:rsidRPr="00B86E23" w:rsidRDefault="001441A5" w:rsidP="001441A5">
      <w:pPr>
        <w:pStyle w:val="Grafiekopsommingsteken4"/>
        <w:numPr>
          <w:ilvl w:val="0"/>
          <w:numId w:val="0"/>
        </w:numPr>
        <w:rPr>
          <w:rFonts w:cstheme="minorHAnsi"/>
          <w:color w:val="0C5361" w:themeColor="accent2" w:themeShade="BF"/>
          <w:sz w:val="22"/>
          <w:szCs w:val="22"/>
        </w:rPr>
      </w:pPr>
    </w:p>
    <w:p w14:paraId="65E22072" w14:textId="4FF3C018" w:rsidR="00D27AF8" w:rsidRDefault="00B86E23" w:rsidP="005B661A">
      <w:pPr>
        <w:pStyle w:val="Kop1"/>
      </w:pPr>
      <w:bookmarkStart w:id="5" w:name="_Toc25156804"/>
      <w:r>
        <w:lastRenderedPageBreak/>
        <w:t>Planing</w:t>
      </w:r>
      <w:bookmarkEnd w:id="5"/>
      <w:r>
        <w:t xml:space="preserve"> </w:t>
      </w:r>
    </w:p>
    <w:p w14:paraId="2201DCBD" w14:textId="105CDCC6" w:rsidR="00B86E23" w:rsidRDefault="00B86E23" w:rsidP="00B86E23">
      <w:pPr>
        <w:pStyle w:val="Grafiek0"/>
        <w:numPr>
          <w:ilvl w:val="1"/>
          <w:numId w:val="18"/>
        </w:numPr>
      </w:pPr>
      <w:r>
        <w:t>Projectfasering</w:t>
      </w:r>
      <w:bookmarkStart w:id="6" w:name="_Toc8609426"/>
    </w:p>
    <w:p w14:paraId="558E4389" w14:textId="77777777" w:rsidR="00B86E23" w:rsidRDefault="00B86E23" w:rsidP="00B86E23">
      <w:pPr>
        <w:pStyle w:val="Grafiek0"/>
        <w:ind w:left="756"/>
      </w:pPr>
    </w:p>
    <w:p w14:paraId="48EEA0B4" w14:textId="77777777" w:rsidR="00B86E23" w:rsidRPr="007F6C98" w:rsidRDefault="00B86E23" w:rsidP="00B86E23">
      <w:pPr>
        <w:pStyle w:val="Lijstopsomteken"/>
        <w:numPr>
          <w:ilvl w:val="0"/>
          <w:numId w:val="41"/>
        </w:numPr>
      </w:pPr>
      <w:r w:rsidRPr="007F6C98">
        <w:t>Behoefteanalyse</w:t>
      </w:r>
    </w:p>
    <w:p w14:paraId="0597EC91" w14:textId="77777777" w:rsidR="00B86E23" w:rsidRPr="007F6C98" w:rsidRDefault="00B86E23" w:rsidP="00B86E23">
      <w:pPr>
        <w:pStyle w:val="Lijstopsomteken"/>
        <w:numPr>
          <w:ilvl w:val="0"/>
          <w:numId w:val="41"/>
        </w:numPr>
      </w:pPr>
      <w:r w:rsidRPr="007F6C98">
        <w:t>Ontwerp</w:t>
      </w:r>
    </w:p>
    <w:p w14:paraId="305B2A01" w14:textId="77777777" w:rsidR="00B86E23" w:rsidRPr="007F6C98" w:rsidRDefault="00B86E23" w:rsidP="00B86E23">
      <w:pPr>
        <w:pStyle w:val="Lijstopsomteken"/>
        <w:numPr>
          <w:ilvl w:val="0"/>
          <w:numId w:val="41"/>
        </w:numPr>
      </w:pPr>
      <w:r w:rsidRPr="007F6C98">
        <w:t>Realisatie</w:t>
      </w:r>
    </w:p>
    <w:p w14:paraId="34672C19" w14:textId="77777777" w:rsidR="00B86E23" w:rsidRPr="007F6C98" w:rsidRDefault="00B86E23" w:rsidP="00B86E23">
      <w:pPr>
        <w:pStyle w:val="Lijstopsomteken"/>
        <w:numPr>
          <w:ilvl w:val="0"/>
          <w:numId w:val="41"/>
        </w:numPr>
      </w:pPr>
      <w:r w:rsidRPr="007F6C98">
        <w:t>Testen</w:t>
      </w:r>
    </w:p>
    <w:p w14:paraId="75139CB6" w14:textId="77777777" w:rsidR="00B86E23" w:rsidRPr="007F6C98" w:rsidRDefault="00B86E23" w:rsidP="00B86E23">
      <w:pPr>
        <w:pStyle w:val="Lijstopsomteken"/>
        <w:numPr>
          <w:ilvl w:val="0"/>
          <w:numId w:val="41"/>
        </w:numPr>
      </w:pPr>
      <w:r w:rsidRPr="007F6C98">
        <w:t>Implementatie</w:t>
      </w:r>
    </w:p>
    <w:p w14:paraId="0C6FE5F6" w14:textId="77777777" w:rsidR="00B86E23" w:rsidRDefault="00B86E23" w:rsidP="00B86E23">
      <w:pPr>
        <w:pStyle w:val="Lijstopsomteken"/>
        <w:numPr>
          <w:ilvl w:val="0"/>
          <w:numId w:val="41"/>
        </w:numPr>
      </w:pPr>
      <w:r w:rsidRPr="007F6C98">
        <w:t>Beheer</w:t>
      </w:r>
    </w:p>
    <w:p w14:paraId="730CBF98" w14:textId="77777777" w:rsidR="00B86E23" w:rsidRDefault="00B86E23" w:rsidP="00B86E23">
      <w:pPr>
        <w:pStyle w:val="Grafiek0"/>
      </w:pPr>
    </w:p>
    <w:p w14:paraId="4C6CB358" w14:textId="62DE60DC" w:rsidR="00B86E23" w:rsidRDefault="00B86E23" w:rsidP="00B86E23">
      <w:pPr>
        <w:pStyle w:val="Grafiek0"/>
        <w:numPr>
          <w:ilvl w:val="1"/>
          <w:numId w:val="18"/>
        </w:numPr>
      </w:pPr>
      <w:r>
        <w:t>Mijlpalenplanning</w:t>
      </w:r>
      <w:bookmarkEnd w:id="6"/>
    </w:p>
    <w:p w14:paraId="0836B31D" w14:textId="2FB0088A" w:rsidR="00B86E23" w:rsidRDefault="00B86E23" w:rsidP="00B86E23">
      <w:pPr>
        <w:pStyle w:val="Grafiek0"/>
      </w:pPr>
    </w:p>
    <w:tbl>
      <w:tblPr>
        <w:tblStyle w:val="Rastertabel5donker-Accent2"/>
        <w:tblW w:w="10399" w:type="dxa"/>
        <w:tblLayout w:type="fixed"/>
        <w:tblLook w:val="06A0" w:firstRow="1" w:lastRow="0" w:firstColumn="1" w:lastColumn="0" w:noHBand="1" w:noVBand="1"/>
      </w:tblPr>
      <w:tblGrid>
        <w:gridCol w:w="4570"/>
        <w:gridCol w:w="2096"/>
        <w:gridCol w:w="2114"/>
        <w:gridCol w:w="1619"/>
      </w:tblGrid>
      <w:tr w:rsidR="00B86E23" w14:paraId="7F3C6CC0" w14:textId="77777777" w:rsidTr="004466B2">
        <w:trPr>
          <w:cnfStyle w:val="100000000000" w:firstRow="1" w:lastRow="0" w:firstColumn="0" w:lastColumn="0" w:oddVBand="0" w:evenVBand="0" w:oddHBand="0" w:evenHBand="0" w:firstRowFirstColumn="0" w:firstRowLastColumn="0" w:lastRowFirstColumn="0" w:lastRowLastColumn="0"/>
          <w:trHeight w:val="686"/>
        </w:trPr>
        <w:tc>
          <w:tcPr>
            <w:cnfStyle w:val="001000000000" w:firstRow="0" w:lastRow="0" w:firstColumn="1" w:lastColumn="0" w:oddVBand="0" w:evenVBand="0" w:oddHBand="0" w:evenHBand="0" w:firstRowFirstColumn="0" w:firstRowLastColumn="0" w:lastRowFirstColumn="0" w:lastRowLastColumn="0"/>
            <w:tcW w:w="4570" w:type="dxa"/>
          </w:tcPr>
          <w:p w14:paraId="2BDB4BAA" w14:textId="77777777" w:rsidR="00B86E23" w:rsidRDefault="00B86E23" w:rsidP="00C0702C">
            <w:pPr>
              <w:rPr>
                <w:rFonts w:ascii="Cambria" w:eastAsia="Cambria" w:hAnsi="Cambria" w:cs="Cambria"/>
                <w:b w:val="0"/>
                <w:bCs w:val="0"/>
                <w:lang w:val="en-US"/>
              </w:rPr>
            </w:pPr>
            <w:proofErr w:type="spellStart"/>
            <w:r w:rsidRPr="7FFA4A4F">
              <w:rPr>
                <w:rFonts w:ascii="Cambria" w:eastAsia="Cambria" w:hAnsi="Cambria" w:cs="Cambria"/>
                <w:lang w:val="en-US"/>
              </w:rPr>
              <w:t>Fase</w:t>
            </w:r>
            <w:proofErr w:type="spellEnd"/>
          </w:p>
        </w:tc>
        <w:tc>
          <w:tcPr>
            <w:tcW w:w="2096" w:type="dxa"/>
          </w:tcPr>
          <w:p w14:paraId="16F27F6B" w14:textId="77777777" w:rsidR="00B86E23" w:rsidRDefault="00B86E23" w:rsidP="00C0702C">
            <w:pPr>
              <w:cnfStyle w:val="100000000000" w:firstRow="1" w:lastRow="0" w:firstColumn="0" w:lastColumn="0" w:oddVBand="0" w:evenVBand="0" w:oddHBand="0" w:evenHBand="0" w:firstRowFirstColumn="0" w:firstRowLastColumn="0" w:lastRowFirstColumn="0" w:lastRowLastColumn="0"/>
              <w:rPr>
                <w:rFonts w:ascii="Cambria" w:eastAsia="Cambria" w:hAnsi="Cambria" w:cs="Cambria"/>
                <w:b w:val="0"/>
                <w:bCs w:val="0"/>
                <w:lang w:val="en-US"/>
              </w:rPr>
            </w:pPr>
            <w:r w:rsidRPr="7FFA4A4F">
              <w:rPr>
                <w:rFonts w:ascii="Cambria" w:eastAsia="Cambria" w:hAnsi="Cambria" w:cs="Cambria"/>
                <w:lang w:val="en-US"/>
              </w:rPr>
              <w:t>Begin</w:t>
            </w:r>
          </w:p>
        </w:tc>
        <w:tc>
          <w:tcPr>
            <w:tcW w:w="2114" w:type="dxa"/>
          </w:tcPr>
          <w:p w14:paraId="700EEA5C" w14:textId="77777777" w:rsidR="00B86E23" w:rsidRDefault="00B86E23" w:rsidP="00C0702C">
            <w:pPr>
              <w:cnfStyle w:val="100000000000" w:firstRow="1" w:lastRow="0" w:firstColumn="0" w:lastColumn="0" w:oddVBand="0" w:evenVBand="0" w:oddHBand="0" w:evenHBand="0" w:firstRowFirstColumn="0" w:firstRowLastColumn="0" w:lastRowFirstColumn="0" w:lastRowLastColumn="0"/>
              <w:rPr>
                <w:rFonts w:ascii="Cambria" w:eastAsia="Cambria" w:hAnsi="Cambria" w:cs="Cambria"/>
                <w:b w:val="0"/>
                <w:bCs w:val="0"/>
                <w:lang w:val="en-US"/>
              </w:rPr>
            </w:pPr>
            <w:proofErr w:type="spellStart"/>
            <w:r w:rsidRPr="7FFA4A4F">
              <w:rPr>
                <w:rFonts w:ascii="Cambria" w:eastAsia="Cambria" w:hAnsi="Cambria" w:cs="Cambria"/>
                <w:lang w:val="en-US"/>
              </w:rPr>
              <w:t>Eind</w:t>
            </w:r>
            <w:proofErr w:type="spellEnd"/>
          </w:p>
        </w:tc>
        <w:tc>
          <w:tcPr>
            <w:tcW w:w="1619" w:type="dxa"/>
          </w:tcPr>
          <w:p w14:paraId="0741B7FF" w14:textId="77777777" w:rsidR="00B86E23" w:rsidRDefault="00B86E23" w:rsidP="00C0702C">
            <w:pPr>
              <w:cnfStyle w:val="100000000000" w:firstRow="1" w:lastRow="0" w:firstColumn="0" w:lastColumn="0" w:oddVBand="0" w:evenVBand="0" w:oddHBand="0" w:evenHBand="0" w:firstRowFirstColumn="0" w:firstRowLastColumn="0" w:lastRowFirstColumn="0" w:lastRowLastColumn="0"/>
              <w:rPr>
                <w:rFonts w:ascii="Cambria" w:eastAsia="Cambria" w:hAnsi="Cambria" w:cs="Cambria"/>
                <w:b w:val="0"/>
                <w:bCs w:val="0"/>
                <w:lang w:val="en-US"/>
              </w:rPr>
            </w:pPr>
            <w:proofErr w:type="spellStart"/>
            <w:r w:rsidRPr="7FFA4A4F">
              <w:rPr>
                <w:rFonts w:ascii="Cambria" w:eastAsia="Cambria" w:hAnsi="Cambria" w:cs="Cambria"/>
                <w:lang w:val="en-US"/>
              </w:rPr>
              <w:t>Duur</w:t>
            </w:r>
            <w:proofErr w:type="spellEnd"/>
          </w:p>
        </w:tc>
      </w:tr>
      <w:tr w:rsidR="006D1166" w14:paraId="71FB854E" w14:textId="77777777" w:rsidTr="004466B2">
        <w:trPr>
          <w:trHeight w:val="648"/>
        </w:trPr>
        <w:tc>
          <w:tcPr>
            <w:cnfStyle w:val="001000000000" w:firstRow="0" w:lastRow="0" w:firstColumn="1" w:lastColumn="0" w:oddVBand="0" w:evenVBand="0" w:oddHBand="0" w:evenHBand="0" w:firstRowFirstColumn="0" w:firstRowLastColumn="0" w:lastRowFirstColumn="0" w:lastRowLastColumn="0"/>
            <w:tcW w:w="4570" w:type="dxa"/>
          </w:tcPr>
          <w:p w14:paraId="4C250E04" w14:textId="77777777" w:rsidR="006D1166" w:rsidRPr="004466B2" w:rsidRDefault="006D1166" w:rsidP="006D1166">
            <w:pPr>
              <w:rPr>
                <w:rFonts w:cstheme="minorHAnsi"/>
              </w:rPr>
            </w:pPr>
            <w:r w:rsidRPr="004466B2">
              <w:rPr>
                <w:rFonts w:eastAsia="Cambria" w:cstheme="minorHAnsi"/>
                <w:lang w:val="en-US"/>
              </w:rPr>
              <w:t xml:space="preserve">Plan van </w:t>
            </w:r>
            <w:proofErr w:type="spellStart"/>
            <w:r w:rsidRPr="004466B2">
              <w:rPr>
                <w:rFonts w:eastAsia="Cambria" w:cstheme="minorHAnsi"/>
                <w:lang w:val="en-US"/>
              </w:rPr>
              <w:t>aanpak</w:t>
            </w:r>
            <w:proofErr w:type="spellEnd"/>
          </w:p>
        </w:tc>
        <w:tc>
          <w:tcPr>
            <w:tcW w:w="2096" w:type="dxa"/>
          </w:tcPr>
          <w:p w14:paraId="44978A7E" w14:textId="38B97A44" w:rsidR="006D1166" w:rsidRPr="004466B2" w:rsidRDefault="00DF6EA8" w:rsidP="006D1166">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Pr>
                <w:rFonts w:eastAsia="Cambria" w:cstheme="minorHAnsi"/>
                <w:lang w:val="en-US"/>
              </w:rPr>
              <w:t>20</w:t>
            </w:r>
            <w:r w:rsidR="006D1166" w:rsidRPr="004466B2">
              <w:rPr>
                <w:rFonts w:eastAsia="Cambria" w:cstheme="minorHAnsi"/>
                <w:lang w:val="en-US"/>
              </w:rPr>
              <w:t>/</w:t>
            </w:r>
            <w:r>
              <w:rPr>
                <w:rFonts w:eastAsia="Cambria" w:cstheme="minorHAnsi"/>
                <w:lang w:val="en-US"/>
              </w:rPr>
              <w:t>11</w:t>
            </w:r>
            <w:r w:rsidR="006D1166" w:rsidRPr="004466B2">
              <w:rPr>
                <w:rFonts w:eastAsia="Cambria" w:cstheme="minorHAnsi"/>
                <w:lang w:val="en-US"/>
              </w:rPr>
              <w:t>/2019</w:t>
            </w:r>
          </w:p>
        </w:tc>
        <w:tc>
          <w:tcPr>
            <w:tcW w:w="2114" w:type="dxa"/>
          </w:tcPr>
          <w:p w14:paraId="04A8D1DA" w14:textId="5248E5B3" w:rsidR="006D1166" w:rsidRPr="004466B2" w:rsidRDefault="006D1166" w:rsidP="006D1166">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sidRPr="004466B2">
              <w:rPr>
                <w:rFonts w:eastAsia="Cambria" w:cstheme="minorHAnsi"/>
                <w:lang w:val="en-US"/>
              </w:rPr>
              <w:t>00/00/2019</w:t>
            </w:r>
          </w:p>
        </w:tc>
        <w:tc>
          <w:tcPr>
            <w:tcW w:w="1619" w:type="dxa"/>
          </w:tcPr>
          <w:p w14:paraId="5B875603" w14:textId="62D59FF7" w:rsidR="006D1166" w:rsidRPr="004466B2" w:rsidRDefault="006D1166" w:rsidP="006D1166">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sidRPr="004466B2">
              <w:rPr>
                <w:rFonts w:eastAsia="Cambria" w:cstheme="minorHAnsi"/>
                <w:lang w:val="en-US"/>
              </w:rPr>
              <w:t xml:space="preserve">00 </w:t>
            </w:r>
            <w:proofErr w:type="spellStart"/>
            <w:r w:rsidRPr="004466B2">
              <w:rPr>
                <w:rFonts w:eastAsia="Cambria" w:cstheme="minorHAnsi"/>
                <w:lang w:val="en-US"/>
              </w:rPr>
              <w:t>uur</w:t>
            </w:r>
            <w:proofErr w:type="spellEnd"/>
          </w:p>
        </w:tc>
      </w:tr>
      <w:tr w:rsidR="006D1166" w14:paraId="465D118F" w14:textId="77777777" w:rsidTr="004466B2">
        <w:trPr>
          <w:trHeight w:val="686"/>
        </w:trPr>
        <w:tc>
          <w:tcPr>
            <w:cnfStyle w:val="001000000000" w:firstRow="0" w:lastRow="0" w:firstColumn="1" w:lastColumn="0" w:oddVBand="0" w:evenVBand="0" w:oddHBand="0" w:evenHBand="0" w:firstRowFirstColumn="0" w:firstRowLastColumn="0" w:lastRowFirstColumn="0" w:lastRowLastColumn="0"/>
            <w:tcW w:w="4570" w:type="dxa"/>
          </w:tcPr>
          <w:p w14:paraId="593607D5" w14:textId="77777777" w:rsidR="006D1166" w:rsidRPr="004466B2" w:rsidRDefault="006D1166" w:rsidP="006D1166">
            <w:pPr>
              <w:rPr>
                <w:rFonts w:cstheme="minorHAnsi"/>
              </w:rPr>
            </w:pPr>
            <w:proofErr w:type="spellStart"/>
            <w:r w:rsidRPr="004466B2">
              <w:rPr>
                <w:rFonts w:eastAsia="Cambria" w:cstheme="minorHAnsi"/>
                <w:lang w:val="en-US"/>
              </w:rPr>
              <w:t>Functioneel</w:t>
            </w:r>
            <w:proofErr w:type="spellEnd"/>
            <w:r w:rsidRPr="004466B2">
              <w:rPr>
                <w:rFonts w:eastAsia="Cambria" w:cstheme="minorHAnsi"/>
                <w:lang w:val="en-US"/>
              </w:rPr>
              <w:t xml:space="preserve"> </w:t>
            </w:r>
            <w:proofErr w:type="spellStart"/>
            <w:r w:rsidRPr="004466B2">
              <w:rPr>
                <w:rFonts w:eastAsia="Cambria" w:cstheme="minorHAnsi"/>
                <w:lang w:val="en-US"/>
              </w:rPr>
              <w:t>ontwerp</w:t>
            </w:r>
            <w:proofErr w:type="spellEnd"/>
          </w:p>
        </w:tc>
        <w:tc>
          <w:tcPr>
            <w:tcW w:w="2096" w:type="dxa"/>
          </w:tcPr>
          <w:p w14:paraId="08D75205" w14:textId="71E51689" w:rsidR="006D1166" w:rsidRPr="004466B2" w:rsidRDefault="006D1166" w:rsidP="006D1166">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sidRPr="004466B2">
              <w:rPr>
                <w:rFonts w:eastAsia="Cambria" w:cstheme="minorHAnsi"/>
                <w:lang w:val="en-US"/>
              </w:rPr>
              <w:t>00</w:t>
            </w:r>
            <w:r w:rsidRPr="004466B2">
              <w:rPr>
                <w:rFonts w:eastAsia="Cambria" w:cstheme="minorHAnsi"/>
                <w:lang w:val="en-US"/>
              </w:rPr>
              <w:t>/0</w:t>
            </w:r>
            <w:r w:rsidRPr="004466B2">
              <w:rPr>
                <w:rFonts w:eastAsia="Cambria" w:cstheme="minorHAnsi"/>
                <w:lang w:val="en-US"/>
              </w:rPr>
              <w:t>0</w:t>
            </w:r>
            <w:r w:rsidRPr="004466B2">
              <w:rPr>
                <w:rFonts w:eastAsia="Cambria" w:cstheme="minorHAnsi"/>
                <w:lang w:val="en-US"/>
              </w:rPr>
              <w:t>/2019</w:t>
            </w:r>
          </w:p>
        </w:tc>
        <w:tc>
          <w:tcPr>
            <w:tcW w:w="2114" w:type="dxa"/>
          </w:tcPr>
          <w:p w14:paraId="477242E9" w14:textId="063E892D" w:rsidR="006D1166" w:rsidRPr="004466B2" w:rsidRDefault="006D1166" w:rsidP="006D1166">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sidRPr="004466B2">
              <w:rPr>
                <w:rFonts w:eastAsia="Cambria" w:cstheme="minorHAnsi"/>
                <w:lang w:val="en-US"/>
              </w:rPr>
              <w:t>00/00/2019</w:t>
            </w:r>
          </w:p>
        </w:tc>
        <w:tc>
          <w:tcPr>
            <w:tcW w:w="1619" w:type="dxa"/>
          </w:tcPr>
          <w:p w14:paraId="057DCE39" w14:textId="76E0DD5A" w:rsidR="006D1166" w:rsidRPr="004466B2" w:rsidRDefault="006D1166" w:rsidP="006D1166">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sidRPr="004466B2">
              <w:rPr>
                <w:rFonts w:eastAsia="Cambria" w:cstheme="minorHAnsi"/>
                <w:lang w:val="en-US"/>
              </w:rPr>
              <w:t xml:space="preserve">00 </w:t>
            </w:r>
            <w:proofErr w:type="spellStart"/>
            <w:r w:rsidRPr="004466B2">
              <w:rPr>
                <w:rFonts w:eastAsia="Cambria" w:cstheme="minorHAnsi"/>
                <w:lang w:val="en-US"/>
              </w:rPr>
              <w:t>uur</w:t>
            </w:r>
            <w:proofErr w:type="spellEnd"/>
          </w:p>
        </w:tc>
      </w:tr>
      <w:tr w:rsidR="006D1166" w14:paraId="79DDD692" w14:textId="77777777" w:rsidTr="004466B2">
        <w:trPr>
          <w:trHeight w:val="686"/>
        </w:trPr>
        <w:tc>
          <w:tcPr>
            <w:cnfStyle w:val="001000000000" w:firstRow="0" w:lastRow="0" w:firstColumn="1" w:lastColumn="0" w:oddVBand="0" w:evenVBand="0" w:oddHBand="0" w:evenHBand="0" w:firstRowFirstColumn="0" w:firstRowLastColumn="0" w:lastRowFirstColumn="0" w:lastRowLastColumn="0"/>
            <w:tcW w:w="4570" w:type="dxa"/>
          </w:tcPr>
          <w:p w14:paraId="7B778545" w14:textId="77777777" w:rsidR="006D1166" w:rsidRPr="004466B2" w:rsidRDefault="006D1166" w:rsidP="006D1166">
            <w:pPr>
              <w:rPr>
                <w:rFonts w:cstheme="minorHAnsi"/>
              </w:rPr>
            </w:pPr>
            <w:proofErr w:type="spellStart"/>
            <w:r w:rsidRPr="004466B2">
              <w:rPr>
                <w:rFonts w:eastAsia="Cambria" w:cstheme="minorHAnsi"/>
                <w:lang w:val="en-US"/>
              </w:rPr>
              <w:t>Technisch</w:t>
            </w:r>
            <w:proofErr w:type="spellEnd"/>
            <w:r w:rsidRPr="004466B2">
              <w:rPr>
                <w:rFonts w:eastAsia="Cambria" w:cstheme="minorHAnsi"/>
                <w:lang w:val="en-US"/>
              </w:rPr>
              <w:t xml:space="preserve"> </w:t>
            </w:r>
            <w:proofErr w:type="spellStart"/>
            <w:r w:rsidRPr="004466B2">
              <w:rPr>
                <w:rFonts w:eastAsia="Cambria" w:cstheme="minorHAnsi"/>
                <w:lang w:val="en-US"/>
              </w:rPr>
              <w:t>ontwerp</w:t>
            </w:r>
            <w:proofErr w:type="spellEnd"/>
          </w:p>
        </w:tc>
        <w:tc>
          <w:tcPr>
            <w:tcW w:w="2096" w:type="dxa"/>
          </w:tcPr>
          <w:p w14:paraId="33409E9B" w14:textId="09F23581" w:rsidR="006D1166" w:rsidRPr="004466B2" w:rsidRDefault="006D1166" w:rsidP="006D1166">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sidRPr="004466B2">
              <w:rPr>
                <w:rFonts w:eastAsia="Cambria" w:cstheme="minorHAnsi"/>
                <w:lang w:val="en-US"/>
              </w:rPr>
              <w:t>00/00/2019</w:t>
            </w:r>
          </w:p>
        </w:tc>
        <w:tc>
          <w:tcPr>
            <w:tcW w:w="2114" w:type="dxa"/>
          </w:tcPr>
          <w:p w14:paraId="51116192" w14:textId="7B4ED0C4" w:rsidR="006D1166" w:rsidRPr="004466B2" w:rsidRDefault="006D1166" w:rsidP="006D1166">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sidRPr="004466B2">
              <w:rPr>
                <w:rFonts w:eastAsia="Cambria" w:cstheme="minorHAnsi"/>
                <w:lang w:val="en-US"/>
              </w:rPr>
              <w:t>00/00/2019</w:t>
            </w:r>
          </w:p>
        </w:tc>
        <w:tc>
          <w:tcPr>
            <w:tcW w:w="1619" w:type="dxa"/>
          </w:tcPr>
          <w:p w14:paraId="22D8FFE6" w14:textId="7EB43920" w:rsidR="006D1166" w:rsidRPr="004466B2" w:rsidRDefault="006D1166" w:rsidP="006D1166">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sidRPr="004466B2">
              <w:rPr>
                <w:rFonts w:eastAsia="Cambria" w:cstheme="minorHAnsi"/>
                <w:lang w:val="en-US"/>
              </w:rPr>
              <w:t xml:space="preserve">00 </w:t>
            </w:r>
            <w:proofErr w:type="spellStart"/>
            <w:r w:rsidRPr="004466B2">
              <w:rPr>
                <w:rFonts w:eastAsia="Cambria" w:cstheme="minorHAnsi"/>
                <w:lang w:val="en-US"/>
              </w:rPr>
              <w:t>uur</w:t>
            </w:r>
            <w:proofErr w:type="spellEnd"/>
          </w:p>
        </w:tc>
      </w:tr>
      <w:tr w:rsidR="006D1166" w14:paraId="61FB5DBE" w14:textId="77777777" w:rsidTr="004466B2">
        <w:trPr>
          <w:trHeight w:val="686"/>
        </w:trPr>
        <w:tc>
          <w:tcPr>
            <w:cnfStyle w:val="001000000000" w:firstRow="0" w:lastRow="0" w:firstColumn="1" w:lastColumn="0" w:oddVBand="0" w:evenVBand="0" w:oddHBand="0" w:evenHBand="0" w:firstRowFirstColumn="0" w:firstRowLastColumn="0" w:lastRowFirstColumn="0" w:lastRowLastColumn="0"/>
            <w:tcW w:w="4570" w:type="dxa"/>
          </w:tcPr>
          <w:p w14:paraId="4E7D8BD6" w14:textId="77777777" w:rsidR="006D1166" w:rsidRPr="004466B2" w:rsidRDefault="006D1166" w:rsidP="006D1166">
            <w:pPr>
              <w:rPr>
                <w:rFonts w:cstheme="minorHAnsi"/>
              </w:rPr>
            </w:pPr>
            <w:proofErr w:type="spellStart"/>
            <w:r w:rsidRPr="004466B2">
              <w:rPr>
                <w:rFonts w:eastAsia="Cambria" w:cstheme="minorHAnsi"/>
                <w:lang w:val="en-US"/>
              </w:rPr>
              <w:t>Toelichting</w:t>
            </w:r>
            <w:proofErr w:type="spellEnd"/>
            <w:r w:rsidRPr="004466B2">
              <w:rPr>
                <w:rFonts w:eastAsia="Cambria" w:cstheme="minorHAnsi"/>
                <w:lang w:val="en-US"/>
              </w:rPr>
              <w:t xml:space="preserve"> </w:t>
            </w:r>
            <w:proofErr w:type="spellStart"/>
            <w:r w:rsidRPr="004466B2">
              <w:rPr>
                <w:rFonts w:eastAsia="Cambria" w:cstheme="minorHAnsi"/>
                <w:lang w:val="en-US"/>
              </w:rPr>
              <w:t>Ontwikkelomgeving</w:t>
            </w:r>
            <w:proofErr w:type="spellEnd"/>
          </w:p>
        </w:tc>
        <w:tc>
          <w:tcPr>
            <w:tcW w:w="2096" w:type="dxa"/>
          </w:tcPr>
          <w:p w14:paraId="416A60B1" w14:textId="0AB0D36C" w:rsidR="006D1166" w:rsidRPr="004466B2" w:rsidRDefault="006D1166" w:rsidP="006D1166">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sidRPr="004466B2">
              <w:rPr>
                <w:rFonts w:eastAsia="Cambria" w:cstheme="minorHAnsi"/>
                <w:lang w:val="en-US"/>
              </w:rPr>
              <w:t>00/00/2019</w:t>
            </w:r>
          </w:p>
        </w:tc>
        <w:tc>
          <w:tcPr>
            <w:tcW w:w="2114" w:type="dxa"/>
          </w:tcPr>
          <w:p w14:paraId="290C38E0" w14:textId="2AFC25FA" w:rsidR="006D1166" w:rsidRPr="004466B2" w:rsidRDefault="006D1166" w:rsidP="006D1166">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sidRPr="004466B2">
              <w:rPr>
                <w:rFonts w:eastAsia="Cambria" w:cstheme="minorHAnsi"/>
                <w:lang w:val="en-US"/>
              </w:rPr>
              <w:t>00/00/2019</w:t>
            </w:r>
          </w:p>
        </w:tc>
        <w:tc>
          <w:tcPr>
            <w:tcW w:w="1619" w:type="dxa"/>
          </w:tcPr>
          <w:p w14:paraId="54EEA34B" w14:textId="025527AC" w:rsidR="006D1166" w:rsidRPr="004466B2" w:rsidRDefault="006D1166" w:rsidP="006D1166">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sidRPr="004466B2">
              <w:rPr>
                <w:rFonts w:eastAsia="Cambria" w:cstheme="minorHAnsi"/>
                <w:lang w:val="en-US"/>
              </w:rPr>
              <w:t xml:space="preserve">00 </w:t>
            </w:r>
            <w:proofErr w:type="spellStart"/>
            <w:r w:rsidRPr="004466B2">
              <w:rPr>
                <w:rFonts w:eastAsia="Cambria" w:cstheme="minorHAnsi"/>
                <w:lang w:val="en-US"/>
              </w:rPr>
              <w:t>uur</w:t>
            </w:r>
            <w:proofErr w:type="spellEnd"/>
          </w:p>
        </w:tc>
      </w:tr>
      <w:tr w:rsidR="006D1166" w14:paraId="683E2323" w14:textId="77777777" w:rsidTr="004466B2">
        <w:trPr>
          <w:trHeight w:val="648"/>
        </w:trPr>
        <w:tc>
          <w:tcPr>
            <w:cnfStyle w:val="001000000000" w:firstRow="0" w:lastRow="0" w:firstColumn="1" w:lastColumn="0" w:oddVBand="0" w:evenVBand="0" w:oddHBand="0" w:evenHBand="0" w:firstRowFirstColumn="0" w:firstRowLastColumn="0" w:lastRowFirstColumn="0" w:lastRowLastColumn="0"/>
            <w:tcW w:w="4570" w:type="dxa"/>
          </w:tcPr>
          <w:p w14:paraId="034838A4" w14:textId="77777777" w:rsidR="006D1166" w:rsidRPr="004466B2" w:rsidRDefault="006D1166" w:rsidP="006D1166">
            <w:pPr>
              <w:rPr>
                <w:rFonts w:cstheme="minorHAnsi"/>
              </w:rPr>
            </w:pPr>
            <w:proofErr w:type="spellStart"/>
            <w:r w:rsidRPr="004466B2">
              <w:rPr>
                <w:rFonts w:eastAsia="Cambria" w:cstheme="minorHAnsi"/>
                <w:lang w:val="en-US"/>
              </w:rPr>
              <w:t>Documentatie</w:t>
            </w:r>
            <w:proofErr w:type="spellEnd"/>
            <w:r w:rsidRPr="004466B2">
              <w:rPr>
                <w:rFonts w:eastAsia="Cambria" w:cstheme="minorHAnsi"/>
                <w:lang w:val="en-US"/>
              </w:rPr>
              <w:t xml:space="preserve"> </w:t>
            </w:r>
            <w:proofErr w:type="spellStart"/>
            <w:r w:rsidRPr="004466B2">
              <w:rPr>
                <w:rFonts w:eastAsia="Cambria" w:cstheme="minorHAnsi"/>
                <w:lang w:val="en-US"/>
              </w:rPr>
              <w:t>Gegevensverzameling</w:t>
            </w:r>
            <w:proofErr w:type="spellEnd"/>
          </w:p>
        </w:tc>
        <w:tc>
          <w:tcPr>
            <w:tcW w:w="2096" w:type="dxa"/>
          </w:tcPr>
          <w:p w14:paraId="04B18D4D" w14:textId="2BD9E633" w:rsidR="006D1166" w:rsidRPr="004466B2" w:rsidRDefault="006D1166" w:rsidP="006D1166">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sidRPr="004466B2">
              <w:rPr>
                <w:rFonts w:eastAsia="Cambria" w:cstheme="minorHAnsi"/>
                <w:lang w:val="en-US"/>
              </w:rPr>
              <w:t>00/00/2019</w:t>
            </w:r>
          </w:p>
        </w:tc>
        <w:tc>
          <w:tcPr>
            <w:tcW w:w="2114" w:type="dxa"/>
          </w:tcPr>
          <w:p w14:paraId="2A866C69" w14:textId="3532DB9B" w:rsidR="006D1166" w:rsidRPr="004466B2" w:rsidRDefault="006D1166" w:rsidP="006D1166">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sidRPr="004466B2">
              <w:rPr>
                <w:rFonts w:eastAsia="Cambria" w:cstheme="minorHAnsi"/>
                <w:lang w:val="en-US"/>
              </w:rPr>
              <w:t>00/00/2019</w:t>
            </w:r>
          </w:p>
        </w:tc>
        <w:tc>
          <w:tcPr>
            <w:tcW w:w="1619" w:type="dxa"/>
          </w:tcPr>
          <w:p w14:paraId="01F9D3C7" w14:textId="354FC3E7" w:rsidR="006D1166" w:rsidRPr="004466B2" w:rsidRDefault="006D1166" w:rsidP="006D1166">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sidRPr="004466B2">
              <w:rPr>
                <w:rFonts w:eastAsia="Cambria" w:cstheme="minorHAnsi"/>
                <w:lang w:val="en-US"/>
              </w:rPr>
              <w:t xml:space="preserve">00 </w:t>
            </w:r>
            <w:proofErr w:type="spellStart"/>
            <w:r w:rsidRPr="004466B2">
              <w:rPr>
                <w:rFonts w:eastAsia="Cambria" w:cstheme="minorHAnsi"/>
                <w:lang w:val="en-US"/>
              </w:rPr>
              <w:t>uur</w:t>
            </w:r>
            <w:proofErr w:type="spellEnd"/>
          </w:p>
        </w:tc>
      </w:tr>
      <w:tr w:rsidR="006D1166" w14:paraId="564143CB" w14:textId="77777777" w:rsidTr="004466B2">
        <w:trPr>
          <w:trHeight w:val="686"/>
        </w:trPr>
        <w:tc>
          <w:tcPr>
            <w:cnfStyle w:val="001000000000" w:firstRow="0" w:lastRow="0" w:firstColumn="1" w:lastColumn="0" w:oddVBand="0" w:evenVBand="0" w:oddHBand="0" w:evenHBand="0" w:firstRowFirstColumn="0" w:firstRowLastColumn="0" w:lastRowFirstColumn="0" w:lastRowLastColumn="0"/>
            <w:tcW w:w="4570" w:type="dxa"/>
          </w:tcPr>
          <w:p w14:paraId="32D6F3DC" w14:textId="77777777" w:rsidR="006D1166" w:rsidRPr="004466B2" w:rsidRDefault="006D1166" w:rsidP="006D1166">
            <w:pPr>
              <w:rPr>
                <w:rFonts w:cstheme="minorHAnsi"/>
              </w:rPr>
            </w:pPr>
            <w:proofErr w:type="spellStart"/>
            <w:r w:rsidRPr="004466B2">
              <w:rPr>
                <w:rFonts w:eastAsia="Cambria" w:cstheme="minorHAnsi"/>
                <w:lang w:val="en-US"/>
              </w:rPr>
              <w:t>TestRapport</w:t>
            </w:r>
            <w:proofErr w:type="spellEnd"/>
          </w:p>
        </w:tc>
        <w:tc>
          <w:tcPr>
            <w:tcW w:w="2096" w:type="dxa"/>
          </w:tcPr>
          <w:p w14:paraId="7B561490" w14:textId="5B50197E" w:rsidR="006D1166" w:rsidRPr="004466B2" w:rsidRDefault="006D1166" w:rsidP="006D1166">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sidRPr="004466B2">
              <w:rPr>
                <w:rFonts w:eastAsia="Cambria" w:cstheme="minorHAnsi"/>
                <w:lang w:val="en-US"/>
              </w:rPr>
              <w:t>00/00/2019</w:t>
            </w:r>
          </w:p>
        </w:tc>
        <w:tc>
          <w:tcPr>
            <w:tcW w:w="2114" w:type="dxa"/>
          </w:tcPr>
          <w:p w14:paraId="305FC9C1" w14:textId="65808C63" w:rsidR="006D1166" w:rsidRPr="004466B2" w:rsidRDefault="006D1166" w:rsidP="006D1166">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sidRPr="004466B2">
              <w:rPr>
                <w:rFonts w:eastAsia="Cambria" w:cstheme="minorHAnsi"/>
                <w:lang w:val="en-US"/>
              </w:rPr>
              <w:t>00/00/2019</w:t>
            </w:r>
          </w:p>
        </w:tc>
        <w:tc>
          <w:tcPr>
            <w:tcW w:w="1619" w:type="dxa"/>
          </w:tcPr>
          <w:p w14:paraId="65CBCB40" w14:textId="4321A391" w:rsidR="006D1166" w:rsidRPr="004466B2" w:rsidRDefault="006D1166" w:rsidP="006D1166">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sidRPr="004466B2">
              <w:rPr>
                <w:rFonts w:eastAsia="Cambria" w:cstheme="minorHAnsi"/>
                <w:lang w:val="en-US"/>
              </w:rPr>
              <w:t xml:space="preserve">00 </w:t>
            </w:r>
            <w:proofErr w:type="spellStart"/>
            <w:r w:rsidRPr="004466B2">
              <w:rPr>
                <w:rFonts w:eastAsia="Cambria" w:cstheme="minorHAnsi"/>
                <w:lang w:val="en-US"/>
              </w:rPr>
              <w:t>uur</w:t>
            </w:r>
            <w:proofErr w:type="spellEnd"/>
          </w:p>
        </w:tc>
      </w:tr>
      <w:tr w:rsidR="006D1166" w14:paraId="7EB71AB0" w14:textId="77777777" w:rsidTr="004466B2">
        <w:trPr>
          <w:trHeight w:val="686"/>
        </w:trPr>
        <w:tc>
          <w:tcPr>
            <w:cnfStyle w:val="001000000000" w:firstRow="0" w:lastRow="0" w:firstColumn="1" w:lastColumn="0" w:oddVBand="0" w:evenVBand="0" w:oddHBand="0" w:evenHBand="0" w:firstRowFirstColumn="0" w:firstRowLastColumn="0" w:lastRowFirstColumn="0" w:lastRowLastColumn="0"/>
            <w:tcW w:w="4570" w:type="dxa"/>
          </w:tcPr>
          <w:p w14:paraId="20D2B204" w14:textId="77777777" w:rsidR="006D1166" w:rsidRPr="004466B2" w:rsidRDefault="006D1166" w:rsidP="006D1166">
            <w:pPr>
              <w:rPr>
                <w:rFonts w:cstheme="minorHAnsi"/>
              </w:rPr>
            </w:pPr>
            <w:proofErr w:type="spellStart"/>
            <w:r w:rsidRPr="004466B2">
              <w:rPr>
                <w:rFonts w:eastAsia="Cambria" w:cstheme="minorHAnsi"/>
                <w:lang w:val="en-US"/>
              </w:rPr>
              <w:t>Implementatieplan</w:t>
            </w:r>
            <w:proofErr w:type="spellEnd"/>
          </w:p>
        </w:tc>
        <w:tc>
          <w:tcPr>
            <w:tcW w:w="2096" w:type="dxa"/>
          </w:tcPr>
          <w:p w14:paraId="4E04132D" w14:textId="0DBA6DA6" w:rsidR="006D1166" w:rsidRPr="004466B2" w:rsidRDefault="006D1166" w:rsidP="006D1166">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sidRPr="004466B2">
              <w:rPr>
                <w:rFonts w:eastAsia="Cambria" w:cstheme="minorHAnsi"/>
                <w:lang w:val="en-US"/>
              </w:rPr>
              <w:t>00/00/2019</w:t>
            </w:r>
          </w:p>
        </w:tc>
        <w:tc>
          <w:tcPr>
            <w:tcW w:w="2114" w:type="dxa"/>
          </w:tcPr>
          <w:p w14:paraId="0D608961" w14:textId="18F97DE6" w:rsidR="006D1166" w:rsidRPr="004466B2" w:rsidRDefault="006D1166" w:rsidP="006D1166">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sidRPr="004466B2">
              <w:rPr>
                <w:rFonts w:eastAsia="Cambria" w:cstheme="minorHAnsi"/>
                <w:lang w:val="en-US"/>
              </w:rPr>
              <w:t>00/00/2019</w:t>
            </w:r>
          </w:p>
        </w:tc>
        <w:tc>
          <w:tcPr>
            <w:tcW w:w="1619" w:type="dxa"/>
          </w:tcPr>
          <w:p w14:paraId="4B831485" w14:textId="39471947" w:rsidR="006D1166" w:rsidRPr="004466B2" w:rsidRDefault="006D1166" w:rsidP="006D1166">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sidRPr="004466B2">
              <w:rPr>
                <w:rFonts w:eastAsia="Cambria" w:cstheme="minorHAnsi"/>
                <w:lang w:val="en-US"/>
              </w:rPr>
              <w:t xml:space="preserve">00 </w:t>
            </w:r>
            <w:proofErr w:type="spellStart"/>
            <w:r w:rsidRPr="004466B2">
              <w:rPr>
                <w:rFonts w:eastAsia="Cambria" w:cstheme="minorHAnsi"/>
                <w:lang w:val="en-US"/>
              </w:rPr>
              <w:t>uur</w:t>
            </w:r>
            <w:proofErr w:type="spellEnd"/>
          </w:p>
        </w:tc>
      </w:tr>
      <w:tr w:rsidR="006D1166" w14:paraId="626E49E2" w14:textId="77777777" w:rsidTr="004466B2">
        <w:trPr>
          <w:trHeight w:val="686"/>
        </w:trPr>
        <w:tc>
          <w:tcPr>
            <w:cnfStyle w:val="001000000000" w:firstRow="0" w:lastRow="0" w:firstColumn="1" w:lastColumn="0" w:oddVBand="0" w:evenVBand="0" w:oddHBand="0" w:evenHBand="0" w:firstRowFirstColumn="0" w:firstRowLastColumn="0" w:lastRowFirstColumn="0" w:lastRowLastColumn="0"/>
            <w:tcW w:w="4570" w:type="dxa"/>
          </w:tcPr>
          <w:p w14:paraId="5187D31D" w14:textId="77777777" w:rsidR="006D1166" w:rsidRPr="004466B2" w:rsidRDefault="006D1166" w:rsidP="006D1166">
            <w:pPr>
              <w:rPr>
                <w:rFonts w:cstheme="minorHAnsi"/>
              </w:rPr>
            </w:pPr>
            <w:proofErr w:type="spellStart"/>
            <w:r w:rsidRPr="004466B2">
              <w:rPr>
                <w:rFonts w:eastAsia="Cambria" w:cstheme="minorHAnsi"/>
                <w:lang w:val="en-US"/>
              </w:rPr>
              <w:t>Acceptatiestest</w:t>
            </w:r>
            <w:proofErr w:type="spellEnd"/>
          </w:p>
        </w:tc>
        <w:tc>
          <w:tcPr>
            <w:tcW w:w="2096" w:type="dxa"/>
          </w:tcPr>
          <w:p w14:paraId="62BADF11" w14:textId="48C578BD" w:rsidR="006D1166" w:rsidRPr="004466B2" w:rsidRDefault="006D1166" w:rsidP="006D1166">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sidRPr="004466B2">
              <w:rPr>
                <w:rFonts w:eastAsia="Cambria" w:cstheme="minorHAnsi"/>
                <w:lang w:val="en-US"/>
              </w:rPr>
              <w:t>00/00/2019</w:t>
            </w:r>
          </w:p>
        </w:tc>
        <w:tc>
          <w:tcPr>
            <w:tcW w:w="2114" w:type="dxa"/>
          </w:tcPr>
          <w:p w14:paraId="360C7FB8" w14:textId="73FD2EF1" w:rsidR="006D1166" w:rsidRPr="004466B2" w:rsidRDefault="006D1166" w:rsidP="006D1166">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sidRPr="004466B2">
              <w:rPr>
                <w:rFonts w:eastAsia="Cambria" w:cstheme="minorHAnsi"/>
                <w:lang w:val="en-US"/>
              </w:rPr>
              <w:t>00/00/2019</w:t>
            </w:r>
          </w:p>
        </w:tc>
        <w:tc>
          <w:tcPr>
            <w:tcW w:w="1619" w:type="dxa"/>
          </w:tcPr>
          <w:p w14:paraId="188C88F1" w14:textId="2ABF8C93" w:rsidR="006D1166" w:rsidRPr="004466B2" w:rsidRDefault="006D1166" w:rsidP="006D1166">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sidRPr="004466B2">
              <w:rPr>
                <w:rFonts w:eastAsia="Cambria" w:cstheme="minorHAnsi"/>
                <w:lang w:val="en-US"/>
              </w:rPr>
              <w:t xml:space="preserve">00 </w:t>
            </w:r>
            <w:proofErr w:type="spellStart"/>
            <w:r w:rsidRPr="004466B2">
              <w:rPr>
                <w:rFonts w:eastAsia="Cambria" w:cstheme="minorHAnsi"/>
                <w:lang w:val="en-US"/>
              </w:rPr>
              <w:t>uur</w:t>
            </w:r>
            <w:proofErr w:type="spellEnd"/>
          </w:p>
        </w:tc>
      </w:tr>
      <w:tr w:rsidR="006D1166" w14:paraId="1AEAB270" w14:textId="77777777" w:rsidTr="004466B2">
        <w:trPr>
          <w:trHeight w:val="686"/>
        </w:trPr>
        <w:tc>
          <w:tcPr>
            <w:cnfStyle w:val="001000000000" w:firstRow="0" w:lastRow="0" w:firstColumn="1" w:lastColumn="0" w:oddVBand="0" w:evenVBand="0" w:oddHBand="0" w:evenHBand="0" w:firstRowFirstColumn="0" w:firstRowLastColumn="0" w:lastRowFirstColumn="0" w:lastRowLastColumn="0"/>
            <w:tcW w:w="4570" w:type="dxa"/>
          </w:tcPr>
          <w:p w14:paraId="3C15561E" w14:textId="77777777" w:rsidR="006D1166" w:rsidRPr="004466B2" w:rsidRDefault="006D1166" w:rsidP="006D1166">
            <w:pPr>
              <w:rPr>
                <w:rFonts w:eastAsia="Cambria" w:cstheme="minorHAnsi"/>
                <w:lang w:val="en-US"/>
              </w:rPr>
            </w:pPr>
            <w:proofErr w:type="spellStart"/>
            <w:r w:rsidRPr="004466B2">
              <w:rPr>
                <w:rFonts w:eastAsia="Cambria" w:cstheme="minorHAnsi"/>
                <w:lang w:val="en-US"/>
              </w:rPr>
              <w:t>Evaluatie</w:t>
            </w:r>
            <w:proofErr w:type="spellEnd"/>
            <w:r w:rsidRPr="004466B2">
              <w:rPr>
                <w:rFonts w:eastAsia="Cambria" w:cstheme="minorHAnsi"/>
                <w:lang w:val="en-US"/>
              </w:rPr>
              <w:t xml:space="preserve"> </w:t>
            </w:r>
            <w:proofErr w:type="spellStart"/>
            <w:r w:rsidRPr="004466B2">
              <w:rPr>
                <w:rFonts w:eastAsia="Cambria" w:cstheme="minorHAnsi"/>
                <w:lang w:val="en-US"/>
              </w:rPr>
              <w:t>Implementatie</w:t>
            </w:r>
            <w:proofErr w:type="spellEnd"/>
          </w:p>
        </w:tc>
        <w:tc>
          <w:tcPr>
            <w:tcW w:w="2096" w:type="dxa"/>
          </w:tcPr>
          <w:p w14:paraId="19958FC6" w14:textId="18E6797E" w:rsidR="006D1166" w:rsidRPr="004466B2" w:rsidRDefault="006D1166" w:rsidP="006D1166">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sidRPr="004466B2">
              <w:rPr>
                <w:rFonts w:eastAsia="Cambria" w:cstheme="minorHAnsi"/>
                <w:lang w:val="en-US"/>
              </w:rPr>
              <w:t>00/00/2019</w:t>
            </w:r>
          </w:p>
        </w:tc>
        <w:tc>
          <w:tcPr>
            <w:tcW w:w="2114" w:type="dxa"/>
          </w:tcPr>
          <w:p w14:paraId="19B94E5D" w14:textId="752CD5D4" w:rsidR="006D1166" w:rsidRPr="004466B2" w:rsidRDefault="006D1166" w:rsidP="006D1166">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sidRPr="004466B2">
              <w:rPr>
                <w:rFonts w:eastAsia="Cambria" w:cstheme="minorHAnsi"/>
                <w:lang w:val="en-US"/>
              </w:rPr>
              <w:t>00/00/2019</w:t>
            </w:r>
          </w:p>
        </w:tc>
        <w:tc>
          <w:tcPr>
            <w:tcW w:w="1619" w:type="dxa"/>
          </w:tcPr>
          <w:p w14:paraId="74FFF86F" w14:textId="38702ED5" w:rsidR="006D1166" w:rsidRPr="004466B2" w:rsidRDefault="006D1166" w:rsidP="006D1166">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sidRPr="004466B2">
              <w:rPr>
                <w:rFonts w:eastAsia="Cambria" w:cstheme="minorHAnsi"/>
                <w:lang w:val="en-US"/>
              </w:rPr>
              <w:t>00</w:t>
            </w:r>
            <w:r w:rsidRPr="004466B2">
              <w:rPr>
                <w:rFonts w:eastAsia="Cambria" w:cstheme="minorHAnsi"/>
                <w:lang w:val="en-US"/>
              </w:rPr>
              <w:t xml:space="preserve"> </w:t>
            </w:r>
            <w:proofErr w:type="spellStart"/>
            <w:r w:rsidRPr="004466B2">
              <w:rPr>
                <w:rFonts w:eastAsia="Cambria" w:cstheme="minorHAnsi"/>
                <w:lang w:val="en-US"/>
              </w:rPr>
              <w:t>uur</w:t>
            </w:r>
            <w:proofErr w:type="spellEnd"/>
          </w:p>
        </w:tc>
      </w:tr>
    </w:tbl>
    <w:p w14:paraId="0F446EDA" w14:textId="77777777" w:rsidR="00B86E23" w:rsidRDefault="00B86E23" w:rsidP="00B86E23">
      <w:pPr>
        <w:pStyle w:val="Grafiek0"/>
      </w:pPr>
    </w:p>
    <w:p w14:paraId="4798E4DC" w14:textId="1C097C7E" w:rsidR="00B86E23" w:rsidRPr="003102CF" w:rsidRDefault="00B86E23" w:rsidP="00B86E23">
      <w:pPr>
        <w:pStyle w:val="Grafiek0"/>
      </w:pPr>
    </w:p>
    <w:p w14:paraId="103025F8" w14:textId="319F5446" w:rsidR="00B37B3B" w:rsidRPr="003102CF" w:rsidRDefault="001441A5" w:rsidP="005B661A">
      <w:pPr>
        <w:pStyle w:val="Kop1"/>
        <w:sectPr w:rsidR="00B37B3B" w:rsidRPr="003102CF" w:rsidSect="001F5E9D">
          <w:headerReference w:type="default" r:id="rId15"/>
          <w:footerReference w:type="default" r:id="rId16"/>
          <w:pgSz w:w="11906" w:h="16838" w:code="9"/>
          <w:pgMar w:top="2160" w:right="1080" w:bottom="720" w:left="1080" w:header="648" w:footer="432" w:gutter="0"/>
          <w:cols w:space="708"/>
          <w:docGrid w:linePitch="360"/>
        </w:sectPr>
      </w:pPr>
      <w:bookmarkStart w:id="7" w:name="_Toc25156805"/>
      <w:r>
        <w:lastRenderedPageBreak/>
        <w:t>Risicoanalyse</w:t>
      </w:r>
      <w:bookmarkEnd w:id="7"/>
    </w:p>
    <w:p w14:paraId="4870E0F7" w14:textId="07981B75" w:rsidR="001441A5" w:rsidRPr="001441A5" w:rsidRDefault="001441A5" w:rsidP="005B661A">
      <w:pPr>
        <w:pStyle w:val="Kop1"/>
        <w:ind w:left="1080"/>
      </w:pPr>
      <w:bookmarkStart w:id="8" w:name="_Toc25156806"/>
      <w:r>
        <w:lastRenderedPageBreak/>
        <w:t>Projectgrenzen</w:t>
      </w:r>
      <w:bookmarkEnd w:id="8"/>
    </w:p>
    <w:p w14:paraId="66914BE6" w14:textId="279C2460" w:rsidR="008F704C" w:rsidRPr="003102CF" w:rsidRDefault="008F704C">
      <w:pPr>
        <w:spacing w:before="0" w:after="160" w:line="259" w:lineRule="auto"/>
      </w:pPr>
    </w:p>
    <w:sectPr w:rsidR="008F704C" w:rsidRPr="003102CF" w:rsidSect="001441A5">
      <w:footerReference w:type="default" r:id="rId17"/>
      <w:footerReference w:type="first" r:id="rId18"/>
      <w:pgSz w:w="16838" w:h="11906" w:orient="landscape" w:code="9"/>
      <w:pgMar w:top="1728" w:right="1080" w:bottom="720" w:left="1080" w:header="648" w:footer="432"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9AB5E9" w14:textId="77777777" w:rsidR="00D42F1F" w:rsidRDefault="00D42F1F" w:rsidP="005A20E2">
      <w:pPr>
        <w:spacing w:after="0"/>
      </w:pPr>
      <w:r>
        <w:separator/>
      </w:r>
    </w:p>
    <w:p w14:paraId="1941759A" w14:textId="77777777" w:rsidR="00D42F1F" w:rsidRDefault="00D42F1F"/>
    <w:p w14:paraId="7F495322" w14:textId="77777777" w:rsidR="00D42F1F" w:rsidRDefault="00D42F1F" w:rsidP="009B4773"/>
    <w:p w14:paraId="3B07366A" w14:textId="77777777" w:rsidR="00D42F1F" w:rsidRDefault="00D42F1F" w:rsidP="00513832"/>
  </w:endnote>
  <w:endnote w:type="continuationSeparator" w:id="0">
    <w:p w14:paraId="2BD7B294" w14:textId="77777777" w:rsidR="00D42F1F" w:rsidRDefault="00D42F1F" w:rsidP="005A20E2">
      <w:pPr>
        <w:spacing w:after="0"/>
      </w:pPr>
      <w:r>
        <w:continuationSeparator/>
      </w:r>
    </w:p>
    <w:p w14:paraId="0CEA9A88" w14:textId="77777777" w:rsidR="00D42F1F" w:rsidRDefault="00D42F1F"/>
    <w:p w14:paraId="1F3700D1" w14:textId="77777777" w:rsidR="00D42F1F" w:rsidRDefault="00D42F1F" w:rsidP="009B4773"/>
    <w:p w14:paraId="1C270840" w14:textId="77777777" w:rsidR="00D42F1F" w:rsidRDefault="00D42F1F" w:rsidP="0051383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10742617"/>
      <w:docPartObj>
        <w:docPartGallery w:val="Page Numbers (Bottom of Page)"/>
        <w:docPartUnique/>
      </w:docPartObj>
    </w:sdtPr>
    <w:sdtEndPr>
      <w:rPr>
        <w:noProof/>
      </w:rPr>
    </w:sdtEndPr>
    <w:sdtContent>
      <w:sdt>
        <w:sdtPr>
          <w:id w:val="-2009893785"/>
          <w:docPartObj>
            <w:docPartGallery w:val="Page Numbers (Bottom of Page)"/>
            <w:docPartUnique/>
          </w:docPartObj>
        </w:sdtPr>
        <w:sdtEndPr>
          <w:rPr>
            <w:noProof/>
          </w:rPr>
        </w:sdtEndPr>
        <w:sdtContent>
          <w:p w14:paraId="69D2D276" w14:textId="77777777" w:rsidR="001F032A" w:rsidRDefault="001F032A" w:rsidP="00F8411A">
            <w:pPr>
              <w:pStyle w:val="Voettekst"/>
            </w:pPr>
            <w:r w:rsidRPr="002135FB">
              <w:rPr>
                <w:lang w:bidi="nl-NL"/>
              </w:rPr>
              <w:fldChar w:fldCharType="begin"/>
            </w:r>
            <w:r w:rsidRPr="002135FB">
              <w:rPr>
                <w:lang w:bidi="nl-NL"/>
              </w:rPr>
              <w:instrText xml:space="preserve"> PAGE   \* MERGEFORMAT </w:instrText>
            </w:r>
            <w:r w:rsidRPr="002135FB">
              <w:rPr>
                <w:lang w:bidi="nl-NL"/>
              </w:rPr>
              <w:fldChar w:fldCharType="separate"/>
            </w:r>
            <w:r>
              <w:rPr>
                <w:lang w:bidi="nl-NL"/>
              </w:rPr>
              <w:t>1</w:t>
            </w:r>
            <w:r w:rsidRPr="002135FB">
              <w:rPr>
                <w:noProof/>
                <w:lang w:bidi="nl-NL"/>
              </w:rPr>
              <w:fldChar w:fldCharType="end"/>
            </w:r>
          </w:p>
        </w:sdtContent>
      </w:sdt>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4579032"/>
      <w:docPartObj>
        <w:docPartGallery w:val="Page Numbers (Bottom of Page)"/>
        <w:docPartUnique/>
      </w:docPartObj>
    </w:sdtPr>
    <w:sdtEndPr>
      <w:rPr>
        <w:noProof/>
      </w:rPr>
    </w:sdtEndPr>
    <w:sdtContent>
      <w:sdt>
        <w:sdtPr>
          <w:id w:val="1011107972"/>
          <w:docPartObj>
            <w:docPartGallery w:val="Page Numbers (Bottom of Page)"/>
            <w:docPartUnique/>
          </w:docPartObj>
        </w:sdtPr>
        <w:sdtEndPr>
          <w:rPr>
            <w:noProof/>
          </w:rPr>
        </w:sdtEndPr>
        <w:sdtContent>
          <w:p w14:paraId="6B306B2F" w14:textId="77777777" w:rsidR="001F032A" w:rsidRDefault="001F032A" w:rsidP="00D94688">
            <w:pPr>
              <w:pStyle w:val="Voettekst"/>
              <w:jc w:val="right"/>
            </w:pPr>
            <w:r w:rsidRPr="002135FB">
              <w:rPr>
                <w:lang w:bidi="nl-NL"/>
              </w:rPr>
              <w:fldChar w:fldCharType="begin"/>
            </w:r>
            <w:r w:rsidRPr="002135FB">
              <w:rPr>
                <w:lang w:bidi="nl-NL"/>
              </w:rPr>
              <w:instrText xml:space="preserve"> PAGE   \* MERGEFORMAT </w:instrText>
            </w:r>
            <w:r w:rsidRPr="002135FB">
              <w:rPr>
                <w:lang w:bidi="nl-NL"/>
              </w:rPr>
              <w:fldChar w:fldCharType="separate"/>
            </w:r>
            <w:r>
              <w:rPr>
                <w:lang w:bidi="nl-NL"/>
              </w:rPr>
              <w:t>1</w:t>
            </w:r>
            <w:r w:rsidRPr="002135FB">
              <w:rPr>
                <w:noProof/>
                <w:lang w:bidi="nl-NL"/>
              </w:rPr>
              <w:fldChar w:fldCharType="end"/>
            </w:r>
          </w:p>
        </w:sdtContent>
      </w:sdt>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D845F0" w14:textId="77777777" w:rsidR="001F032A" w:rsidRPr="00E404DF" w:rsidRDefault="001F032A" w:rsidP="00807B66">
    <w:pPr>
      <w:pStyle w:val="Voettekst"/>
      <w:jc w:val="right"/>
    </w:pPr>
    <w:r w:rsidRPr="00F8411A">
      <w:rPr>
        <w:lang w:bidi="nl-NL"/>
      </w:rPr>
      <w:tab/>
    </w:r>
    <w:r w:rsidRPr="00F8411A">
      <w:rPr>
        <w:lang w:bidi="nl-NL"/>
      </w:rPr>
      <w:fldChar w:fldCharType="begin"/>
    </w:r>
    <w:r w:rsidRPr="00F8411A">
      <w:rPr>
        <w:lang w:bidi="nl-NL"/>
      </w:rPr>
      <w:instrText xml:space="preserve"> PAGE   \* MERGEFORMAT </w:instrText>
    </w:r>
    <w:r w:rsidRPr="00F8411A">
      <w:rPr>
        <w:lang w:bidi="nl-NL"/>
      </w:rPr>
      <w:fldChar w:fldCharType="separate"/>
    </w:r>
    <w:r>
      <w:rPr>
        <w:lang w:bidi="nl-NL"/>
      </w:rPr>
      <w:t>3</w:t>
    </w:r>
    <w:r w:rsidRPr="00F8411A">
      <w:rPr>
        <w:lang w:bidi="nl-NL"/>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365252" w14:textId="77777777" w:rsidR="001F032A" w:rsidRPr="00F8411A" w:rsidRDefault="001F032A" w:rsidP="00F8411A">
    <w:pPr>
      <w:pStyle w:val="Voettekst"/>
    </w:pPr>
    <w:r w:rsidRPr="00F8411A">
      <w:rPr>
        <w:lang w:bidi="nl-NL"/>
      </w:rPr>
      <w:tab/>
    </w:r>
    <w:r w:rsidRPr="00F8411A">
      <w:rPr>
        <w:lang w:bidi="nl-NL"/>
      </w:rPr>
      <w:fldChar w:fldCharType="begin"/>
    </w:r>
    <w:r w:rsidRPr="00F8411A">
      <w:rPr>
        <w:lang w:bidi="nl-NL"/>
      </w:rPr>
      <w:instrText xml:space="preserve"> PAGE   \* MERGEFORMAT </w:instrText>
    </w:r>
    <w:r w:rsidRPr="00F8411A">
      <w:rPr>
        <w:lang w:bidi="nl-NL"/>
      </w:rPr>
      <w:fldChar w:fldCharType="separate"/>
    </w:r>
    <w:r w:rsidRPr="00F8411A">
      <w:rPr>
        <w:lang w:bidi="nl-NL"/>
      </w:rPr>
      <w:t>1</w:t>
    </w:r>
    <w:r w:rsidRPr="00F8411A">
      <w:rPr>
        <w:lang w:bidi="nl-NL"/>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0277772"/>
      <w:docPartObj>
        <w:docPartGallery w:val="Page Numbers (Bottom of Page)"/>
        <w:docPartUnique/>
      </w:docPartObj>
    </w:sdtPr>
    <w:sdtEndPr>
      <w:rPr>
        <w:noProof/>
      </w:rPr>
    </w:sdtEndPr>
    <w:sdtContent>
      <w:sdt>
        <w:sdtPr>
          <w:id w:val="1613789744"/>
          <w:docPartObj>
            <w:docPartGallery w:val="Page Numbers (Bottom of Page)"/>
            <w:docPartUnique/>
          </w:docPartObj>
        </w:sdtPr>
        <w:sdtEndPr>
          <w:rPr>
            <w:noProof/>
          </w:rPr>
        </w:sdtEndPr>
        <w:sdtContent>
          <w:p w14:paraId="053F5DFD" w14:textId="77777777" w:rsidR="001F032A" w:rsidRDefault="001F032A" w:rsidP="00F8411A">
            <w:pPr>
              <w:pStyle w:val="Voettekst"/>
            </w:pPr>
            <w:r w:rsidRPr="002135FB">
              <w:rPr>
                <w:lang w:bidi="nl-NL"/>
              </w:rPr>
              <w:t xml:space="preserve">24 januari 20XX                                                                                                                                                  </w:t>
            </w:r>
            <w:r w:rsidRPr="002135FB">
              <w:rPr>
                <w:lang w:bidi="nl-NL"/>
              </w:rPr>
              <w:fldChar w:fldCharType="begin"/>
            </w:r>
            <w:r w:rsidRPr="002135FB">
              <w:rPr>
                <w:lang w:bidi="nl-NL"/>
              </w:rPr>
              <w:instrText xml:space="preserve"> PAGE   \* MERGEFORMAT </w:instrText>
            </w:r>
            <w:r w:rsidRPr="002135FB">
              <w:rPr>
                <w:lang w:bidi="nl-NL"/>
              </w:rPr>
              <w:fldChar w:fldCharType="separate"/>
            </w:r>
            <w:r>
              <w:rPr>
                <w:lang w:bidi="nl-NL"/>
              </w:rPr>
              <w:t>1</w:t>
            </w:r>
            <w:r w:rsidRPr="002135FB">
              <w:rPr>
                <w:noProof/>
                <w:lang w:bidi="nl-NL"/>
              </w:rPr>
              <w:fldChar w:fldCharType="end"/>
            </w:r>
          </w:p>
        </w:sdtContent>
      </w:sdt>
      <w:p w14:paraId="6B056E40" w14:textId="77777777" w:rsidR="001F032A" w:rsidRDefault="001F032A" w:rsidP="00F8411A">
        <w:pPr>
          <w:pStyle w:val="Voettekst"/>
          <w:rPr>
            <w:noProof/>
          </w:rP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A0640AE" w14:textId="77777777" w:rsidR="00D42F1F" w:rsidRDefault="00D42F1F" w:rsidP="005A20E2">
      <w:pPr>
        <w:spacing w:after="0"/>
      </w:pPr>
      <w:r>
        <w:separator/>
      </w:r>
    </w:p>
    <w:p w14:paraId="5CEC5031" w14:textId="77777777" w:rsidR="00D42F1F" w:rsidRDefault="00D42F1F"/>
    <w:p w14:paraId="70CD40BD" w14:textId="77777777" w:rsidR="00D42F1F" w:rsidRDefault="00D42F1F" w:rsidP="009B4773"/>
    <w:p w14:paraId="0D3983CE" w14:textId="77777777" w:rsidR="00D42F1F" w:rsidRDefault="00D42F1F" w:rsidP="00513832"/>
  </w:footnote>
  <w:footnote w:type="continuationSeparator" w:id="0">
    <w:p w14:paraId="0815A11D" w14:textId="77777777" w:rsidR="00D42F1F" w:rsidRDefault="00D42F1F" w:rsidP="005A20E2">
      <w:pPr>
        <w:spacing w:after="0"/>
      </w:pPr>
      <w:r>
        <w:continuationSeparator/>
      </w:r>
    </w:p>
    <w:p w14:paraId="40D29D18" w14:textId="77777777" w:rsidR="00D42F1F" w:rsidRDefault="00D42F1F"/>
    <w:p w14:paraId="6AE1671A" w14:textId="77777777" w:rsidR="00D42F1F" w:rsidRDefault="00D42F1F" w:rsidP="009B4773"/>
    <w:p w14:paraId="643D31ED" w14:textId="77777777" w:rsidR="00D42F1F" w:rsidRDefault="00D42F1F" w:rsidP="0051383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C16BA6" w14:textId="77777777" w:rsidR="001F032A" w:rsidRDefault="001F032A" w:rsidP="005A20E2">
    <w:pPr>
      <w:pStyle w:val="Koptekst"/>
      <w:tabs>
        <w:tab w:val="right" w:pos="11057"/>
      </w:tabs>
      <w:ind w:left="-1134" w:right="-1085"/>
    </w:pPr>
    <w:r>
      <w:rPr>
        <w:noProof/>
        <w:lang w:bidi="nl-NL"/>
      </w:rPr>
      <w:drawing>
        <wp:anchor distT="0" distB="0" distL="114300" distR="114300" simplePos="0" relativeHeight="251670528" behindDoc="1" locked="0" layoutInCell="1" allowOverlap="1" wp14:anchorId="072E58B3" wp14:editId="180D7A29">
          <wp:simplePos x="0" y="0"/>
          <wp:positionH relativeFrom="page">
            <wp:align>center</wp:align>
          </wp:positionH>
          <wp:positionV relativeFrom="page">
            <wp:align>center</wp:align>
          </wp:positionV>
          <wp:extent cx="7132320" cy="9427464"/>
          <wp:effectExtent l="0" t="0" r="0" b="2540"/>
          <wp:wrapNone/>
          <wp:docPr id="2" name="Afbeelding 2" descr="Vrouwen met laptop en zakelijke document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ettyImages-731742045_super.jpg"/>
                  <pic:cNvPicPr preferRelativeResize="0"/>
                </pic:nvPicPr>
                <pic:blipFill rotWithShape="1">
                  <a:blip r:embed="rId1">
                    <a:extLst>
                      <a:ext uri="{28A0092B-C50C-407E-A947-70E740481C1C}">
                        <a14:useLocalDpi xmlns:a14="http://schemas.microsoft.com/office/drawing/2010/main" val="0"/>
                      </a:ext>
                    </a:extLst>
                  </a:blip>
                  <a:srcRect l="37008" t="5698" r="27787" b="24543"/>
                  <a:stretch/>
                </pic:blipFill>
                <pic:spPr bwMode="auto">
                  <a:xfrm>
                    <a:off x="0" y="0"/>
                    <a:ext cx="7132320" cy="942746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74B88CF" w14:textId="77777777" w:rsidR="001F032A" w:rsidRDefault="001F032A"/>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E4EFC2" w14:textId="77777777" w:rsidR="001F032A" w:rsidRDefault="001F032A">
    <w:r>
      <w:rPr>
        <w:noProof/>
        <w:lang w:bidi="nl-NL"/>
      </w:rPr>
      <w:drawing>
        <wp:anchor distT="0" distB="0" distL="114300" distR="114300" simplePos="0" relativeHeight="251675648" behindDoc="1" locked="0" layoutInCell="1" allowOverlap="1" wp14:anchorId="58143409" wp14:editId="1A1D1F81">
          <wp:simplePos x="0" y="0"/>
          <wp:positionH relativeFrom="page">
            <wp:posOffset>347345</wp:posOffset>
          </wp:positionH>
          <wp:positionV relativeFrom="page">
            <wp:align>center</wp:align>
          </wp:positionV>
          <wp:extent cx="3300984" cy="9427464"/>
          <wp:effectExtent l="0" t="0" r="0" b="2540"/>
          <wp:wrapNone/>
          <wp:docPr id="3" name="Afbeelding 3" descr="Vrouwen en enkele document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ettyImages-696273168_super.jpg"/>
                  <pic:cNvPicPr/>
                </pic:nvPicPr>
                <pic:blipFill rotWithShape="1">
                  <a:blip r:embed="rId1">
                    <a:extLst>
                      <a:ext uri="{28A0092B-C50C-407E-A947-70E740481C1C}">
                        <a14:useLocalDpi xmlns:a14="http://schemas.microsoft.com/office/drawing/2010/main" val="0"/>
                      </a:ext>
                    </a:extLst>
                  </a:blip>
                  <a:srcRect l="47115" t="11270" r="35057" b="12436"/>
                  <a:stretch/>
                </pic:blipFill>
                <pic:spPr bwMode="auto">
                  <a:xfrm flipH="1">
                    <a:off x="0" y="0"/>
                    <a:ext cx="3300984" cy="942746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8E9CEB" w14:textId="77777777" w:rsidR="001F032A" w:rsidRPr="00EB47F9" w:rsidRDefault="001F032A" w:rsidP="00EB47F9">
    <w:pPr>
      <w:pStyle w:val="Koptekst"/>
      <w:rPr>
        <w:rStyle w:val="TitelChar"/>
        <w:rFonts w:eastAsiaTheme="minorHAnsi" w:cstheme="minorBidi"/>
        <w:b/>
        <w:color w:val="107082" w:themeColor="accent2"/>
        <w:spacing w:val="0"/>
        <w:kern w:val="0"/>
        <w:sz w:val="28"/>
        <w:szCs w:val="24"/>
      </w:rPr>
    </w:pPr>
    <w:r>
      <w:rPr>
        <w:noProof/>
        <w:lang w:bidi="nl-NL"/>
      </w:rPr>
      <mc:AlternateContent>
        <mc:Choice Requires="wps">
          <w:drawing>
            <wp:anchor distT="45720" distB="45720" distL="114300" distR="114300" simplePos="0" relativeHeight="251677696" behindDoc="1" locked="0" layoutInCell="1" allowOverlap="1" wp14:anchorId="6A4E505B" wp14:editId="596DB19C">
              <wp:simplePos x="0" y="0"/>
              <wp:positionH relativeFrom="page">
                <wp:posOffset>0</wp:posOffset>
              </wp:positionH>
              <wp:positionV relativeFrom="page">
                <wp:posOffset>0</wp:posOffset>
              </wp:positionV>
              <wp:extent cx="10677525" cy="1005840"/>
              <wp:effectExtent l="0" t="0" r="9525" b="3810"/>
              <wp:wrapNone/>
              <wp:docPr id="1" name="Tekstvak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77525" cy="1005840"/>
                      </a:xfrm>
                      <a:prstGeom prst="rect">
                        <a:avLst/>
                      </a:prstGeom>
                      <a:solidFill>
                        <a:srgbClr val="F0CDA1">
                          <a:alpha val="50000"/>
                        </a:srgbClr>
                      </a:solidFill>
                      <a:ln w="9525">
                        <a:noFill/>
                        <a:miter lim="800000"/>
                        <a:headEnd/>
                        <a:tailEnd/>
                      </a:ln>
                    </wps:spPr>
                    <wps:txbx>
                      <w:txbxContent>
                        <w:p w14:paraId="6043A5DB" w14:textId="77777777" w:rsidR="001F032A" w:rsidRDefault="001F032A" w:rsidP="00EB47F9"/>
                      </w:txbxContent>
                    </wps:txbx>
                    <wps:bodyPr rot="0" vert="horz" wrap="square" lIns="720000" tIns="288000" rIns="91440" bIns="45720" anchor="ctr" anchorCtr="0">
                      <a:noAutofit/>
                    </wps:bodyPr>
                  </wps:wsp>
                </a:graphicData>
              </a:graphic>
              <wp14:sizeRelH relativeFrom="page">
                <wp14:pctWidth>0</wp14:pctWidth>
              </wp14:sizeRelH>
              <wp14:sizeRelV relativeFrom="margin">
                <wp14:pctHeight>0</wp14:pctHeight>
              </wp14:sizeRelV>
            </wp:anchor>
          </w:drawing>
        </mc:Choice>
        <mc:Fallback>
          <w:pict>
            <v:shapetype w14:anchorId="6A4E505B" id="_x0000_t202" coordsize="21600,21600" o:spt="202" path="m,l,21600r21600,l21600,xe">
              <v:stroke joinstyle="miter"/>
              <v:path gradientshapeok="t" o:connecttype="rect"/>
            </v:shapetype>
            <v:shape id="Tekstvak 2" o:spid="_x0000_s1026" type="#_x0000_t202" style="position:absolute;margin-left:0;margin-top:0;width:840.75pt;height:79.2pt;z-index:-251638784;visibility:visible;mso-wrap-style:square;mso-width-percent:0;mso-height-percent:0;mso-wrap-distance-left:9pt;mso-wrap-distance-top:3.6pt;mso-wrap-distance-right:9pt;mso-wrap-distance-bottom:3.6pt;mso-position-horizontal:absolute;mso-position-horizontal-relative:page;mso-position-vertical:absolute;mso-position-vertical-relative:page;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" fillcolor="#f0cda1" stroked="f">
              <v:fill opacity="32896f"/>
              <v:textbox inset="20mm,8mm">
                <w:txbxContent>
                  <w:p w14:paraId="6043A5DB" w14:textId="77777777" w:rsidR="001F032A" w:rsidRDefault="001F032A" w:rsidP="00EB47F9"/>
                </w:txbxContent>
              </v:textbox>
              <w10:wrap anchorx="page" anchory="page"/>
            </v:shape>
          </w:pict>
        </mc:Fallback>
      </mc:AlternateContent>
    </w:r>
    <w:r w:rsidRPr="00EB47F9">
      <w:rPr>
        <w:lang w:bidi="nl-NL"/>
      </w:rPr>
      <w:t xml:space="preserve"> </w:t>
    </w:r>
  </w:p>
  <w:p w14:paraId="2526B3D9" w14:textId="77777777" w:rsidR="001F032A" w:rsidRPr="00EB47F9" w:rsidRDefault="001F032A" w:rsidP="00EB47F9">
    <w:pPr>
      <w:pStyle w:val="Koptekst2"/>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F"/>
    <w:multiLevelType w:val="singleLevel"/>
    <w:tmpl w:val="98A0C43C"/>
    <w:lvl w:ilvl="0">
      <w:start w:val="1"/>
      <w:numFmt w:val="decimal"/>
      <w:lvlText w:val="%1."/>
      <w:lvlJc w:val="left"/>
      <w:pPr>
        <w:tabs>
          <w:tab w:val="num" w:pos="720"/>
        </w:tabs>
        <w:ind w:left="720" w:hanging="360"/>
      </w:pPr>
    </w:lvl>
  </w:abstractNum>
  <w:abstractNum w:abstractNumId="1" w15:restartNumberingAfterBreak="0">
    <w:nsid w:val="FFFFFF83"/>
    <w:multiLevelType w:val="singleLevel"/>
    <w:tmpl w:val="8E049D40"/>
    <w:lvl w:ilvl="0">
      <w:start w:val="1"/>
      <w:numFmt w:val="bullet"/>
      <w:pStyle w:val="Lijstopsomteken2"/>
      <w:lvlText w:val="o"/>
      <w:lvlJc w:val="left"/>
      <w:pPr>
        <w:ind w:left="720" w:hanging="360"/>
      </w:pPr>
      <w:rPr>
        <w:rFonts w:ascii="Courier New" w:hAnsi="Courier New" w:cs="Courier New" w:hint="default"/>
        <w:color w:val="107082" w:themeColor="accent2"/>
      </w:rPr>
    </w:lvl>
  </w:abstractNum>
  <w:abstractNum w:abstractNumId="2" w15:restartNumberingAfterBreak="0">
    <w:nsid w:val="FFFFFF88"/>
    <w:multiLevelType w:val="singleLevel"/>
    <w:tmpl w:val="A080F52C"/>
    <w:lvl w:ilvl="0">
      <w:start w:val="1"/>
      <w:numFmt w:val="decimal"/>
      <w:lvlText w:val="%1."/>
      <w:lvlJc w:val="left"/>
      <w:pPr>
        <w:tabs>
          <w:tab w:val="num" w:pos="360"/>
        </w:tabs>
        <w:ind w:left="360" w:hanging="360"/>
      </w:pPr>
    </w:lvl>
  </w:abstractNum>
  <w:abstractNum w:abstractNumId="3" w15:restartNumberingAfterBreak="0">
    <w:nsid w:val="FFFFFF89"/>
    <w:multiLevelType w:val="singleLevel"/>
    <w:tmpl w:val="77AA22E2"/>
    <w:lvl w:ilvl="0">
      <w:start w:val="1"/>
      <w:numFmt w:val="bullet"/>
      <w:pStyle w:val="Lijstopsomteken"/>
      <w:lvlText w:val=""/>
      <w:lvlJc w:val="left"/>
      <w:pPr>
        <w:tabs>
          <w:tab w:val="num" w:pos="360"/>
        </w:tabs>
        <w:ind w:left="360" w:hanging="360"/>
      </w:pPr>
      <w:rPr>
        <w:rFonts w:ascii="Symbol" w:hAnsi="Symbol" w:hint="default"/>
      </w:rPr>
    </w:lvl>
  </w:abstractNum>
  <w:abstractNum w:abstractNumId="4" w15:restartNumberingAfterBreak="0">
    <w:nsid w:val="00E91F2A"/>
    <w:multiLevelType w:val="hybridMultilevel"/>
    <w:tmpl w:val="6DC0BC34"/>
    <w:lvl w:ilvl="0" w:tplc="633C562A">
      <w:start w:val="1"/>
      <w:numFmt w:val="lowerLetter"/>
      <w:lvlText w:val="%1."/>
      <w:lvlJc w:val="left"/>
      <w:pPr>
        <w:ind w:left="720" w:hanging="360"/>
      </w:pPr>
      <w:rPr>
        <w:rFonts w:hint="default"/>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10675B0"/>
    <w:multiLevelType w:val="hybridMultilevel"/>
    <w:tmpl w:val="442A5648"/>
    <w:lvl w:ilvl="0" w:tplc="A4946864">
      <w:start w:val="1"/>
      <w:numFmt w:val="bullet"/>
      <w:pStyle w:val="Grafiekopsommingsteken4"/>
      <w:lvlText w:val=""/>
      <w:lvlJc w:val="left"/>
      <w:pPr>
        <w:ind w:left="720" w:hanging="360"/>
      </w:pPr>
      <w:rPr>
        <w:rFonts w:ascii="Symbol" w:hAnsi="Symbol" w:hint="default"/>
        <w:color w:val="107082" w:themeColor="accent2"/>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21B0354"/>
    <w:multiLevelType w:val="hybridMultilevel"/>
    <w:tmpl w:val="0464C5E2"/>
    <w:lvl w:ilvl="0" w:tplc="13A87BB0">
      <w:start w:val="1"/>
      <w:numFmt w:val="bullet"/>
      <w:pStyle w:val="Grafiekopsommingsteken3"/>
      <w:lvlText w:val=""/>
      <w:lvlJc w:val="left"/>
      <w:pPr>
        <w:ind w:left="720" w:hanging="360"/>
      </w:pPr>
      <w:rPr>
        <w:rFonts w:ascii="Symbol" w:hAnsi="Symbol" w:hint="default"/>
        <w:color w:val="EC7216" w:themeColor="accent6"/>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2F059C5"/>
    <w:multiLevelType w:val="hybridMultilevel"/>
    <w:tmpl w:val="117894FC"/>
    <w:lvl w:ilvl="0" w:tplc="3060231A">
      <w:start w:val="1"/>
      <w:numFmt w:val="bullet"/>
      <w:pStyle w:val="Lijstopsomteken"/>
      <w:lvlText w:val=""/>
      <w:lvlJc w:val="left"/>
      <w:pPr>
        <w:ind w:left="3100" w:hanging="360"/>
      </w:pPr>
      <w:rPr>
        <w:rFonts w:ascii="Symbol" w:hAnsi="Symbol" w:hint="default"/>
        <w:color w:val="107082" w:themeColor="accent2"/>
        <w:u w:color="F0CDA1" w:themeColor="accent1"/>
      </w:rPr>
    </w:lvl>
    <w:lvl w:ilvl="1" w:tplc="04090003">
      <w:start w:val="1"/>
      <w:numFmt w:val="bullet"/>
      <w:lvlText w:val="o"/>
      <w:lvlJc w:val="left"/>
      <w:pPr>
        <w:ind w:left="3820" w:hanging="360"/>
      </w:pPr>
      <w:rPr>
        <w:rFonts w:ascii="Courier New" w:hAnsi="Courier New" w:cs="Courier New" w:hint="default"/>
      </w:rPr>
    </w:lvl>
    <w:lvl w:ilvl="2" w:tplc="04090005" w:tentative="1">
      <w:start w:val="1"/>
      <w:numFmt w:val="bullet"/>
      <w:lvlText w:val=""/>
      <w:lvlJc w:val="left"/>
      <w:pPr>
        <w:ind w:left="4540" w:hanging="360"/>
      </w:pPr>
      <w:rPr>
        <w:rFonts w:ascii="Wingdings" w:hAnsi="Wingdings" w:hint="default"/>
      </w:rPr>
    </w:lvl>
    <w:lvl w:ilvl="3" w:tplc="04090001" w:tentative="1">
      <w:start w:val="1"/>
      <w:numFmt w:val="bullet"/>
      <w:lvlText w:val=""/>
      <w:lvlJc w:val="left"/>
      <w:pPr>
        <w:ind w:left="5260" w:hanging="360"/>
      </w:pPr>
      <w:rPr>
        <w:rFonts w:ascii="Symbol" w:hAnsi="Symbol" w:hint="default"/>
      </w:rPr>
    </w:lvl>
    <w:lvl w:ilvl="4" w:tplc="04090003" w:tentative="1">
      <w:start w:val="1"/>
      <w:numFmt w:val="bullet"/>
      <w:lvlText w:val="o"/>
      <w:lvlJc w:val="left"/>
      <w:pPr>
        <w:ind w:left="5980" w:hanging="360"/>
      </w:pPr>
      <w:rPr>
        <w:rFonts w:ascii="Courier New" w:hAnsi="Courier New" w:cs="Courier New" w:hint="default"/>
      </w:rPr>
    </w:lvl>
    <w:lvl w:ilvl="5" w:tplc="04090005" w:tentative="1">
      <w:start w:val="1"/>
      <w:numFmt w:val="bullet"/>
      <w:lvlText w:val=""/>
      <w:lvlJc w:val="left"/>
      <w:pPr>
        <w:ind w:left="6700" w:hanging="360"/>
      </w:pPr>
      <w:rPr>
        <w:rFonts w:ascii="Wingdings" w:hAnsi="Wingdings" w:hint="default"/>
      </w:rPr>
    </w:lvl>
    <w:lvl w:ilvl="6" w:tplc="04090001" w:tentative="1">
      <w:start w:val="1"/>
      <w:numFmt w:val="bullet"/>
      <w:lvlText w:val=""/>
      <w:lvlJc w:val="left"/>
      <w:pPr>
        <w:ind w:left="7420" w:hanging="360"/>
      </w:pPr>
      <w:rPr>
        <w:rFonts w:ascii="Symbol" w:hAnsi="Symbol" w:hint="default"/>
      </w:rPr>
    </w:lvl>
    <w:lvl w:ilvl="7" w:tplc="04090003" w:tentative="1">
      <w:start w:val="1"/>
      <w:numFmt w:val="bullet"/>
      <w:lvlText w:val="o"/>
      <w:lvlJc w:val="left"/>
      <w:pPr>
        <w:ind w:left="8140" w:hanging="360"/>
      </w:pPr>
      <w:rPr>
        <w:rFonts w:ascii="Courier New" w:hAnsi="Courier New" w:cs="Courier New" w:hint="default"/>
      </w:rPr>
    </w:lvl>
    <w:lvl w:ilvl="8" w:tplc="04090005" w:tentative="1">
      <w:start w:val="1"/>
      <w:numFmt w:val="bullet"/>
      <w:lvlText w:val=""/>
      <w:lvlJc w:val="left"/>
      <w:pPr>
        <w:ind w:left="8860" w:hanging="360"/>
      </w:pPr>
      <w:rPr>
        <w:rFonts w:ascii="Wingdings" w:hAnsi="Wingdings" w:hint="default"/>
      </w:rPr>
    </w:lvl>
  </w:abstractNum>
  <w:abstractNum w:abstractNumId="8" w15:restartNumberingAfterBreak="0">
    <w:nsid w:val="03A86343"/>
    <w:multiLevelType w:val="hybridMultilevel"/>
    <w:tmpl w:val="DCAC3568"/>
    <w:lvl w:ilvl="0" w:tplc="2AFA4338">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6533D15"/>
    <w:multiLevelType w:val="hybridMultilevel"/>
    <w:tmpl w:val="C234D8C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0" w15:restartNumberingAfterBreak="0">
    <w:nsid w:val="09941A06"/>
    <w:multiLevelType w:val="hybridMultilevel"/>
    <w:tmpl w:val="3CB430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0AB62834"/>
    <w:multiLevelType w:val="hybridMultilevel"/>
    <w:tmpl w:val="C08C66B0"/>
    <w:lvl w:ilvl="0" w:tplc="CFD2494C">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0566B04"/>
    <w:multiLevelType w:val="hybridMultilevel"/>
    <w:tmpl w:val="7E7A932C"/>
    <w:lvl w:ilvl="0" w:tplc="7B30580C">
      <w:start w:val="1"/>
      <w:numFmt w:val="bullet"/>
      <w:lvlText w:val=""/>
      <w:lvlJc w:val="left"/>
      <w:pPr>
        <w:ind w:left="720" w:hanging="360"/>
      </w:pPr>
      <w:rPr>
        <w:rFonts w:ascii="Symbol" w:hAnsi="Symbol" w:hint="default"/>
        <w:color w:val="107082" w:themeColor="accent2"/>
        <w:u w:color="F0CDA1" w:themeColor="accent1"/>
      </w:rPr>
    </w:lvl>
    <w:lvl w:ilvl="1" w:tplc="21DA163A">
      <w:start w:val="1"/>
      <w:numFmt w:val="bullet"/>
      <w:lvlText w:val="o"/>
      <w:lvlJc w:val="left"/>
      <w:pPr>
        <w:ind w:left="1440" w:hanging="360"/>
      </w:pPr>
      <w:rPr>
        <w:rFonts w:ascii="Courier New" w:hAnsi="Courier New" w:hint="default"/>
        <w:color w:val="107082" w:themeColor="accent2"/>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3920324"/>
    <w:multiLevelType w:val="hybridMultilevel"/>
    <w:tmpl w:val="6AF83516"/>
    <w:lvl w:ilvl="0" w:tplc="633C562A">
      <w:start w:val="1"/>
      <w:numFmt w:val="lowerLetter"/>
      <w:lvlText w:val="%1."/>
      <w:lvlJc w:val="left"/>
      <w:pPr>
        <w:ind w:left="720" w:hanging="360"/>
      </w:pPr>
      <w:rPr>
        <w:rFonts w:hint="default"/>
        <w:color w:val="107082" w:themeColor="accent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4832639"/>
    <w:multiLevelType w:val="hybridMultilevel"/>
    <w:tmpl w:val="B2560376"/>
    <w:lvl w:ilvl="0" w:tplc="633C562A">
      <w:start w:val="1"/>
      <w:numFmt w:val="lowerLetter"/>
      <w:lvlText w:val="%1."/>
      <w:lvlJc w:val="left"/>
      <w:pPr>
        <w:ind w:left="720" w:hanging="360"/>
      </w:pPr>
      <w:rPr>
        <w:rFonts w:hint="default"/>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A277AFC"/>
    <w:multiLevelType w:val="hybridMultilevel"/>
    <w:tmpl w:val="251E707C"/>
    <w:lvl w:ilvl="0" w:tplc="C7BC33B2">
      <w:start w:val="1"/>
      <w:numFmt w:val="bullet"/>
      <w:pStyle w:val="Grafiekopsommingsteken"/>
      <w:lvlText w:val=""/>
      <w:lvlJc w:val="left"/>
      <w:pPr>
        <w:ind w:left="720" w:hanging="360"/>
      </w:pPr>
      <w:rPr>
        <w:rFonts w:ascii="Symbol" w:hAnsi="Symbol" w:hint="default"/>
        <w:color w:val="054854" w:themeColor="accent3"/>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EDB6146"/>
    <w:multiLevelType w:val="hybridMultilevel"/>
    <w:tmpl w:val="1DF0CA9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2747092A"/>
    <w:multiLevelType w:val="hybridMultilevel"/>
    <w:tmpl w:val="85C664A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27B872C6"/>
    <w:multiLevelType w:val="hybridMultilevel"/>
    <w:tmpl w:val="B2560376"/>
    <w:lvl w:ilvl="0" w:tplc="633C562A">
      <w:start w:val="1"/>
      <w:numFmt w:val="lowerLetter"/>
      <w:lvlText w:val="%1."/>
      <w:lvlJc w:val="left"/>
      <w:pPr>
        <w:ind w:left="720" w:hanging="360"/>
      </w:pPr>
      <w:rPr>
        <w:rFonts w:hint="default"/>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D9448EF"/>
    <w:multiLevelType w:val="hybridMultilevel"/>
    <w:tmpl w:val="A92A2166"/>
    <w:lvl w:ilvl="0" w:tplc="A4583C36">
      <w:start w:val="1"/>
      <w:numFmt w:val="bullet"/>
      <w:pStyle w:val="Grafiekopsommingsteken2"/>
      <w:lvlText w:val=""/>
      <w:lvlJc w:val="left"/>
      <w:pPr>
        <w:ind w:left="720" w:hanging="360"/>
      </w:pPr>
      <w:rPr>
        <w:rFonts w:ascii="Symbol" w:hAnsi="Symbol" w:hint="default"/>
        <w:color w:val="F99927" w:themeColor="accent5"/>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DE867BE"/>
    <w:multiLevelType w:val="hybridMultilevel"/>
    <w:tmpl w:val="80663AD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2E331351"/>
    <w:multiLevelType w:val="hybridMultilevel"/>
    <w:tmpl w:val="72966E82"/>
    <w:lvl w:ilvl="0" w:tplc="2AFA4338">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1CF1929"/>
    <w:multiLevelType w:val="hybridMultilevel"/>
    <w:tmpl w:val="BB0440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321351B2"/>
    <w:multiLevelType w:val="hybridMultilevel"/>
    <w:tmpl w:val="C2A23606"/>
    <w:lvl w:ilvl="0" w:tplc="04090001">
      <w:start w:val="1"/>
      <w:numFmt w:val="bullet"/>
      <w:lvlText w:val=""/>
      <w:lvlJc w:val="left"/>
      <w:pPr>
        <w:ind w:left="360" w:hanging="360"/>
      </w:pPr>
      <w:rPr>
        <w:rFonts w:ascii="Symbol" w:hAnsi="Symbol" w:hint="default"/>
      </w:rPr>
    </w:lvl>
    <w:lvl w:ilvl="1" w:tplc="4D344304">
      <w:start w:val="1"/>
      <w:numFmt w:val="bullet"/>
      <w:lvlText w:val="o"/>
      <w:lvlJc w:val="center"/>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330B7AF6"/>
    <w:multiLevelType w:val="hybridMultilevel"/>
    <w:tmpl w:val="F46C53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3E6C7223"/>
    <w:multiLevelType w:val="hybridMultilevel"/>
    <w:tmpl w:val="D6FABF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F8F198D"/>
    <w:multiLevelType w:val="hybridMultilevel"/>
    <w:tmpl w:val="03680CDA"/>
    <w:lvl w:ilvl="0" w:tplc="8376AAF6">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92013B8"/>
    <w:multiLevelType w:val="hybridMultilevel"/>
    <w:tmpl w:val="7BF042D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4AF443A8"/>
    <w:multiLevelType w:val="multilevel"/>
    <w:tmpl w:val="6F9043DE"/>
    <w:lvl w:ilvl="0">
      <w:start w:val="1"/>
      <w:numFmt w:val="bullet"/>
      <w:lvlText w:val=""/>
      <w:lvlJc w:val="left"/>
      <w:pPr>
        <w:ind w:left="1440" w:hanging="720"/>
      </w:pPr>
      <w:rPr>
        <w:rFonts w:ascii="Symbol" w:hAnsi="Symbol" w:hint="default"/>
      </w:rPr>
    </w:lvl>
    <w:lvl w:ilvl="1">
      <w:start w:val="1"/>
      <w:numFmt w:val="decimal"/>
      <w:isLgl/>
      <w:lvlText w:val="%1.%2"/>
      <w:lvlJc w:val="left"/>
      <w:pPr>
        <w:ind w:left="1116" w:hanging="396"/>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29" w15:restartNumberingAfterBreak="0">
    <w:nsid w:val="4F425193"/>
    <w:multiLevelType w:val="hybridMultilevel"/>
    <w:tmpl w:val="2B4662AC"/>
    <w:lvl w:ilvl="0" w:tplc="F27AD300">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28C1828"/>
    <w:multiLevelType w:val="hybridMultilevel"/>
    <w:tmpl w:val="45148FEC"/>
    <w:lvl w:ilvl="0" w:tplc="C9B6E9BC">
      <w:start w:val="1"/>
      <w:numFmt w:val="decimal"/>
      <w:pStyle w:val="Lijstnummering"/>
      <w:lvlText w:val="%1."/>
      <w:lvlJc w:val="left"/>
      <w:pPr>
        <w:ind w:left="720" w:hanging="360"/>
      </w:pPr>
      <w:rPr>
        <w:rFonts w:hint="default"/>
        <w:b/>
        <w:color w:val="107082" w:themeColor="accent2"/>
        <w:u w:color="F0CDA1"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3F92F8B"/>
    <w:multiLevelType w:val="hybridMultilevel"/>
    <w:tmpl w:val="4552D1B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568C0EF0"/>
    <w:multiLevelType w:val="hybridMultilevel"/>
    <w:tmpl w:val="7C80D8B8"/>
    <w:lvl w:ilvl="0" w:tplc="04130001">
      <w:start w:val="1"/>
      <w:numFmt w:val="bullet"/>
      <w:lvlText w:val=""/>
      <w:lvlJc w:val="left"/>
      <w:pPr>
        <w:ind w:left="1440" w:hanging="360"/>
      </w:pPr>
      <w:rPr>
        <w:rFonts w:ascii="Symbol" w:hAnsi="Symbol" w:hint="default"/>
      </w:rPr>
    </w:lvl>
    <w:lvl w:ilvl="1" w:tplc="04130003" w:tentative="1">
      <w:start w:val="1"/>
      <w:numFmt w:val="bullet"/>
      <w:lvlText w:val="o"/>
      <w:lvlJc w:val="left"/>
      <w:pPr>
        <w:ind w:left="2160" w:hanging="360"/>
      </w:pPr>
      <w:rPr>
        <w:rFonts w:ascii="Courier New" w:hAnsi="Courier New" w:cs="Courier New" w:hint="default"/>
      </w:rPr>
    </w:lvl>
    <w:lvl w:ilvl="2" w:tplc="04130005" w:tentative="1">
      <w:start w:val="1"/>
      <w:numFmt w:val="bullet"/>
      <w:lvlText w:val=""/>
      <w:lvlJc w:val="left"/>
      <w:pPr>
        <w:ind w:left="2880" w:hanging="360"/>
      </w:pPr>
      <w:rPr>
        <w:rFonts w:ascii="Wingdings" w:hAnsi="Wingdings" w:hint="default"/>
      </w:rPr>
    </w:lvl>
    <w:lvl w:ilvl="3" w:tplc="04130001" w:tentative="1">
      <w:start w:val="1"/>
      <w:numFmt w:val="bullet"/>
      <w:lvlText w:val=""/>
      <w:lvlJc w:val="left"/>
      <w:pPr>
        <w:ind w:left="3600" w:hanging="360"/>
      </w:pPr>
      <w:rPr>
        <w:rFonts w:ascii="Symbol" w:hAnsi="Symbol" w:hint="default"/>
      </w:rPr>
    </w:lvl>
    <w:lvl w:ilvl="4" w:tplc="04130003" w:tentative="1">
      <w:start w:val="1"/>
      <w:numFmt w:val="bullet"/>
      <w:lvlText w:val="o"/>
      <w:lvlJc w:val="left"/>
      <w:pPr>
        <w:ind w:left="4320" w:hanging="360"/>
      </w:pPr>
      <w:rPr>
        <w:rFonts w:ascii="Courier New" w:hAnsi="Courier New" w:cs="Courier New" w:hint="default"/>
      </w:rPr>
    </w:lvl>
    <w:lvl w:ilvl="5" w:tplc="04130005" w:tentative="1">
      <w:start w:val="1"/>
      <w:numFmt w:val="bullet"/>
      <w:lvlText w:val=""/>
      <w:lvlJc w:val="left"/>
      <w:pPr>
        <w:ind w:left="5040" w:hanging="360"/>
      </w:pPr>
      <w:rPr>
        <w:rFonts w:ascii="Wingdings" w:hAnsi="Wingdings" w:hint="default"/>
      </w:rPr>
    </w:lvl>
    <w:lvl w:ilvl="6" w:tplc="04130001" w:tentative="1">
      <w:start w:val="1"/>
      <w:numFmt w:val="bullet"/>
      <w:lvlText w:val=""/>
      <w:lvlJc w:val="left"/>
      <w:pPr>
        <w:ind w:left="5760" w:hanging="360"/>
      </w:pPr>
      <w:rPr>
        <w:rFonts w:ascii="Symbol" w:hAnsi="Symbol" w:hint="default"/>
      </w:rPr>
    </w:lvl>
    <w:lvl w:ilvl="7" w:tplc="04130003" w:tentative="1">
      <w:start w:val="1"/>
      <w:numFmt w:val="bullet"/>
      <w:lvlText w:val="o"/>
      <w:lvlJc w:val="left"/>
      <w:pPr>
        <w:ind w:left="6480" w:hanging="360"/>
      </w:pPr>
      <w:rPr>
        <w:rFonts w:ascii="Courier New" w:hAnsi="Courier New" w:cs="Courier New" w:hint="default"/>
      </w:rPr>
    </w:lvl>
    <w:lvl w:ilvl="8" w:tplc="04130005" w:tentative="1">
      <w:start w:val="1"/>
      <w:numFmt w:val="bullet"/>
      <w:lvlText w:val=""/>
      <w:lvlJc w:val="left"/>
      <w:pPr>
        <w:ind w:left="7200" w:hanging="360"/>
      </w:pPr>
      <w:rPr>
        <w:rFonts w:ascii="Wingdings" w:hAnsi="Wingdings" w:hint="default"/>
      </w:rPr>
    </w:lvl>
  </w:abstractNum>
  <w:abstractNum w:abstractNumId="33" w15:restartNumberingAfterBreak="0">
    <w:nsid w:val="56C05168"/>
    <w:multiLevelType w:val="hybridMultilevel"/>
    <w:tmpl w:val="3E244880"/>
    <w:lvl w:ilvl="0" w:tplc="FFFFFFFF">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5A2926AB"/>
    <w:multiLevelType w:val="hybridMultilevel"/>
    <w:tmpl w:val="74EAD57A"/>
    <w:lvl w:ilvl="0" w:tplc="21DA163A">
      <w:start w:val="1"/>
      <w:numFmt w:val="bullet"/>
      <w:lvlText w:val="o"/>
      <w:lvlJc w:val="left"/>
      <w:pPr>
        <w:ind w:left="720" w:hanging="360"/>
      </w:pPr>
      <w:rPr>
        <w:rFonts w:ascii="Courier New" w:hAnsi="Courier New" w:hint="default"/>
        <w:color w:val="107082" w:themeColor="accent2"/>
        <w:u w:color="F0CDA1"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B26156C"/>
    <w:multiLevelType w:val="hybridMultilevel"/>
    <w:tmpl w:val="C656764A"/>
    <w:lvl w:ilvl="0" w:tplc="9020A65A">
      <w:start w:val="1"/>
      <w:numFmt w:val="decimal"/>
      <w:lvlText w:val="%1."/>
      <w:lvlJc w:val="left"/>
      <w:pPr>
        <w:ind w:left="121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C35278F"/>
    <w:multiLevelType w:val="multilevel"/>
    <w:tmpl w:val="44C6ADE8"/>
    <w:lvl w:ilvl="0">
      <w:start w:val="1"/>
      <w:numFmt w:val="decimal"/>
      <w:lvlText w:val="%1."/>
      <w:lvlJc w:val="left"/>
      <w:pPr>
        <w:ind w:left="1080" w:hanging="720"/>
      </w:pPr>
      <w:rPr>
        <w:rFonts w:asciiTheme="minorHAnsi" w:hAnsiTheme="minorHAnsi" w:hint="default"/>
      </w:rPr>
    </w:lvl>
    <w:lvl w:ilvl="1">
      <w:start w:val="1"/>
      <w:numFmt w:val="decimal"/>
      <w:isLgl/>
      <w:lvlText w:val="%1.%2"/>
      <w:lvlJc w:val="left"/>
      <w:pPr>
        <w:ind w:left="756" w:hanging="3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7" w15:restartNumberingAfterBreak="0">
    <w:nsid w:val="61D02171"/>
    <w:multiLevelType w:val="hybridMultilevel"/>
    <w:tmpl w:val="68700A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6FE6E66"/>
    <w:multiLevelType w:val="hybridMultilevel"/>
    <w:tmpl w:val="040A3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7DB023C"/>
    <w:multiLevelType w:val="hybridMultilevel"/>
    <w:tmpl w:val="02829B4A"/>
    <w:lvl w:ilvl="0" w:tplc="CB6ECA12">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B1F4F44"/>
    <w:multiLevelType w:val="hybridMultilevel"/>
    <w:tmpl w:val="7F5EAAF0"/>
    <w:lvl w:ilvl="0" w:tplc="302A11E8">
      <w:start w:val="1"/>
      <w:numFmt w:val="decimal"/>
      <w:lvlText w:val="%1."/>
      <w:lvlJc w:val="left"/>
      <w:pPr>
        <w:ind w:left="720" w:hanging="360"/>
      </w:pPr>
      <w:rPr>
        <w:rFonts w:hint="default"/>
        <w:b/>
        <w:i/>
        <w:color w:val="107082" w:themeColor="accent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7961309"/>
    <w:multiLevelType w:val="hybridMultilevel"/>
    <w:tmpl w:val="C656764A"/>
    <w:lvl w:ilvl="0" w:tplc="9020A65A">
      <w:start w:val="1"/>
      <w:numFmt w:val="decimal"/>
      <w:lvlText w:val="%1."/>
      <w:lvlJc w:val="left"/>
      <w:pPr>
        <w:ind w:left="121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D101D07"/>
    <w:multiLevelType w:val="multilevel"/>
    <w:tmpl w:val="44C6ADE8"/>
    <w:lvl w:ilvl="0">
      <w:start w:val="1"/>
      <w:numFmt w:val="decimal"/>
      <w:lvlText w:val="%1."/>
      <w:lvlJc w:val="left"/>
      <w:pPr>
        <w:ind w:left="1080" w:hanging="720"/>
      </w:pPr>
      <w:rPr>
        <w:rFonts w:asciiTheme="minorHAnsi" w:hAnsiTheme="minorHAnsi" w:hint="default"/>
      </w:rPr>
    </w:lvl>
    <w:lvl w:ilvl="1">
      <w:start w:val="1"/>
      <w:numFmt w:val="decimal"/>
      <w:isLgl/>
      <w:lvlText w:val="%1.%2"/>
      <w:lvlJc w:val="left"/>
      <w:pPr>
        <w:ind w:left="756" w:hanging="3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29"/>
  </w:num>
  <w:num w:numId="2">
    <w:abstractNumId w:val="40"/>
  </w:num>
  <w:num w:numId="3">
    <w:abstractNumId w:val="18"/>
  </w:num>
  <w:num w:numId="4">
    <w:abstractNumId w:val="26"/>
  </w:num>
  <w:num w:numId="5">
    <w:abstractNumId w:val="14"/>
  </w:num>
  <w:num w:numId="6">
    <w:abstractNumId w:val="8"/>
  </w:num>
  <w:num w:numId="7">
    <w:abstractNumId w:val="39"/>
  </w:num>
  <w:num w:numId="8">
    <w:abstractNumId w:val="13"/>
  </w:num>
  <w:num w:numId="9">
    <w:abstractNumId w:val="41"/>
  </w:num>
  <w:num w:numId="10">
    <w:abstractNumId w:val="35"/>
  </w:num>
  <w:num w:numId="11">
    <w:abstractNumId w:val="4"/>
  </w:num>
  <w:num w:numId="12">
    <w:abstractNumId w:val="11"/>
  </w:num>
  <w:num w:numId="13">
    <w:abstractNumId w:val="16"/>
  </w:num>
  <w:num w:numId="14">
    <w:abstractNumId w:val="25"/>
  </w:num>
  <w:num w:numId="15">
    <w:abstractNumId w:val="21"/>
  </w:num>
  <w:num w:numId="16">
    <w:abstractNumId w:val="7"/>
  </w:num>
  <w:num w:numId="17">
    <w:abstractNumId w:val="27"/>
  </w:num>
  <w:num w:numId="18">
    <w:abstractNumId w:val="42"/>
  </w:num>
  <w:num w:numId="19">
    <w:abstractNumId w:val="10"/>
  </w:num>
  <w:num w:numId="20">
    <w:abstractNumId w:val="31"/>
  </w:num>
  <w:num w:numId="21">
    <w:abstractNumId w:val="12"/>
  </w:num>
  <w:num w:numId="22">
    <w:abstractNumId w:val="22"/>
  </w:num>
  <w:num w:numId="23">
    <w:abstractNumId w:val="24"/>
  </w:num>
  <w:num w:numId="24">
    <w:abstractNumId w:val="20"/>
  </w:num>
  <w:num w:numId="25">
    <w:abstractNumId w:val="23"/>
  </w:num>
  <w:num w:numId="26">
    <w:abstractNumId w:val="9"/>
  </w:num>
  <w:num w:numId="27">
    <w:abstractNumId w:val="37"/>
  </w:num>
  <w:num w:numId="28">
    <w:abstractNumId w:val="15"/>
  </w:num>
  <w:num w:numId="29">
    <w:abstractNumId w:val="6"/>
  </w:num>
  <w:num w:numId="30">
    <w:abstractNumId w:val="19"/>
  </w:num>
  <w:num w:numId="31">
    <w:abstractNumId w:val="5"/>
  </w:num>
  <w:num w:numId="32">
    <w:abstractNumId w:val="30"/>
  </w:num>
  <w:num w:numId="33">
    <w:abstractNumId w:val="34"/>
  </w:num>
  <w:num w:numId="34">
    <w:abstractNumId w:val="3"/>
  </w:num>
  <w:num w:numId="35">
    <w:abstractNumId w:val="1"/>
  </w:num>
  <w:num w:numId="36">
    <w:abstractNumId w:val="2"/>
  </w:num>
  <w:num w:numId="37">
    <w:abstractNumId w:val="0"/>
  </w:num>
  <w:num w:numId="38">
    <w:abstractNumId w:val="38"/>
  </w:num>
  <w:num w:numId="39">
    <w:abstractNumId w:val="17"/>
  </w:num>
  <w:num w:numId="40">
    <w:abstractNumId w:val="32"/>
  </w:num>
  <w:num w:numId="41">
    <w:abstractNumId w:val="28"/>
  </w:num>
  <w:num w:numId="42">
    <w:abstractNumId w:val="36"/>
  </w:num>
  <w:num w:numId="43">
    <w:abstractNumId w:val="3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removePersonalInformation/>
  <w:removeDateAndTime/>
  <w:proofState w:spelling="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065F"/>
    <w:rsid w:val="0000092E"/>
    <w:rsid w:val="00012A83"/>
    <w:rsid w:val="00017C3C"/>
    <w:rsid w:val="00021F2E"/>
    <w:rsid w:val="00023F87"/>
    <w:rsid w:val="00026EAE"/>
    <w:rsid w:val="0003123C"/>
    <w:rsid w:val="00032A10"/>
    <w:rsid w:val="00043FFE"/>
    <w:rsid w:val="00044074"/>
    <w:rsid w:val="0004430C"/>
    <w:rsid w:val="00066DE2"/>
    <w:rsid w:val="00077931"/>
    <w:rsid w:val="00084E91"/>
    <w:rsid w:val="000900B6"/>
    <w:rsid w:val="000A649E"/>
    <w:rsid w:val="000A7626"/>
    <w:rsid w:val="000B5DA2"/>
    <w:rsid w:val="000C1C28"/>
    <w:rsid w:val="000C5872"/>
    <w:rsid w:val="000E0979"/>
    <w:rsid w:val="000E1544"/>
    <w:rsid w:val="001155CE"/>
    <w:rsid w:val="001225D9"/>
    <w:rsid w:val="00124370"/>
    <w:rsid w:val="001441A5"/>
    <w:rsid w:val="00160392"/>
    <w:rsid w:val="001A5429"/>
    <w:rsid w:val="001A629D"/>
    <w:rsid w:val="001B1DAF"/>
    <w:rsid w:val="001B2654"/>
    <w:rsid w:val="001C7F44"/>
    <w:rsid w:val="001D1C22"/>
    <w:rsid w:val="001E11F1"/>
    <w:rsid w:val="001E1E58"/>
    <w:rsid w:val="001F032A"/>
    <w:rsid w:val="001F51B2"/>
    <w:rsid w:val="001F5E9D"/>
    <w:rsid w:val="00206719"/>
    <w:rsid w:val="00212B1B"/>
    <w:rsid w:val="00240312"/>
    <w:rsid w:val="00247B17"/>
    <w:rsid w:val="00252E4A"/>
    <w:rsid w:val="002642A8"/>
    <w:rsid w:val="0026637B"/>
    <w:rsid w:val="002848C4"/>
    <w:rsid w:val="002A137B"/>
    <w:rsid w:val="002E01E9"/>
    <w:rsid w:val="003102CF"/>
    <w:rsid w:val="0031130D"/>
    <w:rsid w:val="00314A6F"/>
    <w:rsid w:val="0033060E"/>
    <w:rsid w:val="00334394"/>
    <w:rsid w:val="00345880"/>
    <w:rsid w:val="00347AF5"/>
    <w:rsid w:val="00360F98"/>
    <w:rsid w:val="00362478"/>
    <w:rsid w:val="00374421"/>
    <w:rsid w:val="00385D4D"/>
    <w:rsid w:val="003B5758"/>
    <w:rsid w:val="003D04F0"/>
    <w:rsid w:val="003D59A7"/>
    <w:rsid w:val="003E78A7"/>
    <w:rsid w:val="003F0714"/>
    <w:rsid w:val="003F13B0"/>
    <w:rsid w:val="003F5F4A"/>
    <w:rsid w:val="00400698"/>
    <w:rsid w:val="00400BD5"/>
    <w:rsid w:val="00403423"/>
    <w:rsid w:val="00414D89"/>
    <w:rsid w:val="004211AF"/>
    <w:rsid w:val="00423A18"/>
    <w:rsid w:val="004262DD"/>
    <w:rsid w:val="0042646F"/>
    <w:rsid w:val="00435096"/>
    <w:rsid w:val="00440BF7"/>
    <w:rsid w:val="004411FB"/>
    <w:rsid w:val="00443212"/>
    <w:rsid w:val="004466B2"/>
    <w:rsid w:val="004567E6"/>
    <w:rsid w:val="00473FED"/>
    <w:rsid w:val="00493EC0"/>
    <w:rsid w:val="00495909"/>
    <w:rsid w:val="004A3042"/>
    <w:rsid w:val="004A3CBB"/>
    <w:rsid w:val="004B5251"/>
    <w:rsid w:val="004B5482"/>
    <w:rsid w:val="004B78EE"/>
    <w:rsid w:val="004C7B3E"/>
    <w:rsid w:val="00513832"/>
    <w:rsid w:val="00526C37"/>
    <w:rsid w:val="00533047"/>
    <w:rsid w:val="00577B45"/>
    <w:rsid w:val="00582502"/>
    <w:rsid w:val="005919AF"/>
    <w:rsid w:val="005A20E2"/>
    <w:rsid w:val="005B5B61"/>
    <w:rsid w:val="005B661A"/>
    <w:rsid w:val="005B6A1A"/>
    <w:rsid w:val="005D2146"/>
    <w:rsid w:val="005F6388"/>
    <w:rsid w:val="00602636"/>
    <w:rsid w:val="00614293"/>
    <w:rsid w:val="00614452"/>
    <w:rsid w:val="006329E1"/>
    <w:rsid w:val="006337E8"/>
    <w:rsid w:val="00633E73"/>
    <w:rsid w:val="00655308"/>
    <w:rsid w:val="00664450"/>
    <w:rsid w:val="006652D2"/>
    <w:rsid w:val="006936EB"/>
    <w:rsid w:val="006B2383"/>
    <w:rsid w:val="006D0144"/>
    <w:rsid w:val="006D1166"/>
    <w:rsid w:val="006D4B14"/>
    <w:rsid w:val="006D510F"/>
    <w:rsid w:val="006E3FC8"/>
    <w:rsid w:val="006E523A"/>
    <w:rsid w:val="006F35BA"/>
    <w:rsid w:val="00707756"/>
    <w:rsid w:val="007157EF"/>
    <w:rsid w:val="00730BAF"/>
    <w:rsid w:val="0073670F"/>
    <w:rsid w:val="00740FCE"/>
    <w:rsid w:val="00753E67"/>
    <w:rsid w:val="007979C9"/>
    <w:rsid w:val="007B17C4"/>
    <w:rsid w:val="007B1F5A"/>
    <w:rsid w:val="007B3AB6"/>
    <w:rsid w:val="007B5AFF"/>
    <w:rsid w:val="007C136F"/>
    <w:rsid w:val="007C483B"/>
    <w:rsid w:val="007C5AF4"/>
    <w:rsid w:val="007D5767"/>
    <w:rsid w:val="007F793B"/>
    <w:rsid w:val="00807B66"/>
    <w:rsid w:val="00810DF6"/>
    <w:rsid w:val="00813EC8"/>
    <w:rsid w:val="00817F8C"/>
    <w:rsid w:val="0083428B"/>
    <w:rsid w:val="00876F99"/>
    <w:rsid w:val="00877A44"/>
    <w:rsid w:val="008820B3"/>
    <w:rsid w:val="00886169"/>
    <w:rsid w:val="008925FC"/>
    <w:rsid w:val="008965F6"/>
    <w:rsid w:val="008A2B5E"/>
    <w:rsid w:val="008A6EB1"/>
    <w:rsid w:val="008B3111"/>
    <w:rsid w:val="008D3386"/>
    <w:rsid w:val="008D3518"/>
    <w:rsid w:val="008F704C"/>
    <w:rsid w:val="0090206C"/>
    <w:rsid w:val="00902998"/>
    <w:rsid w:val="0091065F"/>
    <w:rsid w:val="00912C1B"/>
    <w:rsid w:val="0092125E"/>
    <w:rsid w:val="00924319"/>
    <w:rsid w:val="00935021"/>
    <w:rsid w:val="00952A7A"/>
    <w:rsid w:val="00974BF8"/>
    <w:rsid w:val="009A3B33"/>
    <w:rsid w:val="009A45A0"/>
    <w:rsid w:val="009B35B5"/>
    <w:rsid w:val="009B4773"/>
    <w:rsid w:val="009C018F"/>
    <w:rsid w:val="009D2556"/>
    <w:rsid w:val="009E55E1"/>
    <w:rsid w:val="00A01029"/>
    <w:rsid w:val="00A34F68"/>
    <w:rsid w:val="00A44EEF"/>
    <w:rsid w:val="00A630FD"/>
    <w:rsid w:val="00A74908"/>
    <w:rsid w:val="00A91213"/>
    <w:rsid w:val="00A960DC"/>
    <w:rsid w:val="00A9621B"/>
    <w:rsid w:val="00AA29B1"/>
    <w:rsid w:val="00AA66D7"/>
    <w:rsid w:val="00AC3653"/>
    <w:rsid w:val="00AE0241"/>
    <w:rsid w:val="00AE5008"/>
    <w:rsid w:val="00B26302"/>
    <w:rsid w:val="00B37B3B"/>
    <w:rsid w:val="00B44C47"/>
    <w:rsid w:val="00B54FE2"/>
    <w:rsid w:val="00B57756"/>
    <w:rsid w:val="00B57F4F"/>
    <w:rsid w:val="00B7636D"/>
    <w:rsid w:val="00B80CF1"/>
    <w:rsid w:val="00B86E23"/>
    <w:rsid w:val="00BA2A38"/>
    <w:rsid w:val="00BA31C4"/>
    <w:rsid w:val="00BA3E51"/>
    <w:rsid w:val="00BB02E6"/>
    <w:rsid w:val="00BD0C60"/>
    <w:rsid w:val="00C1705C"/>
    <w:rsid w:val="00C17BCF"/>
    <w:rsid w:val="00C3246A"/>
    <w:rsid w:val="00C65564"/>
    <w:rsid w:val="00CA223E"/>
    <w:rsid w:val="00CA61D8"/>
    <w:rsid w:val="00CD1D98"/>
    <w:rsid w:val="00CF1267"/>
    <w:rsid w:val="00D010A5"/>
    <w:rsid w:val="00D13200"/>
    <w:rsid w:val="00D26769"/>
    <w:rsid w:val="00D27AF8"/>
    <w:rsid w:val="00D42F1F"/>
    <w:rsid w:val="00D6543F"/>
    <w:rsid w:val="00D74E0C"/>
    <w:rsid w:val="00D86A0A"/>
    <w:rsid w:val="00D94688"/>
    <w:rsid w:val="00DB5A2E"/>
    <w:rsid w:val="00DC0528"/>
    <w:rsid w:val="00DC1104"/>
    <w:rsid w:val="00DC3A45"/>
    <w:rsid w:val="00DC7466"/>
    <w:rsid w:val="00DC7E1C"/>
    <w:rsid w:val="00DE65A2"/>
    <w:rsid w:val="00DF2DCC"/>
    <w:rsid w:val="00DF6EA8"/>
    <w:rsid w:val="00E01630"/>
    <w:rsid w:val="00E01D0E"/>
    <w:rsid w:val="00E16215"/>
    <w:rsid w:val="00E31650"/>
    <w:rsid w:val="00E35169"/>
    <w:rsid w:val="00E404DF"/>
    <w:rsid w:val="00E53724"/>
    <w:rsid w:val="00E552C8"/>
    <w:rsid w:val="00E75006"/>
    <w:rsid w:val="00E757A0"/>
    <w:rsid w:val="00E84350"/>
    <w:rsid w:val="00E857E2"/>
    <w:rsid w:val="00E85863"/>
    <w:rsid w:val="00E91AE4"/>
    <w:rsid w:val="00EA431D"/>
    <w:rsid w:val="00EB47F9"/>
    <w:rsid w:val="00EC4BCD"/>
    <w:rsid w:val="00F20CA8"/>
    <w:rsid w:val="00F273EA"/>
    <w:rsid w:val="00F33F5E"/>
    <w:rsid w:val="00F53A40"/>
    <w:rsid w:val="00F5553C"/>
    <w:rsid w:val="00F60840"/>
    <w:rsid w:val="00F75B86"/>
    <w:rsid w:val="00F77933"/>
    <w:rsid w:val="00F8411A"/>
    <w:rsid w:val="00FA0D95"/>
    <w:rsid w:val="00FC1405"/>
    <w:rsid w:val="00FF0913"/>
    <w:rsid w:val="00FF7EFE"/>
  </w:rsids>
  <m:mathPr>
    <m:mathFont m:val="Cambria Math"/>
    <m:brkBin m:val="before"/>
    <m:brkBinSub m:val="--"/>
    <m:smallFrac m:val="0"/>
    <m:dispDef/>
    <m:lMargin m:val="0"/>
    <m:rMargin m:val="0"/>
    <m:defJc m:val="centerGroup"/>
    <m:wrapIndent m:val="1440"/>
    <m:intLim m:val="subSup"/>
    <m:naryLim m:val="undOvr"/>
  </m:mathPr>
  <w:themeFontLang w:val="en-US"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68B29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595959" w:themeColor="text1" w:themeTint="A6"/>
        <w:sz w:val="24"/>
        <w:szCs w:val="24"/>
        <w:lang w:val="nl-NL" w:eastAsia="en-US" w:bidi="ar-SA"/>
      </w:rPr>
    </w:rPrDefault>
    <w:pPrDefault>
      <w:pPr>
        <w:spacing w:before="120" w:after="12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Bullet 5" w:semiHidden="1" w:unhideWhenUsed="1"/>
    <w:lsdException w:name="List Number 2" w:semiHidden="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lsdException w:name="Unresolved Mention" w:semiHidden="1" w:unhideWhenUsed="1"/>
    <w:lsdException w:name="Smart Link" w:semiHidden="1" w:unhideWhenUsed="1"/>
  </w:latentStyles>
  <w:style w:type="paragraph" w:default="1" w:styleId="Standaard">
    <w:name w:val="Normal"/>
    <w:qFormat/>
    <w:rsid w:val="004B78EE"/>
    <w:pPr>
      <w:spacing w:line="252" w:lineRule="auto"/>
    </w:pPr>
  </w:style>
  <w:style w:type="paragraph" w:styleId="Kop1">
    <w:name w:val="heading 1"/>
    <w:basedOn w:val="Standaard"/>
    <w:next w:val="Standaard"/>
    <w:link w:val="Kop1Char"/>
    <w:uiPriority w:val="9"/>
    <w:qFormat/>
    <w:rsid w:val="00E404DF"/>
    <w:pPr>
      <w:keepNext/>
      <w:keepLines/>
      <w:pageBreakBefore/>
      <w:pBdr>
        <w:bottom w:val="single" w:sz="24" w:space="4" w:color="F0CDA1" w:themeColor="accent1"/>
      </w:pBdr>
      <w:spacing w:after="400"/>
      <w:outlineLvl w:val="0"/>
    </w:pPr>
    <w:rPr>
      <w:rFonts w:asciiTheme="majorHAnsi" w:eastAsiaTheme="majorEastAsia" w:hAnsiTheme="majorHAnsi" w:cstheme="majorBidi"/>
      <w:b/>
      <w:caps/>
      <w:color w:val="107082" w:themeColor="accent2"/>
      <w:sz w:val="44"/>
      <w:szCs w:val="32"/>
    </w:rPr>
  </w:style>
  <w:style w:type="paragraph" w:styleId="Kop2">
    <w:name w:val="heading 2"/>
    <w:basedOn w:val="Standaard"/>
    <w:next w:val="Standaard"/>
    <w:link w:val="Kop2Char"/>
    <w:uiPriority w:val="9"/>
    <w:qFormat/>
    <w:rsid w:val="00664450"/>
    <w:pPr>
      <w:spacing w:line="240" w:lineRule="auto"/>
      <w:outlineLvl w:val="1"/>
    </w:pPr>
    <w:rPr>
      <w:rFonts w:asciiTheme="majorHAnsi" w:hAnsiTheme="majorHAnsi"/>
      <w:b/>
      <w:color w:val="D17406" w:themeColor="accent5" w:themeShade="BF"/>
      <w:sz w:val="40"/>
      <w:szCs w:val="36"/>
    </w:rPr>
  </w:style>
  <w:style w:type="paragraph" w:styleId="Kop3">
    <w:name w:val="heading 3"/>
    <w:basedOn w:val="Standaard"/>
    <w:next w:val="Standaard"/>
    <w:link w:val="Kop3Char"/>
    <w:uiPriority w:val="9"/>
    <w:semiHidden/>
    <w:qFormat/>
    <w:rsid w:val="001A5429"/>
    <w:pPr>
      <w:keepNext/>
      <w:keepLines/>
      <w:spacing w:before="40" w:after="0"/>
      <w:outlineLvl w:val="2"/>
    </w:pPr>
    <w:rPr>
      <w:rFonts w:asciiTheme="majorHAnsi" w:eastAsiaTheme="majorEastAsia" w:hAnsiTheme="majorHAnsi" w:cstheme="majorBidi"/>
      <w:color w:val="AC6C1B" w:themeColor="accent1" w:themeShade="7F"/>
    </w:rPr>
  </w:style>
  <w:style w:type="paragraph" w:styleId="Kop4">
    <w:name w:val="heading 4"/>
    <w:basedOn w:val="Standaard"/>
    <w:next w:val="Standaard"/>
    <w:link w:val="Kop4Char"/>
    <w:uiPriority w:val="9"/>
    <w:semiHidden/>
    <w:qFormat/>
    <w:rsid w:val="001A5429"/>
    <w:pPr>
      <w:keepNext/>
      <w:keepLines/>
      <w:spacing w:before="40" w:after="0"/>
      <w:outlineLvl w:val="3"/>
    </w:pPr>
    <w:rPr>
      <w:rFonts w:asciiTheme="majorHAnsi" w:eastAsiaTheme="majorEastAsia" w:hAnsiTheme="majorHAnsi" w:cstheme="majorBidi"/>
      <w:i/>
      <w:iCs/>
      <w:color w:val="E29E4A" w:themeColor="accent1" w:themeShade="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link w:val="KoptekstChar"/>
    <w:uiPriority w:val="99"/>
    <w:rsid w:val="00EB47F9"/>
    <w:pPr>
      <w:spacing w:before="0" w:after="0"/>
    </w:pPr>
    <w:rPr>
      <w:rFonts w:asciiTheme="majorHAnsi" w:hAnsiTheme="majorHAnsi"/>
      <w:b/>
      <w:caps/>
      <w:color w:val="107082" w:themeColor="accent2"/>
      <w:sz w:val="28"/>
    </w:rPr>
  </w:style>
  <w:style w:type="character" w:customStyle="1" w:styleId="KoptekstChar">
    <w:name w:val="Koptekst Char"/>
    <w:basedOn w:val="Standaardalinea-lettertype"/>
    <w:link w:val="Koptekst"/>
    <w:uiPriority w:val="99"/>
    <w:rsid w:val="00EB47F9"/>
    <w:rPr>
      <w:rFonts w:asciiTheme="majorHAnsi" w:hAnsiTheme="majorHAnsi"/>
      <w:b/>
      <w:caps/>
      <w:color w:val="107082" w:themeColor="accent2"/>
      <w:sz w:val="28"/>
    </w:rPr>
  </w:style>
  <w:style w:type="paragraph" w:styleId="Voettekst">
    <w:name w:val="footer"/>
    <w:basedOn w:val="Standaard"/>
    <w:link w:val="VoettekstChar"/>
    <w:uiPriority w:val="99"/>
    <w:rsid w:val="00F8411A"/>
    <w:pPr>
      <w:pBdr>
        <w:top w:val="single" w:sz="8" w:space="1" w:color="F0CDA1" w:themeColor="accent1"/>
      </w:pBdr>
      <w:tabs>
        <w:tab w:val="right" w:pos="10080"/>
      </w:tabs>
      <w:spacing w:after="0" w:line="240" w:lineRule="auto"/>
    </w:pPr>
    <w:rPr>
      <w:sz w:val="18"/>
    </w:rPr>
  </w:style>
  <w:style w:type="character" w:customStyle="1" w:styleId="VoettekstChar">
    <w:name w:val="Voettekst Char"/>
    <w:basedOn w:val="Standaardalinea-lettertype"/>
    <w:link w:val="Voettekst"/>
    <w:uiPriority w:val="99"/>
    <w:rsid w:val="00347AF5"/>
    <w:rPr>
      <w:color w:val="595959" w:themeColor="text1" w:themeTint="A6"/>
      <w:sz w:val="18"/>
    </w:rPr>
  </w:style>
  <w:style w:type="character" w:styleId="Tekstvantijdelijkeaanduiding">
    <w:name w:val="Placeholder Text"/>
    <w:basedOn w:val="Standaardalinea-lettertype"/>
    <w:uiPriority w:val="99"/>
    <w:semiHidden/>
    <w:rsid w:val="005A20E2"/>
    <w:rPr>
      <w:color w:val="808080"/>
    </w:rPr>
  </w:style>
  <w:style w:type="paragraph" w:styleId="Titel">
    <w:name w:val="Title"/>
    <w:basedOn w:val="Standaard"/>
    <w:next w:val="Standaard"/>
    <w:link w:val="TitelChar"/>
    <w:uiPriority w:val="10"/>
    <w:qFormat/>
    <w:rsid w:val="004B78EE"/>
    <w:pPr>
      <w:spacing w:after="0"/>
      <w:contextualSpacing/>
      <w:jc w:val="center"/>
    </w:pPr>
    <w:rPr>
      <w:rFonts w:asciiTheme="majorHAnsi" w:eastAsiaTheme="majorEastAsia" w:hAnsiTheme="majorHAnsi" w:cstheme="majorBidi"/>
      <w:b/>
      <w:color w:val="FFFFFF" w:themeColor="background1"/>
      <w:spacing w:val="-10"/>
      <w:kern w:val="28"/>
      <w:sz w:val="90"/>
      <w:szCs w:val="56"/>
    </w:rPr>
  </w:style>
  <w:style w:type="character" w:customStyle="1" w:styleId="TitelChar">
    <w:name w:val="Titel Char"/>
    <w:basedOn w:val="Standaardalinea-lettertype"/>
    <w:link w:val="Titel"/>
    <w:uiPriority w:val="10"/>
    <w:rsid w:val="004B78EE"/>
    <w:rPr>
      <w:rFonts w:asciiTheme="majorHAnsi" w:eastAsiaTheme="majorEastAsia" w:hAnsiTheme="majorHAnsi" w:cstheme="majorBidi"/>
      <w:b/>
      <w:color w:val="FFFFFF" w:themeColor="background1"/>
      <w:spacing w:val="-10"/>
      <w:kern w:val="28"/>
      <w:sz w:val="90"/>
      <w:szCs w:val="56"/>
    </w:rPr>
  </w:style>
  <w:style w:type="paragraph" w:styleId="Ondertitel">
    <w:name w:val="Subtitle"/>
    <w:basedOn w:val="Standaard"/>
    <w:next w:val="Standaard"/>
    <w:link w:val="OndertitelChar"/>
    <w:uiPriority w:val="11"/>
    <w:qFormat/>
    <w:rsid w:val="00F33F5E"/>
    <w:pPr>
      <w:numPr>
        <w:ilvl w:val="1"/>
      </w:numPr>
      <w:spacing w:after="0"/>
      <w:jc w:val="center"/>
    </w:pPr>
    <w:rPr>
      <w:rFonts w:eastAsiaTheme="minorEastAsia"/>
      <w:b/>
      <w:i/>
      <w:color w:val="F0CDA1" w:themeColor="accent1"/>
      <w:spacing w:val="15"/>
      <w:sz w:val="48"/>
    </w:rPr>
  </w:style>
  <w:style w:type="character" w:customStyle="1" w:styleId="OndertitelChar">
    <w:name w:val="Ondertitel Char"/>
    <w:basedOn w:val="Standaardalinea-lettertype"/>
    <w:link w:val="Ondertitel"/>
    <w:uiPriority w:val="11"/>
    <w:rsid w:val="00F33F5E"/>
    <w:rPr>
      <w:rFonts w:eastAsiaTheme="minorEastAsia"/>
      <w:b/>
      <w:i/>
      <w:color w:val="F0CDA1" w:themeColor="accent1"/>
      <w:spacing w:val="15"/>
      <w:sz w:val="48"/>
    </w:rPr>
  </w:style>
  <w:style w:type="character" w:customStyle="1" w:styleId="Kop1Char">
    <w:name w:val="Kop 1 Char"/>
    <w:basedOn w:val="Standaardalinea-lettertype"/>
    <w:link w:val="Kop1"/>
    <w:uiPriority w:val="9"/>
    <w:rsid w:val="00E404DF"/>
    <w:rPr>
      <w:rFonts w:asciiTheme="majorHAnsi" w:eastAsiaTheme="majorEastAsia" w:hAnsiTheme="majorHAnsi" w:cstheme="majorBidi"/>
      <w:b/>
      <w:caps/>
      <w:color w:val="107082" w:themeColor="accent2"/>
      <w:sz w:val="44"/>
      <w:szCs w:val="32"/>
    </w:rPr>
  </w:style>
  <w:style w:type="paragraph" w:customStyle="1" w:styleId="Standaard1">
    <w:name w:val="Standaard1"/>
    <w:semiHidden/>
    <w:rsid w:val="005D2146"/>
    <w:pPr>
      <w:autoSpaceDE w:val="0"/>
      <w:autoSpaceDN w:val="0"/>
      <w:adjustRightInd w:val="0"/>
      <w:spacing w:after="0" w:line="240" w:lineRule="auto"/>
    </w:pPr>
    <w:rPr>
      <w:rFonts w:ascii="Arial" w:hAnsi="Arial" w:cs="Arial"/>
      <w:color w:val="000000"/>
    </w:rPr>
  </w:style>
  <w:style w:type="character" w:customStyle="1" w:styleId="A3">
    <w:name w:val="A3"/>
    <w:uiPriority w:val="99"/>
    <w:semiHidden/>
    <w:rsid w:val="005D2146"/>
    <w:rPr>
      <w:i/>
      <w:iCs/>
      <w:color w:val="545758"/>
      <w:sz w:val="28"/>
      <w:szCs w:val="28"/>
    </w:rPr>
  </w:style>
  <w:style w:type="paragraph" w:styleId="Lijstalinea">
    <w:name w:val="List Paragraph"/>
    <w:basedOn w:val="Standaard"/>
    <w:uiPriority w:val="34"/>
    <w:qFormat/>
    <w:rsid w:val="005D2146"/>
    <w:pPr>
      <w:ind w:left="720"/>
      <w:contextualSpacing/>
    </w:pPr>
  </w:style>
  <w:style w:type="character" w:styleId="Subtielebenadrukking">
    <w:name w:val="Subtle Emphasis"/>
    <w:uiPriority w:val="19"/>
    <w:qFormat/>
    <w:rsid w:val="00E85863"/>
    <w:rPr>
      <w:rFonts w:asciiTheme="majorHAnsi" w:hAnsiTheme="majorHAnsi"/>
      <w:b/>
      <w:i w:val="0"/>
      <w:color w:val="107082" w:themeColor="accent2"/>
      <w:sz w:val="28"/>
    </w:rPr>
  </w:style>
  <w:style w:type="character" w:styleId="Nadruk">
    <w:name w:val="Emphasis"/>
    <w:uiPriority w:val="20"/>
    <w:qFormat/>
    <w:rsid w:val="00F33F5E"/>
    <w:rPr>
      <w:rFonts w:cstheme="minorHAnsi"/>
      <w:i/>
      <w:color w:val="331D01"/>
    </w:rPr>
  </w:style>
  <w:style w:type="character" w:styleId="Intensievebenadrukking">
    <w:name w:val="Intense Emphasis"/>
    <w:uiPriority w:val="21"/>
    <w:semiHidden/>
    <w:qFormat/>
    <w:rsid w:val="00AE0241"/>
    <w:rPr>
      <w:color w:val="595959" w:themeColor="text1" w:themeTint="A6"/>
      <w:sz w:val="20"/>
    </w:rPr>
  </w:style>
  <w:style w:type="table" w:styleId="Tabelraster">
    <w:name w:val="Table Grid"/>
    <w:basedOn w:val="Standaardtabel"/>
    <w:uiPriority w:val="59"/>
    <w:rsid w:val="000779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ntekst">
    <w:name w:val="Balloon Text"/>
    <w:basedOn w:val="Standaard"/>
    <w:link w:val="BallontekstChar"/>
    <w:uiPriority w:val="99"/>
    <w:semiHidden/>
    <w:unhideWhenUsed/>
    <w:rsid w:val="00533047"/>
    <w:pPr>
      <w:spacing w:after="0"/>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533047"/>
    <w:rPr>
      <w:rFonts w:ascii="Segoe UI" w:hAnsi="Segoe UI" w:cs="Segoe UI"/>
      <w:i/>
      <w:color w:val="595959" w:themeColor="text1" w:themeTint="A6"/>
      <w:sz w:val="18"/>
      <w:szCs w:val="18"/>
    </w:rPr>
  </w:style>
  <w:style w:type="character" w:customStyle="1" w:styleId="Kop2Char">
    <w:name w:val="Kop 2 Char"/>
    <w:basedOn w:val="Standaardalinea-lettertype"/>
    <w:link w:val="Kop2"/>
    <w:uiPriority w:val="9"/>
    <w:rsid w:val="00664450"/>
    <w:rPr>
      <w:rFonts w:asciiTheme="majorHAnsi" w:hAnsiTheme="majorHAnsi"/>
      <w:b/>
      <w:color w:val="D17406" w:themeColor="accent5" w:themeShade="BF"/>
      <w:sz w:val="40"/>
      <w:szCs w:val="36"/>
    </w:rPr>
  </w:style>
  <w:style w:type="character" w:customStyle="1" w:styleId="Kop3Char">
    <w:name w:val="Kop 3 Char"/>
    <w:basedOn w:val="Standaardalinea-lettertype"/>
    <w:link w:val="Kop3"/>
    <w:uiPriority w:val="9"/>
    <w:semiHidden/>
    <w:rsid w:val="00347AF5"/>
    <w:rPr>
      <w:rFonts w:asciiTheme="majorHAnsi" w:eastAsiaTheme="majorEastAsia" w:hAnsiTheme="majorHAnsi" w:cstheme="majorBidi"/>
      <w:color w:val="AC6C1B" w:themeColor="accent1" w:themeShade="7F"/>
      <w:sz w:val="24"/>
      <w:szCs w:val="24"/>
    </w:rPr>
  </w:style>
  <w:style w:type="character" w:customStyle="1" w:styleId="Kop4Char">
    <w:name w:val="Kop 4 Char"/>
    <w:basedOn w:val="Standaardalinea-lettertype"/>
    <w:link w:val="Kop4"/>
    <w:uiPriority w:val="9"/>
    <w:semiHidden/>
    <w:rsid w:val="00347AF5"/>
    <w:rPr>
      <w:rFonts w:asciiTheme="majorHAnsi" w:eastAsiaTheme="majorEastAsia" w:hAnsiTheme="majorHAnsi" w:cstheme="majorBidi"/>
      <w:i/>
      <w:iCs/>
      <w:color w:val="E29E4A" w:themeColor="accent1" w:themeShade="BF"/>
      <w:sz w:val="24"/>
    </w:rPr>
  </w:style>
  <w:style w:type="paragraph" w:styleId="Kopvaninhoudsopgave">
    <w:name w:val="TOC Heading"/>
    <w:basedOn w:val="Standaard"/>
    <w:next w:val="Standaard"/>
    <w:uiPriority w:val="39"/>
    <w:qFormat/>
    <w:rsid w:val="00D94688"/>
    <w:pPr>
      <w:pBdr>
        <w:bottom w:val="single" w:sz="24" w:space="1" w:color="F0CDA1" w:themeColor="accent1"/>
      </w:pBdr>
    </w:pPr>
    <w:rPr>
      <w:rFonts w:asciiTheme="majorHAnsi" w:hAnsiTheme="majorHAnsi"/>
      <w:b/>
      <w:color w:val="107082" w:themeColor="accent2"/>
      <w:sz w:val="40"/>
    </w:rPr>
  </w:style>
  <w:style w:type="paragraph" w:styleId="Inhopg1">
    <w:name w:val="toc 1"/>
    <w:basedOn w:val="Standaard"/>
    <w:next w:val="Standaard"/>
    <w:autoRedefine/>
    <w:uiPriority w:val="39"/>
    <w:rsid w:val="001E1E58"/>
    <w:pPr>
      <w:spacing w:after="100"/>
    </w:pPr>
  </w:style>
  <w:style w:type="character" w:styleId="Hyperlink">
    <w:name w:val="Hyperlink"/>
    <w:basedOn w:val="Standaardalinea-lettertype"/>
    <w:uiPriority w:val="99"/>
    <w:unhideWhenUsed/>
    <w:rsid w:val="001E1E58"/>
    <w:rPr>
      <w:color w:val="000000" w:themeColor="hyperlink"/>
      <w:u w:val="single"/>
    </w:rPr>
  </w:style>
  <w:style w:type="paragraph" w:styleId="Inhopg2">
    <w:name w:val="toc 2"/>
    <w:basedOn w:val="Standaard"/>
    <w:next w:val="Standaard"/>
    <w:autoRedefine/>
    <w:uiPriority w:val="39"/>
    <w:rsid w:val="00D94688"/>
    <w:pPr>
      <w:tabs>
        <w:tab w:val="right" w:leader="dot" w:pos="5256"/>
      </w:tabs>
      <w:spacing w:after="100"/>
      <w:ind w:left="360"/>
    </w:pPr>
  </w:style>
  <w:style w:type="character" w:styleId="Verwijzingopmerking">
    <w:name w:val="annotation reference"/>
    <w:basedOn w:val="Standaardalinea-lettertype"/>
    <w:uiPriority w:val="99"/>
    <w:semiHidden/>
    <w:unhideWhenUsed/>
    <w:rsid w:val="007C136F"/>
    <w:rPr>
      <w:sz w:val="16"/>
      <w:szCs w:val="16"/>
    </w:rPr>
  </w:style>
  <w:style w:type="paragraph" w:styleId="Geenafstand">
    <w:name w:val="No Spacing"/>
    <w:uiPriority w:val="1"/>
    <w:semiHidden/>
    <w:qFormat/>
    <w:rsid w:val="009B35B5"/>
    <w:pPr>
      <w:spacing w:after="0" w:line="240" w:lineRule="auto"/>
    </w:pPr>
    <w:rPr>
      <w:i/>
    </w:rPr>
  </w:style>
  <w:style w:type="paragraph" w:styleId="Lijstopsomteken">
    <w:name w:val="List Bullet"/>
    <w:basedOn w:val="Standaard"/>
    <w:uiPriority w:val="99"/>
    <w:rsid w:val="0003123C"/>
    <w:pPr>
      <w:numPr>
        <w:numId w:val="16"/>
      </w:numPr>
      <w:spacing w:before="0" w:after="200" w:line="276" w:lineRule="auto"/>
      <w:ind w:left="340" w:hanging="340"/>
    </w:pPr>
  </w:style>
  <w:style w:type="paragraph" w:styleId="Lijstnummering">
    <w:name w:val="List Number"/>
    <w:basedOn w:val="Standaard"/>
    <w:uiPriority w:val="99"/>
    <w:rsid w:val="0003123C"/>
    <w:pPr>
      <w:numPr>
        <w:numId w:val="32"/>
      </w:numPr>
      <w:spacing w:before="0" w:after="200" w:line="276" w:lineRule="auto"/>
      <w:ind w:left="340" w:hanging="340"/>
    </w:pPr>
  </w:style>
  <w:style w:type="character" w:styleId="Zwaar">
    <w:name w:val="Strong"/>
    <w:basedOn w:val="Standaardalinea-lettertype"/>
    <w:uiPriority w:val="22"/>
    <w:semiHidden/>
    <w:qFormat/>
    <w:rsid w:val="00BA31C4"/>
    <w:rPr>
      <w:b/>
      <w:bCs/>
    </w:rPr>
  </w:style>
  <w:style w:type="character" w:customStyle="1" w:styleId="Vet">
    <w:name w:val="Vet"/>
    <w:uiPriority w:val="1"/>
    <w:qFormat/>
    <w:rsid w:val="00BA31C4"/>
    <w:rPr>
      <w:b/>
      <w:bCs/>
    </w:rPr>
  </w:style>
  <w:style w:type="paragraph" w:styleId="Lijstopsomteken2">
    <w:name w:val="List Bullet 2"/>
    <w:basedOn w:val="Standaard"/>
    <w:uiPriority w:val="99"/>
    <w:rsid w:val="00D27AF8"/>
    <w:pPr>
      <w:numPr>
        <w:numId w:val="35"/>
      </w:numPr>
      <w:spacing w:before="0"/>
    </w:pPr>
  </w:style>
  <w:style w:type="paragraph" w:customStyle="1" w:styleId="Grafiek">
    <w:name w:val="Grafiek"/>
    <w:aliases w:val="kop 1"/>
    <w:basedOn w:val="Standaard"/>
    <w:qFormat/>
    <w:rsid w:val="008965F6"/>
    <w:pPr>
      <w:spacing w:after="60" w:line="240" w:lineRule="auto"/>
    </w:pPr>
    <w:rPr>
      <w:b/>
      <w:color w:val="054854" w:themeColor="accent3"/>
    </w:rPr>
  </w:style>
  <w:style w:type="paragraph" w:customStyle="1" w:styleId="Grafiek0">
    <w:name w:val="Grafiek"/>
    <w:aliases w:val="kop 2"/>
    <w:basedOn w:val="Standaard"/>
    <w:qFormat/>
    <w:rsid w:val="00664450"/>
    <w:pPr>
      <w:spacing w:after="60" w:line="240" w:lineRule="auto"/>
    </w:pPr>
    <w:rPr>
      <w:b/>
      <w:color w:val="F99927" w:themeColor="accent5"/>
    </w:rPr>
  </w:style>
  <w:style w:type="paragraph" w:customStyle="1" w:styleId="Grafiek1">
    <w:name w:val="Grafiek"/>
    <w:aliases w:val="kop 3"/>
    <w:basedOn w:val="Standaard"/>
    <w:qFormat/>
    <w:rsid w:val="00664450"/>
    <w:pPr>
      <w:spacing w:after="60" w:line="240" w:lineRule="auto"/>
    </w:pPr>
    <w:rPr>
      <w:b/>
      <w:color w:val="EC7216" w:themeColor="accent6"/>
    </w:rPr>
  </w:style>
  <w:style w:type="paragraph" w:customStyle="1" w:styleId="Grafiek2">
    <w:name w:val="Grafiek"/>
    <w:aliases w:val="kop 4"/>
    <w:basedOn w:val="Standaard"/>
    <w:qFormat/>
    <w:rsid w:val="008965F6"/>
    <w:pPr>
      <w:spacing w:after="60" w:line="240" w:lineRule="auto"/>
    </w:pPr>
    <w:rPr>
      <w:b/>
      <w:color w:val="107082" w:themeColor="accent2"/>
    </w:rPr>
  </w:style>
  <w:style w:type="paragraph" w:customStyle="1" w:styleId="Grafiekopsommingsteken">
    <w:name w:val="Grafiek opsommingsteken"/>
    <w:basedOn w:val="Standaard"/>
    <w:qFormat/>
    <w:rsid w:val="008965F6"/>
    <w:pPr>
      <w:numPr>
        <w:numId w:val="28"/>
      </w:numPr>
      <w:spacing w:before="0" w:after="0" w:line="216" w:lineRule="auto"/>
      <w:ind w:left="284" w:hanging="284"/>
    </w:pPr>
    <w:rPr>
      <w:sz w:val="20"/>
    </w:rPr>
  </w:style>
  <w:style w:type="paragraph" w:customStyle="1" w:styleId="Grafiekopsommingsteken2">
    <w:name w:val="Grafiek opsommingsteken 2"/>
    <w:basedOn w:val="Standaard"/>
    <w:qFormat/>
    <w:rsid w:val="008965F6"/>
    <w:pPr>
      <w:numPr>
        <w:numId w:val="30"/>
      </w:numPr>
      <w:spacing w:before="0" w:after="0" w:line="216" w:lineRule="auto"/>
      <w:ind w:left="284" w:hanging="284"/>
    </w:pPr>
    <w:rPr>
      <w:sz w:val="20"/>
    </w:rPr>
  </w:style>
  <w:style w:type="paragraph" w:customStyle="1" w:styleId="Grafiekopsommingsteken3">
    <w:name w:val="Grafiek opsommingsteken 3"/>
    <w:basedOn w:val="Standaard"/>
    <w:qFormat/>
    <w:rsid w:val="008965F6"/>
    <w:pPr>
      <w:numPr>
        <w:numId w:val="29"/>
      </w:numPr>
      <w:spacing w:before="0" w:after="0" w:line="216" w:lineRule="auto"/>
      <w:ind w:left="284" w:hanging="284"/>
    </w:pPr>
    <w:rPr>
      <w:sz w:val="20"/>
    </w:rPr>
  </w:style>
  <w:style w:type="paragraph" w:customStyle="1" w:styleId="Grafiekopsommingsteken4">
    <w:name w:val="Grafiek opsommingsteken 4"/>
    <w:basedOn w:val="Standaard"/>
    <w:qFormat/>
    <w:rsid w:val="008965F6"/>
    <w:pPr>
      <w:numPr>
        <w:numId w:val="31"/>
      </w:numPr>
      <w:spacing w:before="0" w:after="0" w:line="240" w:lineRule="auto"/>
      <w:ind w:left="284" w:hanging="284"/>
    </w:pPr>
    <w:rPr>
      <w:sz w:val="20"/>
    </w:rPr>
  </w:style>
  <w:style w:type="paragraph" w:customStyle="1" w:styleId="Tabeltekst">
    <w:name w:val="Tabeltekst"/>
    <w:basedOn w:val="Standaard"/>
    <w:next w:val="Standaard"/>
    <w:qFormat/>
    <w:rsid w:val="00810DF6"/>
    <w:pPr>
      <w:spacing w:before="0" w:after="0" w:line="240" w:lineRule="auto"/>
    </w:pPr>
    <w:rPr>
      <w:sz w:val="18"/>
    </w:rPr>
  </w:style>
  <w:style w:type="paragraph" w:customStyle="1" w:styleId="Tabelkop">
    <w:name w:val="Tabelkop"/>
    <w:basedOn w:val="Standaard"/>
    <w:qFormat/>
    <w:rsid w:val="00DC3A45"/>
    <w:pPr>
      <w:spacing w:before="0" w:after="0" w:line="216" w:lineRule="auto"/>
      <w:ind w:left="85"/>
    </w:pPr>
    <w:rPr>
      <w:b/>
      <w:color w:val="FFFFFF" w:themeColor="background1"/>
      <w:sz w:val="18"/>
      <w:szCs w:val="18"/>
    </w:rPr>
  </w:style>
  <w:style w:type="paragraph" w:customStyle="1" w:styleId="Koptekst2">
    <w:name w:val="Koptekst2"/>
    <w:basedOn w:val="Standaard"/>
    <w:next w:val="Standaard"/>
    <w:link w:val="Tekenvoorkoptekst2"/>
    <w:qFormat/>
    <w:rsid w:val="00BA3E51"/>
    <w:pPr>
      <w:spacing w:before="0" w:after="0"/>
    </w:pPr>
    <w:rPr>
      <w:i/>
    </w:rPr>
  </w:style>
  <w:style w:type="paragraph" w:customStyle="1" w:styleId="Tabeltotaal">
    <w:name w:val="Tabeltotaal"/>
    <w:basedOn w:val="Standaard"/>
    <w:next w:val="Standaard"/>
    <w:link w:val="Tekensvoortabeltotaal"/>
    <w:qFormat/>
    <w:rsid w:val="004211AF"/>
    <w:pPr>
      <w:spacing w:before="0" w:after="0" w:line="256" w:lineRule="auto"/>
    </w:pPr>
    <w:rPr>
      <w:rFonts w:ascii="Arial" w:eastAsia="Arial" w:hAnsi="Arial" w:cs="Times New Roman"/>
      <w:b/>
      <w:bCs/>
      <w:caps/>
      <w:color w:val="404040" w:themeColor="text1" w:themeTint="BF"/>
      <w:sz w:val="18"/>
      <w:szCs w:val="22"/>
    </w:rPr>
  </w:style>
  <w:style w:type="character" w:customStyle="1" w:styleId="Tekenvoorkoptekst2">
    <w:name w:val="Teken voor koptekst2"/>
    <w:basedOn w:val="Standaardalinea-lettertype"/>
    <w:link w:val="Koptekst2"/>
    <w:rsid w:val="00BA3E51"/>
    <w:rPr>
      <w:i/>
    </w:rPr>
  </w:style>
  <w:style w:type="character" w:customStyle="1" w:styleId="Tekensvoortabeltotaal">
    <w:name w:val="Tekens voor tabeltotaal"/>
    <w:basedOn w:val="Standaardalinea-lettertype"/>
    <w:link w:val="Tabeltotaal"/>
    <w:rsid w:val="004211AF"/>
    <w:rPr>
      <w:rFonts w:ascii="Arial" w:eastAsia="Arial" w:hAnsi="Arial" w:cs="Times New Roman"/>
      <w:b/>
      <w:bCs/>
      <w:caps/>
      <w:color w:val="404040" w:themeColor="text1" w:themeTint="BF"/>
      <w:sz w:val="18"/>
      <w:szCs w:val="22"/>
    </w:rPr>
  </w:style>
  <w:style w:type="paragraph" w:customStyle="1" w:styleId="Tabeltekstrechts">
    <w:name w:val="Tabeltekst rechts"/>
    <w:basedOn w:val="Standaard"/>
    <w:next w:val="Standaard"/>
    <w:link w:val="Tekensvoortabeltekstrechts"/>
    <w:qFormat/>
    <w:rsid w:val="00810DF6"/>
    <w:pPr>
      <w:spacing w:before="0" w:after="0" w:line="240" w:lineRule="auto"/>
      <w:jc w:val="right"/>
    </w:pPr>
    <w:rPr>
      <w:sz w:val="18"/>
    </w:rPr>
  </w:style>
  <w:style w:type="paragraph" w:customStyle="1" w:styleId="Tabeltekstvetgedrukt">
    <w:name w:val="Tabeltekst vetgedrukt"/>
    <w:basedOn w:val="Standaard"/>
    <w:next w:val="Standaard"/>
    <w:link w:val="Tekensvoortabeltekstvetgedrukt"/>
    <w:qFormat/>
    <w:rsid w:val="009C018F"/>
    <w:pPr>
      <w:spacing w:before="0" w:after="0" w:line="240" w:lineRule="auto"/>
    </w:pPr>
    <w:rPr>
      <w:b/>
      <w:sz w:val="18"/>
    </w:rPr>
  </w:style>
  <w:style w:type="character" w:customStyle="1" w:styleId="Tekensvoortabeltekstrechts">
    <w:name w:val="Tekens voor tabeltekst rechts"/>
    <w:basedOn w:val="Standaardalinea-lettertype"/>
    <w:link w:val="Tabeltekstrechts"/>
    <w:rsid w:val="00810DF6"/>
    <w:rPr>
      <w:sz w:val="18"/>
    </w:rPr>
  </w:style>
  <w:style w:type="character" w:customStyle="1" w:styleId="Tekensvoortabeltekstvetgedrukt">
    <w:name w:val="Tekens voor tabeltekst vetgedrukt"/>
    <w:basedOn w:val="Standaardalinea-lettertype"/>
    <w:link w:val="Tabeltekstvetgedrukt"/>
    <w:rsid w:val="009C018F"/>
    <w:rPr>
      <w:b/>
      <w:sz w:val="18"/>
    </w:rPr>
  </w:style>
  <w:style w:type="table" w:styleId="Rastertabel5donker-Accent2">
    <w:name w:val="Grid Table 5 Dark Accent 2"/>
    <w:basedOn w:val="Standaardtabel"/>
    <w:uiPriority w:val="50"/>
    <w:rsid w:val="008A6EB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EEDF7"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07082"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07082"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07082"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07082" w:themeFill="accent2"/>
      </w:tcPr>
    </w:tblStylePr>
    <w:tblStylePr w:type="band1Vert">
      <w:tblPr/>
      <w:tcPr>
        <w:shd w:val="clear" w:color="auto" w:fill="7DDCEF" w:themeFill="accent2" w:themeFillTint="66"/>
      </w:tcPr>
    </w:tblStylePr>
    <w:tblStylePr w:type="band1Horz">
      <w:tblPr/>
      <w:tcPr>
        <w:shd w:val="clear" w:color="auto" w:fill="7DDCEF" w:themeFill="accent2" w:themeFillTint="66"/>
      </w:tcPr>
    </w:tblStylePr>
  </w:style>
  <w:style w:type="paragraph" w:styleId="Plattetekst">
    <w:name w:val="Body Text"/>
    <w:basedOn w:val="Standaard"/>
    <w:link w:val="PlattetekstChar"/>
    <w:uiPriority w:val="1"/>
    <w:qFormat/>
    <w:rsid w:val="00B86E23"/>
    <w:pPr>
      <w:widowControl w:val="0"/>
      <w:spacing w:before="0" w:after="0" w:line="240" w:lineRule="auto"/>
    </w:pPr>
    <w:rPr>
      <w:rFonts w:ascii="Cambria" w:eastAsia="Calibri" w:hAnsi="Cambria"/>
      <w:color w:val="auto"/>
      <w:lang w:val="en-US"/>
    </w:rPr>
  </w:style>
  <w:style w:type="character" w:customStyle="1" w:styleId="PlattetekstChar">
    <w:name w:val="Platte tekst Char"/>
    <w:basedOn w:val="Standaardalinea-lettertype"/>
    <w:link w:val="Plattetekst"/>
    <w:uiPriority w:val="1"/>
    <w:rsid w:val="00B86E23"/>
    <w:rPr>
      <w:rFonts w:ascii="Cambria" w:eastAsia="Calibri" w:hAnsi="Cambria"/>
      <w:color w:val="auto"/>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4278417">
      <w:bodyDiv w:val="1"/>
      <w:marLeft w:val="0"/>
      <w:marRight w:val="0"/>
      <w:marTop w:val="0"/>
      <w:marBottom w:val="0"/>
      <w:divBdr>
        <w:top w:val="none" w:sz="0" w:space="0" w:color="auto"/>
        <w:left w:val="none" w:sz="0" w:space="0" w:color="auto"/>
        <w:bottom w:val="none" w:sz="0" w:space="0" w:color="auto"/>
        <w:right w:val="none" w:sz="0" w:space="0" w:color="auto"/>
      </w:divBdr>
    </w:div>
    <w:div w:id="449127054">
      <w:bodyDiv w:val="1"/>
      <w:marLeft w:val="0"/>
      <w:marRight w:val="0"/>
      <w:marTop w:val="0"/>
      <w:marBottom w:val="0"/>
      <w:divBdr>
        <w:top w:val="none" w:sz="0" w:space="0" w:color="auto"/>
        <w:left w:val="none" w:sz="0" w:space="0" w:color="auto"/>
        <w:bottom w:val="none" w:sz="0" w:space="0" w:color="auto"/>
        <w:right w:val="none" w:sz="0" w:space="0" w:color="auto"/>
      </w:divBdr>
    </w:div>
    <w:div w:id="7304707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footer" Target="footer5.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footer" Target="footer4.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header" Target="header3.xml"/><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aia\AppData\Roaming\Microsoft\Templates\Ondernemingsplan%20voor%20bedrijf%20aan%20huis.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8472724F3A02401B931D8B50B00D63B7"/>
        <w:category>
          <w:name w:val="Algemeen"/>
          <w:gallery w:val="placeholder"/>
        </w:category>
        <w:types>
          <w:type w:val="bbPlcHdr"/>
        </w:types>
        <w:behaviors>
          <w:behavior w:val="content"/>
        </w:behaviors>
        <w:guid w:val="{9DC1EECF-578D-4C68-8A29-8A9FAB5D3EB5}"/>
      </w:docPartPr>
      <w:docPartBody>
        <w:p w:rsidR="007631D6" w:rsidRDefault="00EF743A">
          <w:pPr>
            <w:pStyle w:val="8472724F3A02401B931D8B50B00D63B7"/>
          </w:pPr>
          <w:r w:rsidRPr="003102CF">
            <w:rPr>
              <w:lang w:bidi="nl-NL"/>
            </w:rPr>
            <w:t>VANUIT HUIS</w:t>
          </w:r>
        </w:p>
      </w:docPartBody>
    </w:docPart>
    <w:docPart>
      <w:docPartPr>
        <w:name w:val="CEEEEEE404AD44E69F624F3BE5FB625B"/>
        <w:category>
          <w:name w:val="Algemeen"/>
          <w:gallery w:val="placeholder"/>
        </w:category>
        <w:types>
          <w:type w:val="bbPlcHdr"/>
        </w:types>
        <w:behaviors>
          <w:behavior w:val="content"/>
        </w:behaviors>
        <w:guid w:val="{2BBF3D70-F557-47B1-8FB0-514AFB2B878C}"/>
      </w:docPartPr>
      <w:docPartBody>
        <w:p w:rsidR="007631D6" w:rsidRDefault="00EF743A">
          <w:pPr>
            <w:pStyle w:val="CEEEEEE404AD44E69F624F3BE5FB625B"/>
          </w:pPr>
          <w:r w:rsidRPr="003102CF">
            <w:rPr>
              <w:rStyle w:val="TitelChar"/>
              <w:b w:val="0"/>
              <w:lang w:bidi="nl-NL"/>
            </w:rPr>
            <w:t>ZAKELIJKE DIENSTVERLENING</w:t>
          </w:r>
        </w:p>
      </w:docPartBody>
    </w:docPart>
    <w:docPart>
      <w:docPartPr>
        <w:name w:val="6474D50C568A430284108E9FF9373D91"/>
        <w:category>
          <w:name w:val="Algemeen"/>
          <w:gallery w:val="placeholder"/>
        </w:category>
        <w:types>
          <w:type w:val="bbPlcHdr"/>
        </w:types>
        <w:behaviors>
          <w:behavior w:val="content"/>
        </w:behaviors>
        <w:guid w:val="{2870B98A-B9F5-432B-AF2E-523EEDB41F80}"/>
      </w:docPartPr>
      <w:docPartBody>
        <w:p w:rsidR="007631D6" w:rsidRDefault="00EF743A">
          <w:pPr>
            <w:pStyle w:val="6474D50C568A430284108E9FF9373D91"/>
          </w:pPr>
          <w:r w:rsidRPr="003102CF">
            <w:rPr>
              <w:lang w:bidi="nl-NL"/>
            </w:rPr>
            <w:t>Ondernemingsplan</w:t>
          </w:r>
        </w:p>
      </w:docPartBody>
    </w:docPart>
    <w:docPart>
      <w:docPartPr>
        <w:name w:val="ACD301A5630F4ACA89F655F82955E07A"/>
        <w:category>
          <w:name w:val="Algemeen"/>
          <w:gallery w:val="placeholder"/>
        </w:category>
        <w:types>
          <w:type w:val="bbPlcHdr"/>
        </w:types>
        <w:behaviors>
          <w:behavior w:val="content"/>
        </w:behaviors>
        <w:guid w:val="{08528CE3-BD40-4520-AA77-06B57E18D992}"/>
      </w:docPartPr>
      <w:docPartBody>
        <w:p w:rsidR="007631D6" w:rsidRDefault="00EF743A">
          <w:pPr>
            <w:pStyle w:val="ACD301A5630F4ACA89F655F82955E07A"/>
          </w:pPr>
          <w:r w:rsidRPr="003102CF">
            <w:rPr>
              <w:lang w:bidi="nl-NL"/>
            </w:rPr>
            <w:t>Inleiding</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3"/>
    <w:multiLevelType w:val="singleLevel"/>
    <w:tmpl w:val="8E049D40"/>
    <w:lvl w:ilvl="0">
      <w:start w:val="1"/>
      <w:numFmt w:val="bullet"/>
      <w:pStyle w:val="Lijstopsomteken2"/>
      <w:lvlText w:val="o"/>
      <w:lvlJc w:val="left"/>
      <w:pPr>
        <w:ind w:left="720" w:hanging="360"/>
      </w:pPr>
      <w:rPr>
        <w:rFonts w:ascii="Courier New" w:hAnsi="Courier New" w:cs="Courier New" w:hint="default"/>
        <w:color w:val="ED7D31" w:themeColor="accent2"/>
      </w:rPr>
    </w:lvl>
  </w:abstractNum>
  <w:abstractNum w:abstractNumId="1" w15:restartNumberingAfterBreak="0">
    <w:nsid w:val="010675B0"/>
    <w:multiLevelType w:val="hybridMultilevel"/>
    <w:tmpl w:val="442A5648"/>
    <w:lvl w:ilvl="0" w:tplc="A4946864">
      <w:start w:val="1"/>
      <w:numFmt w:val="bullet"/>
      <w:pStyle w:val="Grafiekopsommingsteken4"/>
      <w:lvlText w:val=""/>
      <w:lvlJc w:val="left"/>
      <w:pPr>
        <w:ind w:left="720" w:hanging="360"/>
      </w:pPr>
      <w:rPr>
        <w:rFonts w:ascii="Symbol" w:hAnsi="Symbol" w:hint="default"/>
        <w:color w:val="ED7D31" w:themeColor="accent2"/>
        <w:u w:color="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1B0354"/>
    <w:multiLevelType w:val="hybridMultilevel"/>
    <w:tmpl w:val="0464C5E2"/>
    <w:lvl w:ilvl="0" w:tplc="13A87BB0">
      <w:start w:val="1"/>
      <w:numFmt w:val="bullet"/>
      <w:pStyle w:val="Grafiekopsommingsteken3"/>
      <w:lvlText w:val=""/>
      <w:lvlJc w:val="left"/>
      <w:pPr>
        <w:ind w:left="720" w:hanging="360"/>
      </w:pPr>
      <w:rPr>
        <w:rFonts w:ascii="Symbol" w:hAnsi="Symbol" w:hint="default"/>
        <w:color w:val="70AD47" w:themeColor="accent6"/>
        <w:u w:color="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2F059C5"/>
    <w:multiLevelType w:val="hybridMultilevel"/>
    <w:tmpl w:val="117894FC"/>
    <w:lvl w:ilvl="0" w:tplc="3060231A">
      <w:start w:val="1"/>
      <w:numFmt w:val="bullet"/>
      <w:pStyle w:val="Lijstopsomteken"/>
      <w:lvlText w:val=""/>
      <w:lvlJc w:val="left"/>
      <w:pPr>
        <w:ind w:left="720" w:hanging="360"/>
      </w:pPr>
      <w:rPr>
        <w:rFonts w:ascii="Symbol" w:hAnsi="Symbol" w:hint="default"/>
        <w:color w:val="ED7D31" w:themeColor="accent2"/>
        <w:u w:color="4472C4"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277AFC"/>
    <w:multiLevelType w:val="hybridMultilevel"/>
    <w:tmpl w:val="251E707C"/>
    <w:lvl w:ilvl="0" w:tplc="C7BC33B2">
      <w:start w:val="1"/>
      <w:numFmt w:val="bullet"/>
      <w:pStyle w:val="Grafiekopsommingsteken"/>
      <w:lvlText w:val=""/>
      <w:lvlJc w:val="left"/>
      <w:pPr>
        <w:ind w:left="720" w:hanging="360"/>
      </w:pPr>
      <w:rPr>
        <w:rFonts w:ascii="Symbol" w:hAnsi="Symbol" w:hint="default"/>
        <w:color w:val="A5A5A5" w:themeColor="accent3"/>
        <w:u w:color="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D9448EF"/>
    <w:multiLevelType w:val="hybridMultilevel"/>
    <w:tmpl w:val="A92A2166"/>
    <w:lvl w:ilvl="0" w:tplc="A4583C36">
      <w:start w:val="1"/>
      <w:numFmt w:val="bullet"/>
      <w:pStyle w:val="Grafiekopsommingsteken2"/>
      <w:lvlText w:val=""/>
      <w:lvlJc w:val="left"/>
      <w:pPr>
        <w:ind w:left="720" w:hanging="360"/>
      </w:pPr>
      <w:rPr>
        <w:rFonts w:ascii="Symbol" w:hAnsi="Symbol" w:hint="default"/>
        <w:color w:val="5B9BD5" w:themeColor="accent5"/>
        <w:u w:color="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28C1828"/>
    <w:multiLevelType w:val="hybridMultilevel"/>
    <w:tmpl w:val="45148FEC"/>
    <w:lvl w:ilvl="0" w:tplc="C9B6E9BC">
      <w:start w:val="1"/>
      <w:numFmt w:val="decimal"/>
      <w:pStyle w:val="Lijstnummering"/>
      <w:lvlText w:val="%1."/>
      <w:lvlJc w:val="left"/>
      <w:pPr>
        <w:ind w:left="720" w:hanging="360"/>
      </w:pPr>
      <w:rPr>
        <w:rFonts w:hint="default"/>
        <w:b/>
        <w:color w:val="ED7D31" w:themeColor="accent2"/>
        <w:u w:color="4472C4"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6"/>
  </w:num>
  <w:num w:numId="3">
    <w:abstractNumId w:val="4"/>
  </w:num>
  <w:num w:numId="4">
    <w:abstractNumId w:val="5"/>
  </w:num>
  <w:num w:numId="5">
    <w:abstractNumId w:val="2"/>
  </w:num>
  <w:num w:numId="6">
    <w:abstractNumId w:val="1"/>
  </w:num>
  <w:num w:numId="7">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743A"/>
    <w:rsid w:val="007631D6"/>
    <w:rsid w:val="00EF743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8472724F3A02401B931D8B50B00D63B7">
    <w:name w:val="8472724F3A02401B931D8B50B00D63B7"/>
  </w:style>
  <w:style w:type="paragraph" w:styleId="Titel">
    <w:name w:val="Title"/>
    <w:basedOn w:val="Standaard"/>
    <w:next w:val="Standaard"/>
    <w:link w:val="TitelChar"/>
    <w:uiPriority w:val="10"/>
    <w:qFormat/>
    <w:pPr>
      <w:spacing w:before="120" w:after="0" w:line="252" w:lineRule="auto"/>
      <w:contextualSpacing/>
      <w:jc w:val="center"/>
    </w:pPr>
    <w:rPr>
      <w:rFonts w:asciiTheme="majorHAnsi" w:eastAsiaTheme="majorEastAsia" w:hAnsiTheme="majorHAnsi" w:cstheme="majorBidi"/>
      <w:b/>
      <w:color w:val="FFFFFF" w:themeColor="background1"/>
      <w:spacing w:val="-10"/>
      <w:kern w:val="28"/>
      <w:sz w:val="90"/>
      <w:szCs w:val="56"/>
      <w:lang w:val="nl-NL" w:eastAsia="en-US"/>
    </w:rPr>
  </w:style>
  <w:style w:type="character" w:customStyle="1" w:styleId="TitelChar">
    <w:name w:val="Titel Char"/>
    <w:basedOn w:val="Standaardalinea-lettertype"/>
    <w:link w:val="Titel"/>
    <w:uiPriority w:val="10"/>
    <w:rPr>
      <w:rFonts w:asciiTheme="majorHAnsi" w:eastAsiaTheme="majorEastAsia" w:hAnsiTheme="majorHAnsi" w:cstheme="majorBidi"/>
      <w:b/>
      <w:color w:val="FFFFFF" w:themeColor="background1"/>
      <w:spacing w:val="-10"/>
      <w:kern w:val="28"/>
      <w:sz w:val="90"/>
      <w:szCs w:val="56"/>
      <w:lang w:val="nl-NL" w:eastAsia="en-US"/>
    </w:rPr>
  </w:style>
  <w:style w:type="paragraph" w:customStyle="1" w:styleId="CEEEEEE404AD44E69F624F3BE5FB625B">
    <w:name w:val="CEEEEEE404AD44E69F624F3BE5FB625B"/>
  </w:style>
  <w:style w:type="paragraph" w:customStyle="1" w:styleId="6474D50C568A430284108E9FF9373D91">
    <w:name w:val="6474D50C568A430284108E9FF9373D91"/>
  </w:style>
  <w:style w:type="paragraph" w:customStyle="1" w:styleId="ACD301A5630F4ACA89F655F82955E07A">
    <w:name w:val="ACD301A5630F4ACA89F655F82955E07A"/>
  </w:style>
  <w:style w:type="paragraph" w:customStyle="1" w:styleId="AD1611D295B643BF9015751793273C09">
    <w:name w:val="AD1611D295B643BF9015751793273C09"/>
  </w:style>
  <w:style w:type="paragraph" w:styleId="Lijstopsomteken">
    <w:name w:val="List Bullet"/>
    <w:basedOn w:val="Standaard"/>
    <w:uiPriority w:val="99"/>
    <w:pPr>
      <w:numPr>
        <w:numId w:val="1"/>
      </w:numPr>
      <w:spacing w:after="200" w:line="276" w:lineRule="auto"/>
      <w:ind w:left="340" w:hanging="340"/>
    </w:pPr>
    <w:rPr>
      <w:rFonts w:eastAsiaTheme="minorHAnsi"/>
      <w:color w:val="595959" w:themeColor="text1" w:themeTint="A6"/>
      <w:sz w:val="24"/>
      <w:szCs w:val="24"/>
      <w:lang w:val="nl-NL" w:eastAsia="en-US"/>
    </w:rPr>
  </w:style>
  <w:style w:type="paragraph" w:customStyle="1" w:styleId="D60E3D78FCD144D898C85C1655FC3CB3">
    <w:name w:val="D60E3D78FCD144D898C85C1655FC3CB3"/>
  </w:style>
  <w:style w:type="paragraph" w:customStyle="1" w:styleId="8C7F03F0A0D24D319839E29E87BC190F">
    <w:name w:val="8C7F03F0A0D24D319839E29E87BC190F"/>
  </w:style>
  <w:style w:type="paragraph" w:customStyle="1" w:styleId="BBFDE20B2E774C4E94CB74B9C8B2E587">
    <w:name w:val="BBFDE20B2E774C4E94CB74B9C8B2E587"/>
  </w:style>
  <w:style w:type="paragraph" w:styleId="Lijstnummering">
    <w:name w:val="List Number"/>
    <w:basedOn w:val="Standaard"/>
    <w:uiPriority w:val="99"/>
    <w:pPr>
      <w:numPr>
        <w:numId w:val="2"/>
      </w:numPr>
      <w:spacing w:after="200" w:line="276" w:lineRule="auto"/>
      <w:ind w:left="340" w:hanging="340"/>
    </w:pPr>
    <w:rPr>
      <w:rFonts w:eastAsiaTheme="minorHAnsi"/>
      <w:color w:val="595959" w:themeColor="text1" w:themeTint="A6"/>
      <w:sz w:val="24"/>
      <w:szCs w:val="24"/>
      <w:lang w:val="nl-NL" w:eastAsia="en-US"/>
    </w:rPr>
  </w:style>
  <w:style w:type="paragraph" w:customStyle="1" w:styleId="5E6A71B8810D425FAEF85BA170FB2919">
    <w:name w:val="5E6A71B8810D425FAEF85BA170FB2919"/>
  </w:style>
  <w:style w:type="paragraph" w:customStyle="1" w:styleId="AE896973267247E882E73FC02E1F3928">
    <w:name w:val="AE896973267247E882E73FC02E1F3928"/>
  </w:style>
  <w:style w:type="paragraph" w:customStyle="1" w:styleId="CA8F1A6770064E1E94AEF991D8D8F696">
    <w:name w:val="CA8F1A6770064E1E94AEF991D8D8F696"/>
  </w:style>
  <w:style w:type="character" w:customStyle="1" w:styleId="Vet">
    <w:name w:val="Vet"/>
    <w:uiPriority w:val="1"/>
    <w:qFormat/>
    <w:rPr>
      <w:b/>
      <w:bCs/>
    </w:rPr>
  </w:style>
  <w:style w:type="paragraph" w:customStyle="1" w:styleId="FD18824482194F99A8A7C48DEF2CF9F3">
    <w:name w:val="FD18824482194F99A8A7C48DEF2CF9F3"/>
  </w:style>
  <w:style w:type="paragraph" w:customStyle="1" w:styleId="1661C31505F14AB883439BA82805F09A">
    <w:name w:val="1661C31505F14AB883439BA82805F09A"/>
  </w:style>
  <w:style w:type="paragraph" w:customStyle="1" w:styleId="A9D8E4C73595484AA20C33A45ECF6DA5">
    <w:name w:val="A9D8E4C73595484AA20C33A45ECF6DA5"/>
  </w:style>
  <w:style w:type="paragraph" w:customStyle="1" w:styleId="896CBC8C9D104DCD987144AA466363A3">
    <w:name w:val="896CBC8C9D104DCD987144AA466363A3"/>
  </w:style>
  <w:style w:type="paragraph" w:customStyle="1" w:styleId="7C35A6AED2E449A98922E51DFC0998D1">
    <w:name w:val="7C35A6AED2E449A98922E51DFC0998D1"/>
  </w:style>
  <w:style w:type="paragraph" w:customStyle="1" w:styleId="EC68DB620C354D4083BDBBD9AACE8045">
    <w:name w:val="EC68DB620C354D4083BDBBD9AACE8045"/>
  </w:style>
  <w:style w:type="paragraph" w:customStyle="1" w:styleId="7FF48A1A86364ADC95DE5D33A680F004">
    <w:name w:val="7FF48A1A86364ADC95DE5D33A680F004"/>
  </w:style>
  <w:style w:type="paragraph" w:customStyle="1" w:styleId="88A3B8266BBF4F20AA9D83F80FAA1264">
    <w:name w:val="88A3B8266BBF4F20AA9D83F80FAA1264"/>
  </w:style>
  <w:style w:type="paragraph" w:customStyle="1" w:styleId="45264774AA3A42188219017559B67C1F">
    <w:name w:val="45264774AA3A42188219017559B67C1F"/>
  </w:style>
  <w:style w:type="paragraph" w:customStyle="1" w:styleId="D61E6374137C42FBB4D9B547290E17D8">
    <w:name w:val="D61E6374137C42FBB4D9B547290E17D8"/>
  </w:style>
  <w:style w:type="paragraph" w:customStyle="1" w:styleId="7574E973740E4F07800B0A99CD16D359">
    <w:name w:val="7574E973740E4F07800B0A99CD16D359"/>
  </w:style>
  <w:style w:type="paragraph" w:customStyle="1" w:styleId="E9E29FEEA8DE4E6F8FBC6635957E19D5">
    <w:name w:val="E9E29FEEA8DE4E6F8FBC6635957E19D5"/>
  </w:style>
  <w:style w:type="paragraph" w:customStyle="1" w:styleId="A1FC16FDEF964D34B946FCA81AA01E23">
    <w:name w:val="A1FC16FDEF964D34B946FCA81AA01E23"/>
  </w:style>
  <w:style w:type="paragraph" w:customStyle="1" w:styleId="290A019ACC2F4AE38B161BF101DEC80E">
    <w:name w:val="290A019ACC2F4AE38B161BF101DEC80E"/>
  </w:style>
  <w:style w:type="paragraph" w:customStyle="1" w:styleId="48506D69E7F24D50BB9743EEA0F889FF">
    <w:name w:val="48506D69E7F24D50BB9743EEA0F889FF"/>
  </w:style>
  <w:style w:type="paragraph" w:customStyle="1" w:styleId="CBC4605870584564B5D59508EF5F7231">
    <w:name w:val="CBC4605870584564B5D59508EF5F7231"/>
  </w:style>
  <w:style w:type="paragraph" w:customStyle="1" w:styleId="4EB1A866504E46C095572245BE7B6977">
    <w:name w:val="4EB1A866504E46C095572245BE7B6977"/>
  </w:style>
  <w:style w:type="paragraph" w:customStyle="1" w:styleId="9ED07B5F50584BE6AA6A5F7F03D04A5E">
    <w:name w:val="9ED07B5F50584BE6AA6A5F7F03D04A5E"/>
  </w:style>
  <w:style w:type="paragraph" w:customStyle="1" w:styleId="54382B5FCC5A442BB5F335B1D2B70B3A">
    <w:name w:val="54382B5FCC5A442BB5F335B1D2B70B3A"/>
  </w:style>
  <w:style w:type="paragraph" w:customStyle="1" w:styleId="C5A695F3862A4078984ABB31EBA4C65E">
    <w:name w:val="C5A695F3862A4078984ABB31EBA4C65E"/>
  </w:style>
  <w:style w:type="paragraph" w:customStyle="1" w:styleId="D661CE11FB254B34A8AE2511DDAC071E">
    <w:name w:val="D661CE11FB254B34A8AE2511DDAC071E"/>
  </w:style>
  <w:style w:type="paragraph" w:customStyle="1" w:styleId="14CAC003E51D4CB9A8BA3E344CCD31FB">
    <w:name w:val="14CAC003E51D4CB9A8BA3E344CCD31FB"/>
  </w:style>
  <w:style w:type="paragraph" w:customStyle="1" w:styleId="8190D694CB7A4273892C22682C0B8C05">
    <w:name w:val="8190D694CB7A4273892C22682C0B8C05"/>
  </w:style>
  <w:style w:type="paragraph" w:customStyle="1" w:styleId="FB739E1BCB2540679048F085862D4D5B">
    <w:name w:val="FB739E1BCB2540679048F085862D4D5B"/>
  </w:style>
  <w:style w:type="paragraph" w:customStyle="1" w:styleId="5B57AF5E8B9D4D4A9338D5DFFCBB848B">
    <w:name w:val="5B57AF5E8B9D4D4A9338D5DFFCBB848B"/>
  </w:style>
  <w:style w:type="paragraph" w:customStyle="1" w:styleId="830B956C96E84B4C8EE6D1416EA4C566">
    <w:name w:val="830B956C96E84B4C8EE6D1416EA4C566"/>
  </w:style>
  <w:style w:type="paragraph" w:customStyle="1" w:styleId="C07240DF8EDC47068622D7A3BFFB495A">
    <w:name w:val="C07240DF8EDC47068622D7A3BFFB495A"/>
  </w:style>
  <w:style w:type="paragraph" w:customStyle="1" w:styleId="C236CC75E7D34FBAB5063FFF1D3C12AD">
    <w:name w:val="C236CC75E7D34FBAB5063FFF1D3C12AD"/>
  </w:style>
  <w:style w:type="paragraph" w:customStyle="1" w:styleId="F1F3DEB85BE64F688079A5ED779AA021">
    <w:name w:val="F1F3DEB85BE64F688079A5ED779AA021"/>
  </w:style>
  <w:style w:type="paragraph" w:customStyle="1" w:styleId="ABA525D9DB3543ED91FD5A3E0F06AF06">
    <w:name w:val="ABA525D9DB3543ED91FD5A3E0F06AF06"/>
  </w:style>
  <w:style w:type="paragraph" w:customStyle="1" w:styleId="BF0985E7678D402BB9B82BE9D7046BE7">
    <w:name w:val="BF0985E7678D402BB9B82BE9D7046BE7"/>
  </w:style>
  <w:style w:type="paragraph" w:customStyle="1" w:styleId="BB963DB543BF4F3DAB44D9E4A0276E66">
    <w:name w:val="BB963DB543BF4F3DAB44D9E4A0276E66"/>
  </w:style>
  <w:style w:type="paragraph" w:customStyle="1" w:styleId="3E8919A25DBE43C5BB8E51D4F0B693E4">
    <w:name w:val="3E8919A25DBE43C5BB8E51D4F0B693E4"/>
  </w:style>
  <w:style w:type="paragraph" w:customStyle="1" w:styleId="ADDE39D79DCA43E8AD7EE2A7215E2DDB">
    <w:name w:val="ADDE39D79DCA43E8AD7EE2A7215E2DDB"/>
  </w:style>
  <w:style w:type="paragraph" w:customStyle="1" w:styleId="B0B418C816A342BBBDB426BF20EA2528">
    <w:name w:val="B0B418C816A342BBBDB426BF20EA2528"/>
  </w:style>
  <w:style w:type="paragraph" w:customStyle="1" w:styleId="8373194A1C4A43AEA1A25023516F0E02">
    <w:name w:val="8373194A1C4A43AEA1A25023516F0E02"/>
  </w:style>
  <w:style w:type="paragraph" w:customStyle="1" w:styleId="849B7CE696194363AF818A3FFCC0EE16">
    <w:name w:val="849B7CE696194363AF818A3FFCC0EE16"/>
  </w:style>
  <w:style w:type="paragraph" w:customStyle="1" w:styleId="287BE24622134BF0B4EF290FDE81CE36">
    <w:name w:val="287BE24622134BF0B4EF290FDE81CE36"/>
  </w:style>
  <w:style w:type="paragraph" w:customStyle="1" w:styleId="03179648C6744C999E7DFFC4ADD16351">
    <w:name w:val="03179648C6744C999E7DFFC4ADD16351"/>
  </w:style>
  <w:style w:type="paragraph" w:customStyle="1" w:styleId="50922DCEEA6B42769C6704160B0CA7AD">
    <w:name w:val="50922DCEEA6B42769C6704160B0CA7AD"/>
  </w:style>
  <w:style w:type="paragraph" w:customStyle="1" w:styleId="3651228300574D1B93ECF8604F0BBF90">
    <w:name w:val="3651228300574D1B93ECF8604F0BBF90"/>
  </w:style>
  <w:style w:type="paragraph" w:customStyle="1" w:styleId="FC1B817E88134046A92444CE3395AE0F">
    <w:name w:val="FC1B817E88134046A92444CE3395AE0F"/>
  </w:style>
  <w:style w:type="paragraph" w:customStyle="1" w:styleId="F312FF9E66D74FEBB145163495794EA3">
    <w:name w:val="F312FF9E66D74FEBB145163495794EA3"/>
  </w:style>
  <w:style w:type="paragraph" w:customStyle="1" w:styleId="460C9D6B66FA4D56BF4C198919626D20">
    <w:name w:val="460C9D6B66FA4D56BF4C198919626D20"/>
  </w:style>
  <w:style w:type="paragraph" w:customStyle="1" w:styleId="3517203FFBBA49109E7631F16E3826C3">
    <w:name w:val="3517203FFBBA49109E7631F16E3826C3"/>
  </w:style>
  <w:style w:type="paragraph" w:customStyle="1" w:styleId="3A5DC01532034A238FC929F4334817A2">
    <w:name w:val="3A5DC01532034A238FC929F4334817A2"/>
  </w:style>
  <w:style w:type="paragraph" w:customStyle="1" w:styleId="1FAAEE5AED294A058C9CC8166F13F586">
    <w:name w:val="1FAAEE5AED294A058C9CC8166F13F586"/>
  </w:style>
  <w:style w:type="paragraph" w:customStyle="1" w:styleId="FC6B42382572414891AEF7D500E79587">
    <w:name w:val="FC6B42382572414891AEF7D500E79587"/>
  </w:style>
  <w:style w:type="paragraph" w:customStyle="1" w:styleId="0EF9659590A147618EBC7C4CF487E44E">
    <w:name w:val="0EF9659590A147618EBC7C4CF487E44E"/>
  </w:style>
  <w:style w:type="paragraph" w:customStyle="1" w:styleId="B0C064F222E04FDCA8F5F8422A2E7083">
    <w:name w:val="B0C064F222E04FDCA8F5F8422A2E7083"/>
  </w:style>
  <w:style w:type="paragraph" w:customStyle="1" w:styleId="95D9457B1A1943D2A914E26677F49445">
    <w:name w:val="95D9457B1A1943D2A914E26677F49445"/>
  </w:style>
  <w:style w:type="paragraph" w:customStyle="1" w:styleId="661A725C6F4B43D38EC585C2A1234FC4">
    <w:name w:val="661A725C6F4B43D38EC585C2A1234FC4"/>
  </w:style>
  <w:style w:type="paragraph" w:customStyle="1" w:styleId="68F52251B8D24EFFB3291F1EF90EDDC2">
    <w:name w:val="68F52251B8D24EFFB3291F1EF90EDDC2"/>
  </w:style>
  <w:style w:type="paragraph" w:customStyle="1" w:styleId="5E475F11D8CA43E88ADDAB421A740B6B">
    <w:name w:val="5E475F11D8CA43E88ADDAB421A740B6B"/>
  </w:style>
  <w:style w:type="paragraph" w:customStyle="1" w:styleId="Grafiekopsommingsteken">
    <w:name w:val="Grafiek opsommingsteken"/>
    <w:basedOn w:val="Standaard"/>
    <w:qFormat/>
    <w:pPr>
      <w:numPr>
        <w:numId w:val="3"/>
      </w:numPr>
      <w:spacing w:after="0" w:line="216" w:lineRule="auto"/>
      <w:ind w:left="284" w:hanging="284"/>
    </w:pPr>
    <w:rPr>
      <w:rFonts w:eastAsiaTheme="minorHAnsi"/>
      <w:color w:val="595959" w:themeColor="text1" w:themeTint="A6"/>
      <w:sz w:val="20"/>
      <w:szCs w:val="24"/>
      <w:lang w:val="nl-NL" w:eastAsia="en-US"/>
    </w:rPr>
  </w:style>
  <w:style w:type="paragraph" w:customStyle="1" w:styleId="A18198F12892461EB737939AA016B439">
    <w:name w:val="A18198F12892461EB737939AA016B439"/>
  </w:style>
  <w:style w:type="paragraph" w:customStyle="1" w:styleId="570850D23FF8484E83BB4C1995122093">
    <w:name w:val="570850D23FF8484E83BB4C1995122093"/>
  </w:style>
  <w:style w:type="paragraph" w:customStyle="1" w:styleId="Grafiekopsommingsteken2">
    <w:name w:val="Grafiek opsommingsteken 2"/>
    <w:basedOn w:val="Standaard"/>
    <w:qFormat/>
    <w:pPr>
      <w:numPr>
        <w:numId w:val="4"/>
      </w:numPr>
      <w:spacing w:after="0" w:line="216" w:lineRule="auto"/>
      <w:ind w:left="284" w:hanging="284"/>
    </w:pPr>
    <w:rPr>
      <w:rFonts w:eastAsiaTheme="minorHAnsi"/>
      <w:color w:val="595959" w:themeColor="text1" w:themeTint="A6"/>
      <w:sz w:val="20"/>
      <w:szCs w:val="24"/>
      <w:lang w:val="nl-NL" w:eastAsia="en-US"/>
    </w:rPr>
  </w:style>
  <w:style w:type="paragraph" w:customStyle="1" w:styleId="7257004E188A44A48A18413C73B42471">
    <w:name w:val="7257004E188A44A48A18413C73B42471"/>
  </w:style>
  <w:style w:type="paragraph" w:customStyle="1" w:styleId="132A03A0FD73437EB11BC04231BE8C0A">
    <w:name w:val="132A03A0FD73437EB11BC04231BE8C0A"/>
  </w:style>
  <w:style w:type="paragraph" w:customStyle="1" w:styleId="Grafiekopsommingsteken3">
    <w:name w:val="Grafiek opsommingsteken 3"/>
    <w:basedOn w:val="Standaard"/>
    <w:qFormat/>
    <w:pPr>
      <w:numPr>
        <w:numId w:val="5"/>
      </w:numPr>
      <w:spacing w:after="0" w:line="216" w:lineRule="auto"/>
      <w:ind w:left="284" w:hanging="284"/>
    </w:pPr>
    <w:rPr>
      <w:rFonts w:eastAsiaTheme="minorHAnsi"/>
      <w:color w:val="595959" w:themeColor="text1" w:themeTint="A6"/>
      <w:sz w:val="20"/>
      <w:szCs w:val="24"/>
      <w:lang w:val="nl-NL" w:eastAsia="en-US"/>
    </w:rPr>
  </w:style>
  <w:style w:type="paragraph" w:customStyle="1" w:styleId="CE0A62540FC44668BB402EC53F068900">
    <w:name w:val="CE0A62540FC44668BB402EC53F068900"/>
  </w:style>
  <w:style w:type="paragraph" w:customStyle="1" w:styleId="8D41240C1EB640D29B3DE22C14D6EA2B">
    <w:name w:val="8D41240C1EB640D29B3DE22C14D6EA2B"/>
  </w:style>
  <w:style w:type="paragraph" w:customStyle="1" w:styleId="Grafiekopsommingsteken4">
    <w:name w:val="Grafiek opsommingsteken 4"/>
    <w:basedOn w:val="Standaard"/>
    <w:qFormat/>
    <w:pPr>
      <w:numPr>
        <w:numId w:val="6"/>
      </w:numPr>
      <w:spacing w:after="0" w:line="240" w:lineRule="auto"/>
      <w:ind w:left="284" w:hanging="284"/>
    </w:pPr>
    <w:rPr>
      <w:rFonts w:eastAsiaTheme="minorHAnsi"/>
      <w:color w:val="595959" w:themeColor="text1" w:themeTint="A6"/>
      <w:sz w:val="20"/>
      <w:szCs w:val="24"/>
      <w:lang w:val="nl-NL" w:eastAsia="en-US"/>
    </w:rPr>
  </w:style>
  <w:style w:type="paragraph" w:customStyle="1" w:styleId="869C23D77611496287B75943F64B6312">
    <w:name w:val="869C23D77611496287B75943F64B6312"/>
  </w:style>
  <w:style w:type="paragraph" w:customStyle="1" w:styleId="3307F8175B184805A4E712B0BDB580BF">
    <w:name w:val="3307F8175B184805A4E712B0BDB580BF"/>
  </w:style>
  <w:style w:type="paragraph" w:customStyle="1" w:styleId="F4C37A6E93FA4A5A8AB7E925FA8722CF">
    <w:name w:val="F4C37A6E93FA4A5A8AB7E925FA8722CF"/>
  </w:style>
  <w:style w:type="paragraph" w:customStyle="1" w:styleId="9844B9DE18EC43DB96E982FC738DD721">
    <w:name w:val="9844B9DE18EC43DB96E982FC738DD721"/>
  </w:style>
  <w:style w:type="paragraph" w:customStyle="1" w:styleId="69F9C173DCC141EB9699AEDE5CB20415">
    <w:name w:val="69F9C173DCC141EB9699AEDE5CB20415"/>
  </w:style>
  <w:style w:type="paragraph" w:customStyle="1" w:styleId="DA7CE8E79E5E415787D3F1A0E8908742">
    <w:name w:val="DA7CE8E79E5E415787D3F1A0E8908742"/>
  </w:style>
  <w:style w:type="paragraph" w:customStyle="1" w:styleId="6DD6546AB1E54DC88C68C14026E2D112">
    <w:name w:val="6DD6546AB1E54DC88C68C14026E2D112"/>
  </w:style>
  <w:style w:type="paragraph" w:customStyle="1" w:styleId="8B057B3B97E241A680F735AB92528A27">
    <w:name w:val="8B057B3B97E241A680F735AB92528A27"/>
  </w:style>
  <w:style w:type="paragraph" w:customStyle="1" w:styleId="3F74E8547F6646FAB2D35D5870DC7399">
    <w:name w:val="3F74E8547F6646FAB2D35D5870DC7399"/>
  </w:style>
  <w:style w:type="paragraph" w:customStyle="1" w:styleId="C035BCD87DC04C47A736FF48A9EFE278">
    <w:name w:val="C035BCD87DC04C47A736FF48A9EFE278"/>
  </w:style>
  <w:style w:type="paragraph" w:customStyle="1" w:styleId="BB341E331A594418A579DD20A566D0EF">
    <w:name w:val="BB341E331A594418A579DD20A566D0EF"/>
  </w:style>
  <w:style w:type="paragraph" w:customStyle="1" w:styleId="A1A1997A66BB4AA7BE882B3B76D2F2B2">
    <w:name w:val="A1A1997A66BB4AA7BE882B3B76D2F2B2"/>
  </w:style>
  <w:style w:type="paragraph" w:customStyle="1" w:styleId="3D4AC80AC075484BB771FCFE85825FFB">
    <w:name w:val="3D4AC80AC075484BB771FCFE85825FFB"/>
  </w:style>
  <w:style w:type="paragraph" w:customStyle="1" w:styleId="7123D2711B674112B4CD03501A6E9569">
    <w:name w:val="7123D2711B674112B4CD03501A6E9569"/>
  </w:style>
  <w:style w:type="paragraph" w:customStyle="1" w:styleId="EA09D594522C4DC9BFD87C4D78ED7F49">
    <w:name w:val="EA09D594522C4DC9BFD87C4D78ED7F49"/>
  </w:style>
  <w:style w:type="paragraph" w:customStyle="1" w:styleId="8B514BC038AC4E54A73C2F6C0587BE3F">
    <w:name w:val="8B514BC038AC4E54A73C2F6C0587BE3F"/>
  </w:style>
  <w:style w:type="paragraph" w:customStyle="1" w:styleId="06B422DE42BB434AB8CDC56783108C3C">
    <w:name w:val="06B422DE42BB434AB8CDC56783108C3C"/>
  </w:style>
  <w:style w:type="paragraph" w:customStyle="1" w:styleId="DFC6D7F593CE462689D02DE925B9FCAF">
    <w:name w:val="DFC6D7F593CE462689D02DE925B9FCAF"/>
  </w:style>
  <w:style w:type="paragraph" w:customStyle="1" w:styleId="CC0217BBC5894B98BE6A31C7AC96B988">
    <w:name w:val="CC0217BBC5894B98BE6A31C7AC96B988"/>
  </w:style>
  <w:style w:type="paragraph" w:customStyle="1" w:styleId="DD81E1CB6BF44791BD050624C5BCED82">
    <w:name w:val="DD81E1CB6BF44791BD050624C5BCED82"/>
  </w:style>
  <w:style w:type="paragraph" w:customStyle="1" w:styleId="918CF18CD91F44D783CFF71EE0567869">
    <w:name w:val="918CF18CD91F44D783CFF71EE0567869"/>
  </w:style>
  <w:style w:type="paragraph" w:styleId="Lijstopsomteken2">
    <w:name w:val="List Bullet 2"/>
    <w:basedOn w:val="Standaard"/>
    <w:uiPriority w:val="99"/>
    <w:pPr>
      <w:numPr>
        <w:numId w:val="7"/>
      </w:numPr>
      <w:spacing w:after="120" w:line="252" w:lineRule="auto"/>
    </w:pPr>
    <w:rPr>
      <w:rFonts w:eastAsiaTheme="minorHAnsi"/>
      <w:color w:val="595959" w:themeColor="text1" w:themeTint="A6"/>
      <w:sz w:val="24"/>
      <w:szCs w:val="24"/>
      <w:lang w:val="nl-NL" w:eastAsia="en-US"/>
    </w:rPr>
  </w:style>
  <w:style w:type="paragraph" w:customStyle="1" w:styleId="FD18304BF59845E18A72B5A70635300B">
    <w:name w:val="FD18304BF59845E18A72B5A70635300B"/>
  </w:style>
  <w:style w:type="paragraph" w:customStyle="1" w:styleId="9AA9547D8186492F9B8C49FA71159033">
    <w:name w:val="9AA9547D8186492F9B8C49FA71159033"/>
  </w:style>
  <w:style w:type="paragraph" w:customStyle="1" w:styleId="5382C039DA0B48B7A3CC00E171F375E0">
    <w:name w:val="5382C039DA0B48B7A3CC00E171F375E0"/>
  </w:style>
  <w:style w:type="paragraph" w:customStyle="1" w:styleId="FB67C8FF2DD84F1987510735B4C4062C">
    <w:name w:val="FB67C8FF2DD84F1987510735B4C4062C"/>
  </w:style>
  <w:style w:type="paragraph" w:customStyle="1" w:styleId="4EBE3B9617E341A3957F194E1AACE860">
    <w:name w:val="4EBE3B9617E341A3957F194E1AACE860"/>
  </w:style>
  <w:style w:type="paragraph" w:customStyle="1" w:styleId="2F974DA2E0F0427CACFBAC1EA67064E6">
    <w:name w:val="2F974DA2E0F0427CACFBAC1EA67064E6"/>
  </w:style>
  <w:style w:type="paragraph" w:customStyle="1" w:styleId="AA7F117EA3644184A5D16C496473780C">
    <w:name w:val="AA7F117EA3644184A5D16C496473780C"/>
  </w:style>
  <w:style w:type="paragraph" w:customStyle="1" w:styleId="4BC64050D6D54DFC991B43CB5EED0D9B">
    <w:name w:val="4BC64050D6D54DFC991B43CB5EED0D9B"/>
  </w:style>
  <w:style w:type="paragraph" w:customStyle="1" w:styleId="ECAC203F16934808AD0DE4BE1DE166F5">
    <w:name w:val="ECAC203F16934808AD0DE4BE1DE166F5"/>
  </w:style>
  <w:style w:type="paragraph" w:customStyle="1" w:styleId="3E271A9B129342F0847BDC7F35015691">
    <w:name w:val="3E271A9B129342F0847BDC7F35015691"/>
  </w:style>
  <w:style w:type="paragraph" w:customStyle="1" w:styleId="59A57625AC3F4C0298B8109246251E14">
    <w:name w:val="59A57625AC3F4C0298B8109246251E14"/>
  </w:style>
  <w:style w:type="paragraph" w:customStyle="1" w:styleId="99E793426F2C45E0A7420BF0DACFBE4E">
    <w:name w:val="99E793426F2C45E0A7420BF0DACFBE4E"/>
  </w:style>
  <w:style w:type="paragraph" w:customStyle="1" w:styleId="D288A8401582412AAA4B85A954D63EBE">
    <w:name w:val="D288A8401582412AAA4B85A954D63EBE"/>
  </w:style>
  <w:style w:type="paragraph" w:customStyle="1" w:styleId="28E4321050F1419C9132F19B94C6A09A">
    <w:name w:val="28E4321050F1419C9132F19B94C6A09A"/>
  </w:style>
  <w:style w:type="paragraph" w:customStyle="1" w:styleId="16034423777049168BC0FF86CABB06C6">
    <w:name w:val="16034423777049168BC0FF86CABB06C6"/>
  </w:style>
  <w:style w:type="paragraph" w:customStyle="1" w:styleId="663EBF9E6675407DB8EDDB23E9180E6E">
    <w:name w:val="663EBF9E6675407DB8EDDB23E9180E6E"/>
  </w:style>
  <w:style w:type="paragraph" w:customStyle="1" w:styleId="D3E7EC553E364428A0054603B1ACE426">
    <w:name w:val="D3E7EC553E364428A0054603B1ACE426"/>
  </w:style>
  <w:style w:type="paragraph" w:customStyle="1" w:styleId="76A508FC5B0E443EA4338F01C90B33F3">
    <w:name w:val="76A508FC5B0E443EA4338F01C90B33F3"/>
  </w:style>
  <w:style w:type="paragraph" w:customStyle="1" w:styleId="5694C675E5704D16980A01AF9C159BB1">
    <w:name w:val="5694C675E5704D16980A01AF9C159BB1"/>
  </w:style>
  <w:style w:type="paragraph" w:customStyle="1" w:styleId="3CDD8981B2C9401BBCF61C3ACC86BBC0">
    <w:name w:val="3CDD8981B2C9401BBCF61C3ACC86BBC0"/>
  </w:style>
  <w:style w:type="paragraph" w:customStyle="1" w:styleId="0D27A543A24D406EBDB8F9E71AC726E4">
    <w:name w:val="0D27A543A24D406EBDB8F9E71AC726E4"/>
  </w:style>
  <w:style w:type="paragraph" w:customStyle="1" w:styleId="145BF93B4B9E42EA898FA388CEA917D9">
    <w:name w:val="145BF93B4B9E42EA898FA388CEA917D9"/>
  </w:style>
  <w:style w:type="paragraph" w:customStyle="1" w:styleId="0458C35E17E1483CB40E29075A773F03">
    <w:name w:val="0458C35E17E1483CB40E29075A773F03"/>
  </w:style>
  <w:style w:type="paragraph" w:customStyle="1" w:styleId="78799EC557274F6CB52B3B0EAEF2D63F">
    <w:name w:val="78799EC557274F6CB52B3B0EAEF2D63F"/>
  </w:style>
  <w:style w:type="paragraph" w:customStyle="1" w:styleId="A463E3BEB2494826B05010A86C740213">
    <w:name w:val="A463E3BEB2494826B05010A86C740213"/>
  </w:style>
  <w:style w:type="paragraph" w:customStyle="1" w:styleId="EAB4C75D27764325BC4EB279D71B6CC3">
    <w:name w:val="EAB4C75D27764325BC4EB279D71B6CC3"/>
  </w:style>
  <w:style w:type="paragraph" w:customStyle="1" w:styleId="0E6E86F4F81A4DB5A07C540275ED7855">
    <w:name w:val="0E6E86F4F81A4DB5A07C540275ED7855"/>
  </w:style>
  <w:style w:type="paragraph" w:customStyle="1" w:styleId="BC47BE28DF5B4DEE9C867C69801BDC52">
    <w:name w:val="BC47BE28DF5B4DEE9C867C69801BDC52"/>
  </w:style>
  <w:style w:type="paragraph" w:customStyle="1" w:styleId="02CC3C9C012D4165817465118B845CA6">
    <w:name w:val="02CC3C9C012D4165817465118B845CA6"/>
  </w:style>
  <w:style w:type="paragraph" w:customStyle="1" w:styleId="2C6C365FD56F4436A396A11189BFDC18">
    <w:name w:val="2C6C365FD56F4436A396A11189BFDC18"/>
  </w:style>
  <w:style w:type="paragraph" w:customStyle="1" w:styleId="D2890C65D87B43D5AD5492408C622CE4">
    <w:name w:val="D2890C65D87B43D5AD5492408C622CE4"/>
  </w:style>
  <w:style w:type="paragraph" w:customStyle="1" w:styleId="76F2E3DAF39D4028A7E1D4766809669F">
    <w:name w:val="76F2E3DAF39D4028A7E1D4766809669F"/>
  </w:style>
  <w:style w:type="paragraph" w:customStyle="1" w:styleId="85EAB2AC81D24E1D81B9EA535E779D8E">
    <w:name w:val="85EAB2AC81D24E1D81B9EA535E779D8E"/>
  </w:style>
  <w:style w:type="paragraph" w:customStyle="1" w:styleId="141441F324A44E59909581DB7C4D50BE">
    <w:name w:val="141441F324A44E59909581DB7C4D50BE"/>
  </w:style>
  <w:style w:type="paragraph" w:customStyle="1" w:styleId="96B77E7715974CFD8C3F03F6589693F9">
    <w:name w:val="96B77E7715974CFD8C3F03F6589693F9"/>
  </w:style>
  <w:style w:type="paragraph" w:customStyle="1" w:styleId="B0E1C7859BDC4134ACB5E2D4FCE01121">
    <w:name w:val="B0E1C7859BDC4134ACB5E2D4FCE01121"/>
  </w:style>
  <w:style w:type="paragraph" w:customStyle="1" w:styleId="6411D8FD84194C39AAC260B349B9E31A">
    <w:name w:val="6411D8FD84194C39AAC260B349B9E31A"/>
  </w:style>
  <w:style w:type="paragraph" w:customStyle="1" w:styleId="D65D2261FAAD461B9472710E9B272289">
    <w:name w:val="D65D2261FAAD461B9472710E9B272289"/>
  </w:style>
  <w:style w:type="paragraph" w:customStyle="1" w:styleId="77A2F230583748DF9635ED3781E03861">
    <w:name w:val="77A2F230583748DF9635ED3781E03861"/>
  </w:style>
  <w:style w:type="paragraph" w:customStyle="1" w:styleId="A12C6B8B70BB4D54BDD649AE11C3625D">
    <w:name w:val="A12C6B8B70BB4D54BDD649AE11C3625D"/>
  </w:style>
  <w:style w:type="paragraph" w:customStyle="1" w:styleId="A69829128DC3441C97BC03764118B394">
    <w:name w:val="A69829128DC3441C97BC03764118B394"/>
  </w:style>
  <w:style w:type="paragraph" w:customStyle="1" w:styleId="A917FADEEEF14554AE7BEE86E3471735">
    <w:name w:val="A917FADEEEF14554AE7BEE86E3471735"/>
  </w:style>
  <w:style w:type="paragraph" w:customStyle="1" w:styleId="6848D7DD2079465EA18D4F737F290039">
    <w:name w:val="6848D7DD2079465EA18D4F737F290039"/>
  </w:style>
  <w:style w:type="paragraph" w:customStyle="1" w:styleId="0DF35CFDB1F840DA9947FD65E88C069A">
    <w:name w:val="0DF35CFDB1F840DA9947FD65E88C069A"/>
  </w:style>
  <w:style w:type="paragraph" w:customStyle="1" w:styleId="E7676852D79E47E9B161BFBFF57B4F51">
    <w:name w:val="E7676852D79E47E9B161BFBFF57B4F51"/>
  </w:style>
  <w:style w:type="paragraph" w:customStyle="1" w:styleId="CC0A00E421594950A4F14364CDB340A8">
    <w:name w:val="CC0A00E421594950A4F14364CDB340A8"/>
  </w:style>
  <w:style w:type="paragraph" w:customStyle="1" w:styleId="5932F2BACA644F92BB98F176177049DA">
    <w:name w:val="5932F2BACA644F92BB98F176177049DA"/>
  </w:style>
  <w:style w:type="paragraph" w:customStyle="1" w:styleId="692BE4800CD643D58D029F70F5CE45FC">
    <w:name w:val="692BE4800CD643D58D029F70F5CE45FC"/>
  </w:style>
  <w:style w:type="paragraph" w:customStyle="1" w:styleId="BD3B0F868E774B49806CFD3C643732AF">
    <w:name w:val="BD3B0F868E774B49806CFD3C643732AF"/>
  </w:style>
  <w:style w:type="paragraph" w:customStyle="1" w:styleId="F6F7707E20CC4770A6F68FD942981023">
    <w:name w:val="F6F7707E20CC4770A6F68FD942981023"/>
  </w:style>
  <w:style w:type="paragraph" w:customStyle="1" w:styleId="334EA50ECE5742F2AE9FF186D6ADF71B">
    <w:name w:val="334EA50ECE5742F2AE9FF186D6ADF71B"/>
  </w:style>
  <w:style w:type="paragraph" w:customStyle="1" w:styleId="E006B8C36A654BCBB6126A8265DEEDCA">
    <w:name w:val="E006B8C36A654BCBB6126A8265DEEDCA"/>
  </w:style>
  <w:style w:type="paragraph" w:customStyle="1" w:styleId="D8017C52BCF6408494BB8AFCE313F171">
    <w:name w:val="D8017C52BCF6408494BB8AFCE313F171"/>
  </w:style>
  <w:style w:type="paragraph" w:customStyle="1" w:styleId="679BEF3C31A545FD9814A54078FBAA2A">
    <w:name w:val="679BEF3C31A545FD9814A54078FBAA2A"/>
  </w:style>
  <w:style w:type="paragraph" w:customStyle="1" w:styleId="2173D3685E0D449D8D1F532E48A13518">
    <w:name w:val="2173D3685E0D449D8D1F532E48A13518"/>
  </w:style>
  <w:style w:type="paragraph" w:customStyle="1" w:styleId="68A3A800A2944E468AB987755BAC91F7">
    <w:name w:val="68A3A800A2944E468AB987755BAC91F7"/>
  </w:style>
  <w:style w:type="paragraph" w:customStyle="1" w:styleId="1702B30B73CF4C59B63B98677CB40A65">
    <w:name w:val="1702B30B73CF4C59B63B98677CB40A65"/>
  </w:style>
  <w:style w:type="paragraph" w:customStyle="1" w:styleId="212D71F4AEA74393AD1605E9FA7596B6">
    <w:name w:val="212D71F4AEA74393AD1605E9FA7596B6"/>
  </w:style>
  <w:style w:type="paragraph" w:customStyle="1" w:styleId="3F1DCE79181B4F758A4C6CB34C07F143">
    <w:name w:val="3F1DCE79181B4F758A4C6CB34C07F143"/>
  </w:style>
  <w:style w:type="paragraph" w:customStyle="1" w:styleId="BBF694C74A4549BAA36BB08546089A06">
    <w:name w:val="BBF694C74A4549BAA36BB08546089A06"/>
  </w:style>
  <w:style w:type="paragraph" w:customStyle="1" w:styleId="7779D20C3FA04203AAA0D60CB69BA506">
    <w:name w:val="7779D20C3FA04203AAA0D60CB69BA506"/>
  </w:style>
  <w:style w:type="paragraph" w:customStyle="1" w:styleId="6643DEF00E8443B087DEBF3CCA3598C9">
    <w:name w:val="6643DEF00E8443B087DEBF3CCA3598C9"/>
  </w:style>
  <w:style w:type="paragraph" w:customStyle="1" w:styleId="D8CCF4F336AA4B08B4C7E983CC1CA957">
    <w:name w:val="D8CCF4F336AA4B08B4C7E983CC1CA957"/>
  </w:style>
  <w:style w:type="paragraph" w:customStyle="1" w:styleId="89B4260D8CDA4C33B26D904BCFFE6B5C">
    <w:name w:val="89B4260D8CDA4C33B26D904BCFFE6B5C"/>
  </w:style>
  <w:style w:type="paragraph" w:customStyle="1" w:styleId="333498900AC74125B99863861C8A3508">
    <w:name w:val="333498900AC74125B99863861C8A3508"/>
  </w:style>
  <w:style w:type="paragraph" w:customStyle="1" w:styleId="B0665C37CEF54CAD9D7D25ECDF70F061">
    <w:name w:val="B0665C37CEF54CAD9D7D25ECDF70F061"/>
  </w:style>
  <w:style w:type="paragraph" w:customStyle="1" w:styleId="E14B1F49201C4C8A9D5FC34AAFEEDAD1">
    <w:name w:val="E14B1F49201C4C8A9D5FC34AAFEEDAD1"/>
  </w:style>
  <w:style w:type="paragraph" w:customStyle="1" w:styleId="65B9BCDC4AB2450EA498CC6F9ACA90D6">
    <w:name w:val="65B9BCDC4AB2450EA498CC6F9ACA90D6"/>
  </w:style>
  <w:style w:type="paragraph" w:customStyle="1" w:styleId="83DFE51B5E9C4171A478A8A0C3FEF00E">
    <w:name w:val="83DFE51B5E9C4171A478A8A0C3FEF00E"/>
  </w:style>
  <w:style w:type="paragraph" w:customStyle="1" w:styleId="8DDDDA6C777B47BCA95540E94566454F">
    <w:name w:val="8DDDDA6C777B47BCA95540E94566454F"/>
  </w:style>
  <w:style w:type="paragraph" w:customStyle="1" w:styleId="3D15C9C5E1CE4BDA8FBE28405A756C15">
    <w:name w:val="3D15C9C5E1CE4BDA8FBE28405A756C15"/>
  </w:style>
  <w:style w:type="paragraph" w:customStyle="1" w:styleId="A76DEA72B24146F5B5AC11338B48FF50">
    <w:name w:val="A76DEA72B24146F5B5AC11338B48FF50"/>
  </w:style>
  <w:style w:type="paragraph" w:customStyle="1" w:styleId="5B81BA28FBF94630AD29A4CF30D2B0FD">
    <w:name w:val="5B81BA28FBF94630AD29A4CF30D2B0FD"/>
  </w:style>
  <w:style w:type="paragraph" w:customStyle="1" w:styleId="1DDF1F113722470B9873CCA66369DCD3">
    <w:name w:val="1DDF1F113722470B9873CCA66369DCD3"/>
  </w:style>
  <w:style w:type="paragraph" w:customStyle="1" w:styleId="F39226C31B524B418DB14C0FA6CB602D">
    <w:name w:val="F39226C31B524B418DB14C0FA6CB602D"/>
  </w:style>
  <w:style w:type="paragraph" w:customStyle="1" w:styleId="0D495BBF06A04CDEAF77F851DC8966EE">
    <w:name w:val="0D495BBF06A04CDEAF77F851DC8966EE"/>
  </w:style>
  <w:style w:type="paragraph" w:customStyle="1" w:styleId="3CC8B1AB29724BAA972AEEB9EB8EF1F7">
    <w:name w:val="3CC8B1AB29724BAA972AEEB9EB8EF1F7"/>
  </w:style>
  <w:style w:type="paragraph" w:customStyle="1" w:styleId="F2E25ED1D50E42DAB5F627FD6FF9846D">
    <w:name w:val="F2E25ED1D50E42DAB5F627FD6FF9846D"/>
  </w:style>
  <w:style w:type="paragraph" w:customStyle="1" w:styleId="AF86ABB73C134CB7BC9B53290332787F">
    <w:name w:val="AF86ABB73C134CB7BC9B53290332787F"/>
  </w:style>
  <w:style w:type="paragraph" w:customStyle="1" w:styleId="B96AF84E0A5F4C51BCCBFC03261C5EDE">
    <w:name w:val="B96AF84E0A5F4C51BCCBFC03261C5EDE"/>
  </w:style>
  <w:style w:type="paragraph" w:customStyle="1" w:styleId="CAA2B621AE5C4FE58CF722D9ACC935CE">
    <w:name w:val="CAA2B621AE5C4FE58CF722D9ACC935CE"/>
  </w:style>
  <w:style w:type="paragraph" w:customStyle="1" w:styleId="4BF89462890F4BA0A7AD182DB5D14564">
    <w:name w:val="4BF89462890F4BA0A7AD182DB5D14564"/>
  </w:style>
  <w:style w:type="paragraph" w:customStyle="1" w:styleId="7866C991D2944EF1B7AD1823BA19D0D9">
    <w:name w:val="7866C991D2944EF1B7AD1823BA19D0D9"/>
  </w:style>
  <w:style w:type="paragraph" w:customStyle="1" w:styleId="83C33F8656A84DF78D87178E6F88D278">
    <w:name w:val="83C33F8656A84DF78D87178E6F88D278"/>
  </w:style>
  <w:style w:type="paragraph" w:customStyle="1" w:styleId="FB8467C7FC23419BBBA1F345EE710B31">
    <w:name w:val="FB8467C7FC23419BBBA1F345EE710B31"/>
  </w:style>
  <w:style w:type="paragraph" w:customStyle="1" w:styleId="C60AF559D5F543969DF1B2C23E8FB70F">
    <w:name w:val="C60AF559D5F543969DF1B2C23E8FB70F"/>
  </w:style>
  <w:style w:type="paragraph" w:customStyle="1" w:styleId="A130333374F64AB88264EE702235A6EA">
    <w:name w:val="A130333374F64AB88264EE702235A6EA"/>
  </w:style>
  <w:style w:type="paragraph" w:customStyle="1" w:styleId="E796F2485BD24FC9B9BC8AD69DCC85B3">
    <w:name w:val="E796F2485BD24FC9B9BC8AD69DCC85B3"/>
  </w:style>
  <w:style w:type="paragraph" w:customStyle="1" w:styleId="ABA68A4529854B2F98BCE2E75380D9AD">
    <w:name w:val="ABA68A4529854B2F98BCE2E75380D9AD"/>
  </w:style>
  <w:style w:type="paragraph" w:customStyle="1" w:styleId="48A48516415348D7B4BBB28C833B7524">
    <w:name w:val="48A48516415348D7B4BBB28C833B7524"/>
  </w:style>
  <w:style w:type="paragraph" w:customStyle="1" w:styleId="DF8C15276FAE42448B28D89E68BCF2E0">
    <w:name w:val="DF8C15276FAE42448B28D89E68BCF2E0"/>
  </w:style>
  <w:style w:type="paragraph" w:customStyle="1" w:styleId="19D6E90ACEDA421DB2BD0E558A316BAB">
    <w:name w:val="19D6E90ACEDA421DB2BD0E558A316BAB"/>
  </w:style>
  <w:style w:type="paragraph" w:customStyle="1" w:styleId="B8297DA0758C4D2BB8949F1783EEFEBA">
    <w:name w:val="B8297DA0758C4D2BB8949F1783EEFEBA"/>
  </w:style>
  <w:style w:type="paragraph" w:customStyle="1" w:styleId="B755F67A36FF42F1AE7D1E608332057D">
    <w:name w:val="B755F67A36FF42F1AE7D1E608332057D"/>
  </w:style>
  <w:style w:type="paragraph" w:customStyle="1" w:styleId="ADC4B9FF85A24CA5902B26A6404CF9AD">
    <w:name w:val="ADC4B9FF85A24CA5902B26A6404CF9AD"/>
  </w:style>
  <w:style w:type="paragraph" w:customStyle="1" w:styleId="8CB35F248AAD4B57876838AE2915C397">
    <w:name w:val="8CB35F248AAD4B57876838AE2915C397"/>
  </w:style>
  <w:style w:type="paragraph" w:customStyle="1" w:styleId="5873643D5CD94DF7BE003094BB59281D">
    <w:name w:val="5873643D5CD94DF7BE003094BB59281D"/>
  </w:style>
  <w:style w:type="paragraph" w:customStyle="1" w:styleId="4606C88FFB9B469C9851BBB79277A5D1">
    <w:name w:val="4606C88FFB9B469C9851BBB79277A5D1"/>
  </w:style>
  <w:style w:type="paragraph" w:customStyle="1" w:styleId="5CCF945709534FBBB919326F2CDCCE26">
    <w:name w:val="5CCF945709534FBBB919326F2CDCCE26"/>
  </w:style>
  <w:style w:type="paragraph" w:customStyle="1" w:styleId="2943B407D6574DF69798401BF5C05851">
    <w:name w:val="2943B407D6574DF69798401BF5C05851"/>
  </w:style>
  <w:style w:type="paragraph" w:customStyle="1" w:styleId="413047696F954236B2C3267DBB68C9B1">
    <w:name w:val="413047696F954236B2C3267DBB68C9B1"/>
  </w:style>
  <w:style w:type="paragraph" w:customStyle="1" w:styleId="F10CC1E855034DB3A97CC59216E9325D">
    <w:name w:val="F10CC1E855034DB3A97CC59216E9325D"/>
  </w:style>
  <w:style w:type="paragraph" w:customStyle="1" w:styleId="6DF6B2595E574B69A52CCD7F30B62444">
    <w:name w:val="6DF6B2595E574B69A52CCD7F30B62444"/>
  </w:style>
  <w:style w:type="paragraph" w:customStyle="1" w:styleId="DCBC4D0CE9704D0683993530A03FA73F">
    <w:name w:val="DCBC4D0CE9704D0683993530A03FA73F"/>
  </w:style>
  <w:style w:type="paragraph" w:customStyle="1" w:styleId="1C5F79033DDC4422891B64F3AEB5C1BD">
    <w:name w:val="1C5F79033DDC4422891B64F3AEB5C1BD"/>
  </w:style>
  <w:style w:type="paragraph" w:customStyle="1" w:styleId="EBC6489772AB4F30A864E0685E572F38">
    <w:name w:val="EBC6489772AB4F30A864E0685E572F38"/>
  </w:style>
  <w:style w:type="paragraph" w:customStyle="1" w:styleId="CCB443F145F347BBB02246AF6BED0358">
    <w:name w:val="CCB443F145F347BBB02246AF6BED0358"/>
  </w:style>
  <w:style w:type="paragraph" w:customStyle="1" w:styleId="23491CDB9CD24C68AC0D1813F6447E0A">
    <w:name w:val="23491CDB9CD24C68AC0D1813F6447E0A"/>
  </w:style>
  <w:style w:type="paragraph" w:customStyle="1" w:styleId="91DC605C2D5A421398E957E44BC73175">
    <w:name w:val="91DC605C2D5A421398E957E44BC73175"/>
  </w:style>
  <w:style w:type="paragraph" w:customStyle="1" w:styleId="B94FB2CE75F64886A4A5DB15366DE70A">
    <w:name w:val="B94FB2CE75F64886A4A5DB15366DE70A"/>
  </w:style>
  <w:style w:type="paragraph" w:customStyle="1" w:styleId="5BAA3A56F177463CA17B3D896FB54319">
    <w:name w:val="5BAA3A56F177463CA17B3D896FB54319"/>
  </w:style>
  <w:style w:type="paragraph" w:customStyle="1" w:styleId="E439B61E0BB84AE5872BDEA57C8C3A17">
    <w:name w:val="E439B61E0BB84AE5872BDEA57C8C3A17"/>
  </w:style>
  <w:style w:type="paragraph" w:customStyle="1" w:styleId="84965150EE2F4AE69A86071BB8465A0E">
    <w:name w:val="84965150EE2F4AE69A86071BB8465A0E"/>
  </w:style>
  <w:style w:type="paragraph" w:customStyle="1" w:styleId="A488B62429E948528343A1E075526C60">
    <w:name w:val="A488B62429E948528343A1E075526C60"/>
  </w:style>
  <w:style w:type="paragraph" w:customStyle="1" w:styleId="4193DD958D144E70B972C737A1F77B18">
    <w:name w:val="4193DD958D144E70B972C737A1F77B18"/>
  </w:style>
  <w:style w:type="paragraph" w:customStyle="1" w:styleId="BB865591112C4EE5AD6E9751EC4592F9">
    <w:name w:val="BB865591112C4EE5AD6E9751EC4592F9"/>
  </w:style>
  <w:style w:type="paragraph" w:customStyle="1" w:styleId="582A6267B2FA4A1D86B219B73E660E82">
    <w:name w:val="582A6267B2FA4A1D86B219B73E660E82"/>
  </w:style>
  <w:style w:type="paragraph" w:customStyle="1" w:styleId="BF7AD86AF50743DEAF37F447BA67C765">
    <w:name w:val="BF7AD86AF50743DEAF37F447BA67C765"/>
  </w:style>
  <w:style w:type="paragraph" w:customStyle="1" w:styleId="9271AB51663346C3AB7BA0CB1302937F">
    <w:name w:val="9271AB51663346C3AB7BA0CB1302937F"/>
  </w:style>
  <w:style w:type="paragraph" w:customStyle="1" w:styleId="01B829526DAF446F8D96EF23E5617A72">
    <w:name w:val="01B829526DAF446F8D96EF23E5617A72"/>
  </w:style>
  <w:style w:type="paragraph" w:customStyle="1" w:styleId="76D9FD865335446BBDDEB9EF6C89DDBE">
    <w:name w:val="76D9FD865335446BBDDEB9EF6C89DDBE"/>
  </w:style>
  <w:style w:type="paragraph" w:customStyle="1" w:styleId="669EA18B28024481B5D51323B8778FBE">
    <w:name w:val="669EA18B28024481B5D51323B8778FBE"/>
  </w:style>
  <w:style w:type="paragraph" w:customStyle="1" w:styleId="82B4741E0FD6491CBDA3234EAF489162">
    <w:name w:val="82B4741E0FD6491CBDA3234EAF489162"/>
  </w:style>
  <w:style w:type="paragraph" w:customStyle="1" w:styleId="02D033F2C8E04E96BC87A73E051AE32F">
    <w:name w:val="02D033F2C8E04E96BC87A73E051AE32F"/>
  </w:style>
  <w:style w:type="paragraph" w:customStyle="1" w:styleId="B0432E141635456D80554D4D52ACB913">
    <w:name w:val="B0432E141635456D80554D4D52ACB913"/>
  </w:style>
  <w:style w:type="paragraph" w:customStyle="1" w:styleId="7D83849036BD4694BD506E32DCD0D162">
    <w:name w:val="7D83849036BD4694BD506E32DCD0D162"/>
  </w:style>
  <w:style w:type="paragraph" w:customStyle="1" w:styleId="6EC0BE0C09894F07B8C25F5D8E38B6B3">
    <w:name w:val="6EC0BE0C09894F07B8C25F5D8E38B6B3"/>
  </w:style>
  <w:style w:type="paragraph" w:customStyle="1" w:styleId="2ADDFFCE079C46A5A291320E9B3F862A">
    <w:name w:val="2ADDFFCE079C46A5A291320E9B3F862A"/>
  </w:style>
  <w:style w:type="paragraph" w:customStyle="1" w:styleId="68746672AA5F4746ADE8F0A929B49D4B">
    <w:name w:val="68746672AA5F4746ADE8F0A929B49D4B"/>
  </w:style>
  <w:style w:type="paragraph" w:customStyle="1" w:styleId="EAFFC0014C9D421CAF630300F1199420">
    <w:name w:val="EAFFC0014C9D421CAF630300F1199420"/>
  </w:style>
  <w:style w:type="paragraph" w:customStyle="1" w:styleId="DBAABD2DE0914DA6A2D1D5F96FA36696">
    <w:name w:val="DBAABD2DE0914DA6A2D1D5F96FA36696"/>
  </w:style>
  <w:style w:type="paragraph" w:customStyle="1" w:styleId="1485BC989DE34AA18A2E0D4CBF1039EE">
    <w:name w:val="1485BC989DE34AA18A2E0D4CBF1039EE"/>
  </w:style>
  <w:style w:type="paragraph" w:customStyle="1" w:styleId="05EA8F5038C24E21891829F2D3DD8A03">
    <w:name w:val="05EA8F5038C24E21891829F2D3DD8A03"/>
  </w:style>
  <w:style w:type="paragraph" w:customStyle="1" w:styleId="92C94ED095D74881B03316647203D84F">
    <w:name w:val="92C94ED095D74881B03316647203D84F"/>
  </w:style>
  <w:style w:type="paragraph" w:customStyle="1" w:styleId="5567AEA9FC3441E299BF3099050F3DFD">
    <w:name w:val="5567AEA9FC3441E299BF3099050F3DFD"/>
  </w:style>
  <w:style w:type="paragraph" w:customStyle="1" w:styleId="010813ED6D6E41F9ADC13A97C5BABAB6">
    <w:name w:val="010813ED6D6E41F9ADC13A97C5BABAB6"/>
  </w:style>
  <w:style w:type="paragraph" w:customStyle="1" w:styleId="939B2618F57F433B87426A4D672D2600">
    <w:name w:val="939B2618F57F433B87426A4D672D2600"/>
  </w:style>
  <w:style w:type="paragraph" w:customStyle="1" w:styleId="542203EE47C14C0E85F0A5048BD24489">
    <w:name w:val="542203EE47C14C0E85F0A5048BD24489"/>
  </w:style>
  <w:style w:type="paragraph" w:customStyle="1" w:styleId="05CB945627194650B85EC17382F79151">
    <w:name w:val="05CB945627194650B85EC17382F79151"/>
  </w:style>
  <w:style w:type="paragraph" w:customStyle="1" w:styleId="315C70A4C73A428596375059C7CA354D">
    <w:name w:val="315C70A4C73A428596375059C7CA354D"/>
  </w:style>
  <w:style w:type="paragraph" w:customStyle="1" w:styleId="55EA2013C0834A1ABF4983B1FA9D77AA">
    <w:name w:val="55EA2013C0834A1ABF4983B1FA9D77AA"/>
  </w:style>
  <w:style w:type="paragraph" w:customStyle="1" w:styleId="7C49217B5FCC43BAB59DC03A0CA012A5">
    <w:name w:val="7C49217B5FCC43BAB59DC03A0CA012A5"/>
  </w:style>
  <w:style w:type="paragraph" w:customStyle="1" w:styleId="A1200939F57B450AAC4DCA19CA4979CB">
    <w:name w:val="A1200939F57B450AAC4DCA19CA4979CB"/>
  </w:style>
  <w:style w:type="paragraph" w:customStyle="1" w:styleId="4D47B55FB3DB4895827D0892A428BB72">
    <w:name w:val="4D47B55FB3DB4895827D0892A428BB72"/>
  </w:style>
  <w:style w:type="paragraph" w:customStyle="1" w:styleId="15C59F4EFAE74D619CF280B21F7A8089">
    <w:name w:val="15C59F4EFAE74D619CF280B21F7A8089"/>
  </w:style>
  <w:style w:type="paragraph" w:customStyle="1" w:styleId="5AD63294D9034EA3A99BB457E385BB17">
    <w:name w:val="5AD63294D9034EA3A99BB457E385BB17"/>
  </w:style>
  <w:style w:type="paragraph" w:customStyle="1" w:styleId="1EB5A5AC6E91400BBE3417352368E34B">
    <w:name w:val="1EB5A5AC6E91400BBE3417352368E34B"/>
  </w:style>
  <w:style w:type="paragraph" w:customStyle="1" w:styleId="14444F8D12544E748A5E20AC1535CBC6">
    <w:name w:val="14444F8D12544E748A5E20AC1535CBC6"/>
  </w:style>
  <w:style w:type="paragraph" w:customStyle="1" w:styleId="3B4419755DC14E5A87FA0E525506D5B1">
    <w:name w:val="3B4419755DC14E5A87FA0E525506D5B1"/>
  </w:style>
  <w:style w:type="paragraph" w:customStyle="1" w:styleId="6A832B6722B34829A9737CB32B82DDD5">
    <w:name w:val="6A832B6722B34829A9737CB32B82DDD5"/>
  </w:style>
  <w:style w:type="paragraph" w:customStyle="1" w:styleId="32F73C66EF7349E08C2C4E78AB02AB42">
    <w:name w:val="32F73C66EF7349E08C2C4E78AB02AB42"/>
  </w:style>
  <w:style w:type="paragraph" w:customStyle="1" w:styleId="4493C4645DF44ACDBA2B4C5DFB86E395">
    <w:name w:val="4493C4645DF44ACDBA2B4C5DFB86E395"/>
  </w:style>
  <w:style w:type="paragraph" w:customStyle="1" w:styleId="13A5DC697282407EA27CD38494DC2B5D">
    <w:name w:val="13A5DC697282407EA27CD38494DC2B5D"/>
  </w:style>
  <w:style w:type="paragraph" w:customStyle="1" w:styleId="D54FCC08A4404A33BBA77CCBCA8192EA">
    <w:name w:val="D54FCC08A4404A33BBA77CCBCA8192EA"/>
  </w:style>
  <w:style w:type="paragraph" w:customStyle="1" w:styleId="B0BDB41472244F18A1B7BF31A92F219D">
    <w:name w:val="B0BDB41472244F18A1B7BF31A92F219D"/>
  </w:style>
  <w:style w:type="paragraph" w:customStyle="1" w:styleId="C9F4041DA66F46F2A7CC8FB89D8B7839">
    <w:name w:val="C9F4041DA66F46F2A7CC8FB89D8B7839"/>
  </w:style>
  <w:style w:type="paragraph" w:customStyle="1" w:styleId="2851C191A740449C8AE9B54C74D90AD1">
    <w:name w:val="2851C191A740449C8AE9B54C74D90AD1"/>
  </w:style>
  <w:style w:type="paragraph" w:customStyle="1" w:styleId="BE849C298AB345B698437BF979216D2C">
    <w:name w:val="BE849C298AB345B698437BF979216D2C"/>
  </w:style>
  <w:style w:type="paragraph" w:customStyle="1" w:styleId="DBB7B68674754D45944840190FFD5226">
    <w:name w:val="DBB7B68674754D45944840190FFD5226"/>
  </w:style>
  <w:style w:type="paragraph" w:customStyle="1" w:styleId="5CF786CB83174C11B786D3F4C848C5B6">
    <w:name w:val="5CF786CB83174C11B786D3F4C848C5B6"/>
  </w:style>
  <w:style w:type="paragraph" w:customStyle="1" w:styleId="00E4F3FD04844E499DB8D7A007CEE532">
    <w:name w:val="00E4F3FD04844E499DB8D7A007CEE532"/>
  </w:style>
  <w:style w:type="paragraph" w:customStyle="1" w:styleId="7FEF2525E36948CB9203592BAEA12F04">
    <w:name w:val="7FEF2525E36948CB9203592BAEA12F04"/>
  </w:style>
  <w:style w:type="paragraph" w:customStyle="1" w:styleId="3209FF2399DB43A3B0BA46E6B0C58786">
    <w:name w:val="3209FF2399DB43A3B0BA46E6B0C58786"/>
  </w:style>
  <w:style w:type="paragraph" w:customStyle="1" w:styleId="F50A793119794EAAB1EEC2F2C5AC55F8">
    <w:name w:val="F50A793119794EAAB1EEC2F2C5AC55F8"/>
  </w:style>
  <w:style w:type="paragraph" w:customStyle="1" w:styleId="A2E65590086144D4A668B77D1026EDB0">
    <w:name w:val="A2E65590086144D4A668B77D1026EDB0"/>
  </w:style>
  <w:style w:type="paragraph" w:customStyle="1" w:styleId="16CE0C9DB36740A78B919749C10CC8A8">
    <w:name w:val="16CE0C9DB36740A78B919749C10CC8A8"/>
  </w:style>
  <w:style w:type="paragraph" w:customStyle="1" w:styleId="6D7F947EE0DA488A95B69EDC97DA226F">
    <w:name w:val="6D7F947EE0DA488A95B69EDC97DA226F"/>
  </w:style>
  <w:style w:type="paragraph" w:customStyle="1" w:styleId="0436D5068CF54F40A3F570E5185D4D2A">
    <w:name w:val="0436D5068CF54F40A3F570E5185D4D2A"/>
  </w:style>
  <w:style w:type="paragraph" w:customStyle="1" w:styleId="B7C784334B73487F9D9C86763E61F96C">
    <w:name w:val="B7C784334B73487F9D9C86763E61F96C"/>
  </w:style>
  <w:style w:type="paragraph" w:customStyle="1" w:styleId="694DC10C43564A8798CD97C863B7CFB9">
    <w:name w:val="694DC10C43564A8798CD97C863B7CFB9"/>
  </w:style>
  <w:style w:type="paragraph" w:customStyle="1" w:styleId="C27A155C29744AC6BDAB627E06E5E47D">
    <w:name w:val="C27A155C29744AC6BDAB627E06E5E47D"/>
  </w:style>
  <w:style w:type="paragraph" w:customStyle="1" w:styleId="D20AC50CBE59419496212B62346AE09A">
    <w:name w:val="D20AC50CBE59419496212B62346AE09A"/>
  </w:style>
  <w:style w:type="paragraph" w:customStyle="1" w:styleId="1E93491B3F07436694C317F8B41ABCAD">
    <w:name w:val="1E93491B3F07436694C317F8B41ABCAD"/>
  </w:style>
  <w:style w:type="paragraph" w:customStyle="1" w:styleId="9DA90722D2B34A8F92BD6C240E747F0B">
    <w:name w:val="9DA90722D2B34A8F92BD6C240E747F0B"/>
  </w:style>
  <w:style w:type="paragraph" w:customStyle="1" w:styleId="B978D30CBA394985A042788D9A703875">
    <w:name w:val="B978D30CBA394985A042788D9A703875"/>
  </w:style>
  <w:style w:type="paragraph" w:customStyle="1" w:styleId="C1E6379DE8214EEEA1A78D64F608CFF2">
    <w:name w:val="C1E6379DE8214EEEA1A78D64F608CFF2"/>
  </w:style>
  <w:style w:type="paragraph" w:customStyle="1" w:styleId="49EA888742A442E6B6A3A9E6FC3D3657">
    <w:name w:val="49EA888742A442E6B6A3A9E6FC3D3657"/>
  </w:style>
  <w:style w:type="paragraph" w:customStyle="1" w:styleId="0C15C190AB3940FFA6A6E0592B861D95">
    <w:name w:val="0C15C190AB3940FFA6A6E0592B861D95"/>
  </w:style>
  <w:style w:type="paragraph" w:customStyle="1" w:styleId="A7B91157CCF4434994484973EB695362">
    <w:name w:val="A7B91157CCF4434994484973EB695362"/>
  </w:style>
  <w:style w:type="paragraph" w:customStyle="1" w:styleId="DEC1090A2217460FAF364FC75F40689E">
    <w:name w:val="DEC1090A2217460FAF364FC75F40689E"/>
  </w:style>
  <w:style w:type="paragraph" w:customStyle="1" w:styleId="2C13D837C02F4EE0B166767B31BDE07F">
    <w:name w:val="2C13D837C02F4EE0B166767B31BDE07F"/>
  </w:style>
  <w:style w:type="paragraph" w:customStyle="1" w:styleId="3A2FF167B9B44C93A58A3C9A8BDEB9AA">
    <w:name w:val="3A2FF167B9B44C93A58A3C9A8BDEB9AA"/>
  </w:style>
  <w:style w:type="paragraph" w:customStyle="1" w:styleId="31C04A3442B645C1A88C3EEB5D00FBAD">
    <w:name w:val="31C04A3442B645C1A88C3EEB5D00FBAD"/>
  </w:style>
  <w:style w:type="paragraph" w:customStyle="1" w:styleId="9C80929E9BB04A9F9924BDFEC71BFC08">
    <w:name w:val="9C80929E9BB04A9F9924BDFEC71BFC08"/>
  </w:style>
  <w:style w:type="paragraph" w:customStyle="1" w:styleId="4BF935285FFE4A908E5717B98484C633">
    <w:name w:val="4BF935285FFE4A908E5717B98484C633"/>
  </w:style>
  <w:style w:type="paragraph" w:customStyle="1" w:styleId="510998C75E94443DB9F26C6608ECEC90">
    <w:name w:val="510998C75E94443DB9F26C6608ECEC90"/>
  </w:style>
  <w:style w:type="paragraph" w:customStyle="1" w:styleId="93F83A0FA0F64A7DBF6516BF871A9CBD">
    <w:name w:val="93F83A0FA0F64A7DBF6516BF871A9CBD"/>
  </w:style>
  <w:style w:type="paragraph" w:customStyle="1" w:styleId="CC613BD311664447B85BA4A0470D97C5">
    <w:name w:val="CC613BD311664447B85BA4A0470D97C5"/>
  </w:style>
  <w:style w:type="paragraph" w:customStyle="1" w:styleId="D7A6D2D8A7814879B1FD93C2DE8CCBEF">
    <w:name w:val="D7A6D2D8A7814879B1FD93C2DE8CCBEF"/>
  </w:style>
  <w:style w:type="paragraph" w:customStyle="1" w:styleId="31722F98BC014403B41D89240DFB9DAB">
    <w:name w:val="31722F98BC014403B41D89240DFB9DAB"/>
  </w:style>
  <w:style w:type="paragraph" w:customStyle="1" w:styleId="06FB267E6E2A4CAAA90DCFBFF2C519DF">
    <w:name w:val="06FB267E6E2A4CAAA90DCFBFF2C519DF"/>
  </w:style>
  <w:style w:type="paragraph" w:customStyle="1" w:styleId="314836D4EA904F2696C84BFD4222DF33">
    <w:name w:val="314836D4EA904F2696C84BFD4222DF33"/>
  </w:style>
  <w:style w:type="paragraph" w:customStyle="1" w:styleId="4CECEADA5C60456B84FEE2DB362344A8">
    <w:name w:val="4CECEADA5C60456B84FEE2DB362344A8"/>
  </w:style>
  <w:style w:type="paragraph" w:customStyle="1" w:styleId="B7DC3877935746DD9AB5E942ABC0CB09">
    <w:name w:val="B7DC3877935746DD9AB5E942ABC0CB09"/>
  </w:style>
  <w:style w:type="paragraph" w:customStyle="1" w:styleId="6262EAD089764AD3A4782EE543747454">
    <w:name w:val="6262EAD089764AD3A4782EE543747454"/>
  </w:style>
  <w:style w:type="paragraph" w:customStyle="1" w:styleId="6CF8EC1DA2DF44F58D3B2EB93EE9D375">
    <w:name w:val="6CF8EC1DA2DF44F58D3B2EB93EE9D375"/>
  </w:style>
  <w:style w:type="paragraph" w:customStyle="1" w:styleId="C028518C4D704CE3AF9386387CBA2BE7">
    <w:name w:val="C028518C4D704CE3AF9386387CBA2BE7"/>
  </w:style>
  <w:style w:type="paragraph" w:customStyle="1" w:styleId="C7FC15848E4541A3B2CD89772B43FBFA">
    <w:name w:val="C7FC15848E4541A3B2CD89772B43FBFA"/>
  </w:style>
  <w:style w:type="paragraph" w:customStyle="1" w:styleId="D3FF13B17F024E9987E47BD719EBA608">
    <w:name w:val="D3FF13B17F024E9987E47BD719EBA608"/>
  </w:style>
  <w:style w:type="paragraph" w:customStyle="1" w:styleId="5B88026732F74675AC2672BF40C5F4C5">
    <w:name w:val="5B88026732F74675AC2672BF40C5F4C5"/>
  </w:style>
  <w:style w:type="paragraph" w:customStyle="1" w:styleId="3CE5B96FA6BB47A9AE4AE9259EF2B3AC">
    <w:name w:val="3CE5B96FA6BB47A9AE4AE9259EF2B3AC"/>
  </w:style>
  <w:style w:type="paragraph" w:customStyle="1" w:styleId="0BE6CAEFF35144489729FA1A56F5A870">
    <w:name w:val="0BE6CAEFF35144489729FA1A56F5A870"/>
  </w:style>
  <w:style w:type="paragraph" w:customStyle="1" w:styleId="587E449D760B430C9770428460EEE59F">
    <w:name w:val="587E449D760B430C9770428460EEE59F"/>
  </w:style>
  <w:style w:type="paragraph" w:customStyle="1" w:styleId="1BB5E91620A7441FBF664A2658B8FFF5">
    <w:name w:val="1BB5E91620A7441FBF664A2658B8FFF5"/>
  </w:style>
  <w:style w:type="paragraph" w:customStyle="1" w:styleId="F7C496CF248D400DBD38BFB1A404AE80">
    <w:name w:val="F7C496CF248D400DBD38BFB1A404AE80"/>
  </w:style>
  <w:style w:type="paragraph" w:customStyle="1" w:styleId="CA447B4EC0AA4BD7B6963AA089B914DB">
    <w:name w:val="CA447B4EC0AA4BD7B6963AA089B914DB"/>
  </w:style>
  <w:style w:type="paragraph" w:customStyle="1" w:styleId="E562E6751147447BB4F39057AC48045C">
    <w:name w:val="E562E6751147447BB4F39057AC48045C"/>
  </w:style>
  <w:style w:type="paragraph" w:customStyle="1" w:styleId="DD21703DEBD841C9ABF13DDA33814443">
    <w:name w:val="DD21703DEBD841C9ABF13DDA33814443"/>
  </w:style>
  <w:style w:type="paragraph" w:customStyle="1" w:styleId="53ED0F4EE66E41F28E5F6B098500D8B6">
    <w:name w:val="53ED0F4EE66E41F28E5F6B098500D8B6"/>
  </w:style>
  <w:style w:type="paragraph" w:customStyle="1" w:styleId="D925F4BC421643F78844411135027C08">
    <w:name w:val="D925F4BC421643F78844411135027C08"/>
  </w:style>
  <w:style w:type="paragraph" w:customStyle="1" w:styleId="22D1397A393C410CBD28021E7D238338">
    <w:name w:val="22D1397A393C410CBD28021E7D238338"/>
  </w:style>
  <w:style w:type="paragraph" w:customStyle="1" w:styleId="65094E2075C64E68AB30D5009A174E22">
    <w:name w:val="65094E2075C64E68AB30D5009A174E22"/>
  </w:style>
  <w:style w:type="paragraph" w:customStyle="1" w:styleId="85F34E5271BD40F7A0D859DA9434226C">
    <w:name w:val="85F34E5271BD40F7A0D859DA9434226C"/>
  </w:style>
  <w:style w:type="paragraph" w:customStyle="1" w:styleId="450DC00E32B74CCF8AEBD3AA16A61241">
    <w:name w:val="450DC00E32B74CCF8AEBD3AA16A61241"/>
  </w:style>
  <w:style w:type="paragraph" w:customStyle="1" w:styleId="7685DA72391D4C5D991CE85E13001C03">
    <w:name w:val="7685DA72391D4C5D991CE85E13001C03"/>
  </w:style>
  <w:style w:type="paragraph" w:customStyle="1" w:styleId="085306560B6A45CFA44C36D518D87529">
    <w:name w:val="085306560B6A45CFA44C36D518D87529"/>
  </w:style>
  <w:style w:type="paragraph" w:customStyle="1" w:styleId="03AC82BA17B441C9BCDC8CDBBA5E5F48">
    <w:name w:val="03AC82BA17B441C9BCDC8CDBBA5E5F48"/>
  </w:style>
  <w:style w:type="paragraph" w:customStyle="1" w:styleId="B8963E6B1ED844FCB783D8CAF53AD58E">
    <w:name w:val="B8963E6B1ED844FCB783D8CAF53AD58E"/>
  </w:style>
  <w:style w:type="paragraph" w:customStyle="1" w:styleId="8E8255C7F4D34E13816A20C099EF40A3">
    <w:name w:val="8E8255C7F4D34E13816A20C099EF40A3"/>
  </w:style>
  <w:style w:type="paragraph" w:customStyle="1" w:styleId="ACE508AD9E9A4C128754DE7CCEA9572A">
    <w:name w:val="ACE508AD9E9A4C128754DE7CCEA9572A"/>
  </w:style>
  <w:style w:type="paragraph" w:customStyle="1" w:styleId="14B79DF49048403F80AC2A9FC4CB44A4">
    <w:name w:val="14B79DF49048403F80AC2A9FC4CB44A4"/>
  </w:style>
  <w:style w:type="paragraph" w:customStyle="1" w:styleId="35252AD34626463D849178178D225603">
    <w:name w:val="35252AD34626463D849178178D225603"/>
  </w:style>
  <w:style w:type="paragraph" w:customStyle="1" w:styleId="EA00FC7BE4444DF0BCCDA28A124E8DDE">
    <w:name w:val="EA00FC7BE4444DF0BCCDA28A124E8DDE"/>
  </w:style>
  <w:style w:type="paragraph" w:customStyle="1" w:styleId="EF6F9EF7014340E7A75DA9743C320C23">
    <w:name w:val="EF6F9EF7014340E7A75DA9743C320C23"/>
  </w:style>
  <w:style w:type="paragraph" w:customStyle="1" w:styleId="2FDD83223C67424CB45090C1F22C96FE">
    <w:name w:val="2FDD83223C67424CB45090C1F22C96FE"/>
  </w:style>
  <w:style w:type="paragraph" w:customStyle="1" w:styleId="F50F9B8FF7D041749374FADAF872BF8B">
    <w:name w:val="F50F9B8FF7D041749374FADAF872BF8B"/>
  </w:style>
  <w:style w:type="paragraph" w:customStyle="1" w:styleId="982703464A6749AC944BA12CD4A549BD">
    <w:name w:val="982703464A6749AC944BA12CD4A549BD"/>
  </w:style>
  <w:style w:type="paragraph" w:customStyle="1" w:styleId="F1742DFB8B9C4DAD991192815672EEA8">
    <w:name w:val="F1742DFB8B9C4DAD991192815672EEA8"/>
  </w:style>
  <w:style w:type="paragraph" w:customStyle="1" w:styleId="D7D3C3C52AE14BC7875E32F43999959C">
    <w:name w:val="D7D3C3C52AE14BC7875E32F43999959C"/>
  </w:style>
  <w:style w:type="paragraph" w:customStyle="1" w:styleId="89F46EBAEC8A4E42837D4A09CC0546B0">
    <w:name w:val="89F46EBAEC8A4E42837D4A09CC0546B0"/>
  </w:style>
  <w:style w:type="paragraph" w:customStyle="1" w:styleId="5B543BCA5A78488881B909CB1FAD3B5F">
    <w:name w:val="5B543BCA5A78488881B909CB1FAD3B5F"/>
  </w:style>
  <w:style w:type="paragraph" w:customStyle="1" w:styleId="E932134A49E54D59AE8D81CB382C2334">
    <w:name w:val="E932134A49E54D59AE8D81CB382C2334"/>
  </w:style>
  <w:style w:type="paragraph" w:customStyle="1" w:styleId="D1CC96EB60F74811840BC9BAE583FE5A">
    <w:name w:val="D1CC96EB60F74811840BC9BAE583FE5A"/>
  </w:style>
  <w:style w:type="paragraph" w:customStyle="1" w:styleId="97F62999EE0C4EBD850ABED7701F476E">
    <w:name w:val="97F62999EE0C4EBD850ABED7701F476E"/>
  </w:style>
  <w:style w:type="paragraph" w:customStyle="1" w:styleId="723B19DF923B4B9BB35D1EA40783733C">
    <w:name w:val="723B19DF923B4B9BB35D1EA40783733C"/>
  </w:style>
  <w:style w:type="paragraph" w:customStyle="1" w:styleId="561E81C6E1634FF08468E017AAD833A7">
    <w:name w:val="561E81C6E1634FF08468E017AAD833A7"/>
  </w:style>
  <w:style w:type="paragraph" w:customStyle="1" w:styleId="E5820CF591914C189CA93DC6D194626D">
    <w:name w:val="E5820CF591914C189CA93DC6D194626D"/>
  </w:style>
  <w:style w:type="paragraph" w:customStyle="1" w:styleId="F38774040BD848BBBC656A11B9FC4920">
    <w:name w:val="F38774040BD848BBBC656A11B9FC4920"/>
  </w:style>
  <w:style w:type="paragraph" w:customStyle="1" w:styleId="B6701E16D6F4424F97DC73A98D0BC6A3">
    <w:name w:val="B6701E16D6F4424F97DC73A98D0BC6A3"/>
  </w:style>
  <w:style w:type="paragraph" w:customStyle="1" w:styleId="2722FFF564AF4C99862F04D27909ECA3">
    <w:name w:val="2722FFF564AF4C99862F04D27909ECA3"/>
  </w:style>
  <w:style w:type="paragraph" w:customStyle="1" w:styleId="BB29ACDE118E4936AA6E4FABBD46A393">
    <w:name w:val="BB29ACDE118E4936AA6E4FABBD46A393"/>
  </w:style>
  <w:style w:type="paragraph" w:customStyle="1" w:styleId="2CDB8A10BF1E4AAD90C2959190D6B3A9">
    <w:name w:val="2CDB8A10BF1E4AAD90C2959190D6B3A9"/>
  </w:style>
  <w:style w:type="paragraph" w:customStyle="1" w:styleId="987D50C18E884A00B9C572187057A483">
    <w:name w:val="987D50C18E884A00B9C572187057A483"/>
  </w:style>
  <w:style w:type="paragraph" w:customStyle="1" w:styleId="FEB7C5ACD7CA4695BE170E282F9C4517">
    <w:name w:val="FEB7C5ACD7CA4695BE170E282F9C4517"/>
  </w:style>
  <w:style w:type="paragraph" w:customStyle="1" w:styleId="E191A6BB7F63456193A6FCEB3BB76967">
    <w:name w:val="E191A6BB7F63456193A6FCEB3BB76967"/>
  </w:style>
  <w:style w:type="paragraph" w:customStyle="1" w:styleId="E3D377E1A0064FFA8D84032FF8383462">
    <w:name w:val="E3D377E1A0064FFA8D84032FF8383462"/>
  </w:style>
  <w:style w:type="paragraph" w:customStyle="1" w:styleId="6E5D724235FD48A78DF14A6B8CF79687">
    <w:name w:val="6E5D724235FD48A78DF14A6B8CF79687"/>
  </w:style>
  <w:style w:type="paragraph" w:customStyle="1" w:styleId="3ACC99EE78334789819531A6F79BA5B0">
    <w:name w:val="3ACC99EE78334789819531A6F79BA5B0"/>
  </w:style>
  <w:style w:type="paragraph" w:customStyle="1" w:styleId="EE889525E76548D987B91B0ED4F1FE95">
    <w:name w:val="EE889525E76548D987B91B0ED4F1FE95"/>
  </w:style>
  <w:style w:type="paragraph" w:customStyle="1" w:styleId="CF29A0D3B72948D8AC7081E9A3F230BE">
    <w:name w:val="CF29A0D3B72948D8AC7081E9A3F230BE"/>
  </w:style>
  <w:style w:type="paragraph" w:customStyle="1" w:styleId="3C1F97005CC241A69919A9BE9735A232">
    <w:name w:val="3C1F97005CC241A69919A9BE9735A232"/>
  </w:style>
  <w:style w:type="paragraph" w:customStyle="1" w:styleId="231BE035BF8645C1AD364EF9097136CE">
    <w:name w:val="231BE035BF8645C1AD364EF9097136CE"/>
  </w:style>
  <w:style w:type="paragraph" w:customStyle="1" w:styleId="D7DAD82E264744ABBE020E20B389DB2B">
    <w:name w:val="D7DAD82E264744ABBE020E20B389DB2B"/>
  </w:style>
  <w:style w:type="paragraph" w:customStyle="1" w:styleId="917D63C4D08F42F0B9C6A277AF227B88">
    <w:name w:val="917D63C4D08F42F0B9C6A277AF227B88"/>
  </w:style>
  <w:style w:type="paragraph" w:customStyle="1" w:styleId="8EA75A5E87DD43D09AE0EAB4298F7FFA">
    <w:name w:val="8EA75A5E87DD43D09AE0EAB4298F7FFA"/>
  </w:style>
  <w:style w:type="paragraph" w:customStyle="1" w:styleId="9E04DF01C9FF47D99FAEB78B5FA88A05">
    <w:name w:val="9E04DF01C9FF47D99FAEB78B5FA88A05"/>
  </w:style>
  <w:style w:type="paragraph" w:customStyle="1" w:styleId="BFA9C94FE4F94C01910ABE45893AB787">
    <w:name w:val="BFA9C94FE4F94C01910ABE45893AB787"/>
  </w:style>
  <w:style w:type="paragraph" w:customStyle="1" w:styleId="3C11DCF1CAC24E378DF45E697ACE8117">
    <w:name w:val="3C11DCF1CAC24E378DF45E697ACE8117"/>
  </w:style>
  <w:style w:type="paragraph" w:customStyle="1" w:styleId="BCEC18E9D8094B94ADDA3DEF2D068616">
    <w:name w:val="BCEC18E9D8094B94ADDA3DEF2D068616"/>
  </w:style>
  <w:style w:type="paragraph" w:customStyle="1" w:styleId="F8B5D9E19F9D483D9239C312DEA04A0E">
    <w:name w:val="F8B5D9E19F9D483D9239C312DEA04A0E"/>
  </w:style>
  <w:style w:type="paragraph" w:customStyle="1" w:styleId="6ED38009014548FABDC7D63794D23D00">
    <w:name w:val="6ED38009014548FABDC7D63794D23D00"/>
  </w:style>
  <w:style w:type="paragraph" w:customStyle="1" w:styleId="7A8C71D577D1466C83CC8CB8DFA53D59">
    <w:name w:val="7A8C71D577D1466C83CC8CB8DFA53D59"/>
  </w:style>
  <w:style w:type="paragraph" w:customStyle="1" w:styleId="B4F03BD72F924E4D80A6BF4E17AD9D82">
    <w:name w:val="B4F03BD72F924E4D80A6BF4E17AD9D82"/>
  </w:style>
  <w:style w:type="paragraph" w:customStyle="1" w:styleId="82A07E805D41435ABE13CA5D6614A57C">
    <w:name w:val="82A07E805D41435ABE13CA5D6614A57C"/>
  </w:style>
  <w:style w:type="paragraph" w:customStyle="1" w:styleId="40E8436355B244E3A58955A305EE6724">
    <w:name w:val="40E8436355B244E3A58955A305EE6724"/>
  </w:style>
  <w:style w:type="paragraph" w:customStyle="1" w:styleId="B464EE94BE2C44A2985EB82ECBC99DF7">
    <w:name w:val="B464EE94BE2C44A2985EB82ECBC99DF7"/>
  </w:style>
  <w:style w:type="paragraph" w:customStyle="1" w:styleId="298CBC0C26DD407282D9F8E300FAFDFC">
    <w:name w:val="298CBC0C26DD407282D9F8E300FAFDFC"/>
  </w:style>
  <w:style w:type="paragraph" w:customStyle="1" w:styleId="26A40916DF9D4CC89C6EAB7D45914091">
    <w:name w:val="26A40916DF9D4CC89C6EAB7D45914091"/>
  </w:style>
  <w:style w:type="paragraph" w:customStyle="1" w:styleId="E1925BF0C42946A0907FA91007252375">
    <w:name w:val="E1925BF0C42946A0907FA91007252375"/>
  </w:style>
  <w:style w:type="paragraph" w:customStyle="1" w:styleId="48A48E38064D4A319E93ABD64DD2C1A2">
    <w:name w:val="48A48E38064D4A319E93ABD64DD2C1A2"/>
  </w:style>
  <w:style w:type="paragraph" w:customStyle="1" w:styleId="C08E653AAAE54A3DB3B74C50D958BDB9">
    <w:name w:val="C08E653AAAE54A3DB3B74C50D958BDB9"/>
  </w:style>
  <w:style w:type="paragraph" w:customStyle="1" w:styleId="50F60B5A99C84F2C8F77601D2C4FC542">
    <w:name w:val="50F60B5A99C84F2C8F77601D2C4FC542"/>
  </w:style>
  <w:style w:type="paragraph" w:customStyle="1" w:styleId="8EEDEC8CF584481290974F124F102868">
    <w:name w:val="8EEDEC8CF584481290974F124F102868"/>
  </w:style>
  <w:style w:type="paragraph" w:customStyle="1" w:styleId="3B1FFCE1530547709EB9F62FD60B77CA">
    <w:name w:val="3B1FFCE1530547709EB9F62FD60B77CA"/>
  </w:style>
  <w:style w:type="paragraph" w:customStyle="1" w:styleId="2953808B48BE436AADBDB00277C42F51">
    <w:name w:val="2953808B48BE436AADBDB00277C42F51"/>
  </w:style>
  <w:style w:type="paragraph" w:customStyle="1" w:styleId="99622D4ECE8E4F1AAF8B73FA755CD617">
    <w:name w:val="99622D4ECE8E4F1AAF8B73FA755CD617"/>
  </w:style>
  <w:style w:type="paragraph" w:customStyle="1" w:styleId="4732ED94665B4908951C7CE9BA281A72">
    <w:name w:val="4732ED94665B4908951C7CE9BA281A72"/>
  </w:style>
  <w:style w:type="paragraph" w:customStyle="1" w:styleId="043352241AEF4A26BB693B247D2C69A7">
    <w:name w:val="043352241AEF4A26BB693B247D2C69A7"/>
  </w:style>
  <w:style w:type="paragraph" w:customStyle="1" w:styleId="3086C49603894AFBBC66FFA3C239EA62">
    <w:name w:val="3086C49603894AFBBC66FFA3C239EA62"/>
  </w:style>
  <w:style w:type="paragraph" w:customStyle="1" w:styleId="50685268C07648B99CD094F5650C4F6D">
    <w:name w:val="50685268C07648B99CD094F5650C4F6D"/>
  </w:style>
  <w:style w:type="paragraph" w:customStyle="1" w:styleId="E6EEA68BCC6D447281AC8F09B1500F25">
    <w:name w:val="E6EEA68BCC6D447281AC8F09B1500F25"/>
  </w:style>
  <w:style w:type="paragraph" w:customStyle="1" w:styleId="9F8ACB5DF249412B99D0B4A3C2235FA6">
    <w:name w:val="9F8ACB5DF249412B99D0B4A3C2235FA6"/>
  </w:style>
  <w:style w:type="paragraph" w:customStyle="1" w:styleId="5CDE6271ABD544FC836BD037FF769994">
    <w:name w:val="5CDE6271ABD544FC836BD037FF769994"/>
  </w:style>
  <w:style w:type="paragraph" w:customStyle="1" w:styleId="CE4C62915F0D49BBA0E76D7484B6F6B8">
    <w:name w:val="CE4C62915F0D49BBA0E76D7484B6F6B8"/>
  </w:style>
  <w:style w:type="paragraph" w:customStyle="1" w:styleId="01A0A585858C47EF95385DCF7A753833">
    <w:name w:val="01A0A585858C47EF95385DCF7A753833"/>
  </w:style>
  <w:style w:type="paragraph" w:customStyle="1" w:styleId="7814D963B9254E2084EAAE3D16F1D2C7">
    <w:name w:val="7814D963B9254E2084EAAE3D16F1D2C7"/>
  </w:style>
  <w:style w:type="paragraph" w:customStyle="1" w:styleId="A019CD4A860C4A2386768D7098EFE31F">
    <w:name w:val="A019CD4A860C4A2386768D7098EFE31F"/>
  </w:style>
  <w:style w:type="paragraph" w:customStyle="1" w:styleId="B56E2E5C63BE4FC892E997D221421D8F">
    <w:name w:val="B56E2E5C63BE4FC892E997D221421D8F"/>
  </w:style>
  <w:style w:type="paragraph" w:customStyle="1" w:styleId="1167EF120A484E25B4E74294792FADE6">
    <w:name w:val="1167EF120A484E25B4E74294792FADE6"/>
  </w:style>
  <w:style w:type="paragraph" w:customStyle="1" w:styleId="492A97ADFD0B4C92941725381413F48B">
    <w:name w:val="492A97ADFD0B4C92941725381413F48B"/>
  </w:style>
  <w:style w:type="paragraph" w:customStyle="1" w:styleId="44C9BABBED8A475DB0607244AE3397F5">
    <w:name w:val="44C9BABBED8A475DB0607244AE3397F5"/>
  </w:style>
  <w:style w:type="paragraph" w:customStyle="1" w:styleId="5C559C6E8A6544C1BEEF9B0C23FF2026">
    <w:name w:val="5C559C6E8A6544C1BEEF9B0C23FF2026"/>
  </w:style>
  <w:style w:type="paragraph" w:customStyle="1" w:styleId="0DD064EAD6694BDAA598DD01095C321D">
    <w:name w:val="0DD064EAD6694BDAA598DD01095C321D"/>
  </w:style>
  <w:style w:type="paragraph" w:customStyle="1" w:styleId="2C843EF742594024A77BEE9097859CFF">
    <w:name w:val="2C843EF742594024A77BEE9097859CFF"/>
  </w:style>
  <w:style w:type="paragraph" w:customStyle="1" w:styleId="3D36E6FD8A35489DBEDC29CCA34A73F4">
    <w:name w:val="3D36E6FD8A35489DBEDC29CCA34A73F4"/>
  </w:style>
  <w:style w:type="paragraph" w:customStyle="1" w:styleId="5DD685554E214BA980510C973CB2B3FE">
    <w:name w:val="5DD685554E214BA980510C973CB2B3FE"/>
  </w:style>
  <w:style w:type="paragraph" w:customStyle="1" w:styleId="1170808E07FD418182FD55B4603B23C1">
    <w:name w:val="1170808E07FD418182FD55B4603B23C1"/>
  </w:style>
  <w:style w:type="paragraph" w:customStyle="1" w:styleId="6975EED6CB2342AC86724B59F21BB078">
    <w:name w:val="6975EED6CB2342AC86724B59F21BB078"/>
  </w:style>
  <w:style w:type="paragraph" w:customStyle="1" w:styleId="BBAB207D7BAB469F90A6DF3D57D4BD94">
    <w:name w:val="BBAB207D7BAB469F90A6DF3D57D4BD94"/>
  </w:style>
  <w:style w:type="paragraph" w:customStyle="1" w:styleId="8A71945C27E94424960E7D8494556992">
    <w:name w:val="8A71945C27E94424960E7D8494556992"/>
  </w:style>
  <w:style w:type="paragraph" w:customStyle="1" w:styleId="EFC97488DCEF42DEA50A18E9C87B8F2B">
    <w:name w:val="EFC97488DCEF42DEA50A18E9C87B8F2B"/>
  </w:style>
  <w:style w:type="paragraph" w:customStyle="1" w:styleId="6E0455F38925426B8DE5C342A05CA897">
    <w:name w:val="6E0455F38925426B8DE5C342A05CA897"/>
  </w:style>
  <w:style w:type="paragraph" w:customStyle="1" w:styleId="27015A1190444365BA6B5A066D31E71B">
    <w:name w:val="27015A1190444365BA6B5A066D31E71B"/>
  </w:style>
  <w:style w:type="paragraph" w:customStyle="1" w:styleId="3AA3FA9FEB494FEF8AC17E944C89C9E7">
    <w:name w:val="3AA3FA9FEB494FEF8AC17E944C89C9E7"/>
  </w:style>
  <w:style w:type="paragraph" w:customStyle="1" w:styleId="84E1E01D0E1247D3B8BD9FBFAEE1C330">
    <w:name w:val="84E1E01D0E1247D3B8BD9FBFAEE1C330"/>
  </w:style>
  <w:style w:type="paragraph" w:customStyle="1" w:styleId="AD7B67C0973E48CAB4114DA6BA84A619">
    <w:name w:val="AD7B67C0973E48CAB4114DA6BA84A619"/>
  </w:style>
  <w:style w:type="paragraph" w:customStyle="1" w:styleId="029D6D833D17484EBC8CA48DFCF8EDFE">
    <w:name w:val="029D6D833D17484EBC8CA48DFCF8EDFE"/>
  </w:style>
  <w:style w:type="paragraph" w:customStyle="1" w:styleId="684556064FA941A398FA43D43C2160BE">
    <w:name w:val="684556064FA941A398FA43D43C2160BE"/>
  </w:style>
  <w:style w:type="paragraph" w:customStyle="1" w:styleId="125941EB9692403EB4492616C9F488FD">
    <w:name w:val="125941EB9692403EB4492616C9F488FD"/>
  </w:style>
  <w:style w:type="paragraph" w:customStyle="1" w:styleId="C6690138F6F54C21947A14AFD403B6CB">
    <w:name w:val="C6690138F6F54C21947A14AFD403B6CB"/>
  </w:style>
  <w:style w:type="paragraph" w:customStyle="1" w:styleId="B1DCAD3AE0154C83A677C891B25F8390">
    <w:name w:val="B1DCAD3AE0154C83A677C891B25F8390"/>
  </w:style>
  <w:style w:type="paragraph" w:customStyle="1" w:styleId="79D7F2EF6E424A2BBA30313C0F34BE30">
    <w:name w:val="79D7F2EF6E424A2BBA30313C0F34BE30"/>
  </w:style>
  <w:style w:type="paragraph" w:customStyle="1" w:styleId="72F200D314B940D6B80DD38B660CA964">
    <w:name w:val="72F200D314B940D6B80DD38B660CA964"/>
  </w:style>
  <w:style w:type="paragraph" w:customStyle="1" w:styleId="2F404484A0CF4735AC2E81E4F2367963">
    <w:name w:val="2F404484A0CF4735AC2E81E4F2367963"/>
  </w:style>
  <w:style w:type="paragraph" w:customStyle="1" w:styleId="FBABCFE32A9A47E383A5E4837ACBCA69">
    <w:name w:val="FBABCFE32A9A47E383A5E4837ACBCA69"/>
  </w:style>
  <w:style w:type="paragraph" w:customStyle="1" w:styleId="692650C8D35846E58E3E92AFA0115E11">
    <w:name w:val="692650C8D35846E58E3E92AFA0115E11"/>
  </w:style>
  <w:style w:type="paragraph" w:customStyle="1" w:styleId="57B55E3F70CB418D8B00B1F5AF645EBA">
    <w:name w:val="57B55E3F70CB418D8B00B1F5AF645EBA"/>
  </w:style>
  <w:style w:type="paragraph" w:customStyle="1" w:styleId="38E3BB9488A540C08940ECEB4D2102CF">
    <w:name w:val="38E3BB9488A540C08940ECEB4D2102CF"/>
  </w:style>
  <w:style w:type="paragraph" w:customStyle="1" w:styleId="7DA2CC8BDBDB4ECEA1683096B4654747">
    <w:name w:val="7DA2CC8BDBDB4ECEA1683096B4654747"/>
  </w:style>
  <w:style w:type="paragraph" w:customStyle="1" w:styleId="F0E9C723A46340D3B70D517E28B97CEE">
    <w:name w:val="F0E9C723A46340D3B70D517E28B97CEE"/>
  </w:style>
  <w:style w:type="paragraph" w:customStyle="1" w:styleId="4B815DD0E6794F15B6E2E8DDBCBB219D">
    <w:name w:val="4B815DD0E6794F15B6E2E8DDBCBB219D"/>
  </w:style>
  <w:style w:type="paragraph" w:customStyle="1" w:styleId="BFB5B39D6D0C4A2AB337E72BF4DBA192">
    <w:name w:val="BFB5B39D6D0C4A2AB337E72BF4DBA192"/>
  </w:style>
  <w:style w:type="paragraph" w:customStyle="1" w:styleId="03C36666A8294C59AC6A11E075E81C05">
    <w:name w:val="03C36666A8294C59AC6A11E075E81C05"/>
  </w:style>
  <w:style w:type="paragraph" w:customStyle="1" w:styleId="0A88CE5BB7204094A263E9A39D5548D1">
    <w:name w:val="0A88CE5BB7204094A263E9A39D5548D1"/>
  </w:style>
  <w:style w:type="paragraph" w:customStyle="1" w:styleId="EC26E93F699E4986858CAD825996CED1">
    <w:name w:val="EC26E93F699E4986858CAD825996CED1"/>
  </w:style>
  <w:style w:type="paragraph" w:customStyle="1" w:styleId="A12651D326044553906E63DE504C0C20">
    <w:name w:val="A12651D326044553906E63DE504C0C20"/>
  </w:style>
  <w:style w:type="paragraph" w:customStyle="1" w:styleId="E8A87643B431409097ACE3351E3C0B88">
    <w:name w:val="E8A87643B431409097ACE3351E3C0B88"/>
  </w:style>
  <w:style w:type="paragraph" w:customStyle="1" w:styleId="79F8499A12134B29B624EA7990B22CAE">
    <w:name w:val="79F8499A12134B29B624EA7990B22CAE"/>
  </w:style>
  <w:style w:type="paragraph" w:customStyle="1" w:styleId="5547482567D443FDBE8E9583C3BA6E33">
    <w:name w:val="5547482567D443FDBE8E9583C3BA6E33"/>
  </w:style>
  <w:style w:type="paragraph" w:customStyle="1" w:styleId="17594E7162BA4F22ABFF2F9126F87ACD">
    <w:name w:val="17594E7162BA4F22ABFF2F9126F87ACD"/>
  </w:style>
  <w:style w:type="paragraph" w:customStyle="1" w:styleId="BFBDAD16DE8B4E23BC581296F69717F9">
    <w:name w:val="BFBDAD16DE8B4E23BC581296F69717F9"/>
  </w:style>
  <w:style w:type="paragraph" w:customStyle="1" w:styleId="78C6CE5E1A0B4C9E93852788491FEF52">
    <w:name w:val="78C6CE5E1A0B4C9E93852788491FEF52"/>
  </w:style>
  <w:style w:type="paragraph" w:customStyle="1" w:styleId="E538FBED0F2844F28EA89B9E43C0C1EB">
    <w:name w:val="E538FBED0F2844F28EA89B9E43C0C1EB"/>
  </w:style>
  <w:style w:type="paragraph" w:customStyle="1" w:styleId="E1EA694D1D8D4AA4A9B1DB0E82809C3D">
    <w:name w:val="E1EA694D1D8D4AA4A9B1DB0E82809C3D"/>
  </w:style>
  <w:style w:type="paragraph" w:customStyle="1" w:styleId="09369B520EF34104B4826F5D8C71D19E">
    <w:name w:val="09369B520EF34104B4826F5D8C71D19E"/>
  </w:style>
  <w:style w:type="paragraph" w:customStyle="1" w:styleId="D7BC2204F5C0477ABD55F6901602EF1B">
    <w:name w:val="D7BC2204F5C0477ABD55F6901602EF1B"/>
  </w:style>
  <w:style w:type="paragraph" w:customStyle="1" w:styleId="3F876CA29A194443971090632FA40B4B">
    <w:name w:val="3F876CA29A194443971090632FA40B4B"/>
  </w:style>
  <w:style w:type="paragraph" w:customStyle="1" w:styleId="2699999D36774286B4D806A1E527283A">
    <w:name w:val="2699999D36774286B4D806A1E527283A"/>
  </w:style>
  <w:style w:type="paragraph" w:customStyle="1" w:styleId="ADFDF8D7F285483F9AEB656520CEBAEF">
    <w:name w:val="ADFDF8D7F285483F9AEB656520CEBAEF"/>
  </w:style>
  <w:style w:type="paragraph" w:customStyle="1" w:styleId="4997279C5D3A4AF9A686C7D6F17E4919">
    <w:name w:val="4997279C5D3A4AF9A686C7D6F17E4919"/>
  </w:style>
  <w:style w:type="paragraph" w:customStyle="1" w:styleId="7078789740E44DD1A790192C5EC9EB4F">
    <w:name w:val="7078789740E44DD1A790192C5EC9EB4F"/>
  </w:style>
  <w:style w:type="paragraph" w:customStyle="1" w:styleId="88AF398877C94EA0BAEF10B0473288D0">
    <w:name w:val="88AF398877C94EA0BAEF10B0473288D0"/>
  </w:style>
  <w:style w:type="paragraph" w:customStyle="1" w:styleId="C4EE94B046CD4321A2E63F8A4B85E0DC">
    <w:name w:val="C4EE94B046CD4321A2E63F8A4B85E0DC"/>
  </w:style>
  <w:style w:type="paragraph" w:customStyle="1" w:styleId="5AD1137D6E3E44CEBCEE67F0718F6204">
    <w:name w:val="5AD1137D6E3E44CEBCEE67F0718F6204"/>
  </w:style>
  <w:style w:type="paragraph" w:customStyle="1" w:styleId="31F138650436473BBE912D7CD86AD051">
    <w:name w:val="31F138650436473BBE912D7CD86AD051"/>
  </w:style>
  <w:style w:type="paragraph" w:customStyle="1" w:styleId="F45452A02CE4433F8C77FF58058862AF">
    <w:name w:val="F45452A02CE4433F8C77FF58058862AF"/>
  </w:style>
  <w:style w:type="paragraph" w:customStyle="1" w:styleId="036A996EC8144528952CA3869FD74995">
    <w:name w:val="036A996EC8144528952CA3869FD74995"/>
  </w:style>
  <w:style w:type="paragraph" w:customStyle="1" w:styleId="7FF16133CCFF449DBDA3DB449993259B">
    <w:name w:val="7FF16133CCFF449DBDA3DB449993259B"/>
  </w:style>
  <w:style w:type="paragraph" w:customStyle="1" w:styleId="932149742B004A0F8424A6743243E188">
    <w:name w:val="932149742B004A0F8424A6743243E188"/>
  </w:style>
  <w:style w:type="paragraph" w:customStyle="1" w:styleId="F1622A39AD1A4D4D9E55171158898A8D">
    <w:name w:val="F1622A39AD1A4D4D9E55171158898A8D"/>
  </w:style>
  <w:style w:type="paragraph" w:customStyle="1" w:styleId="8F02131D826B4EE1AB536EF7D0B0FBBA">
    <w:name w:val="8F02131D826B4EE1AB536EF7D0B0FBBA"/>
  </w:style>
  <w:style w:type="paragraph" w:customStyle="1" w:styleId="46CF75BBCF774C3CB0FBA32D3B97A850">
    <w:name w:val="46CF75BBCF774C3CB0FBA32D3B97A850"/>
  </w:style>
  <w:style w:type="paragraph" w:customStyle="1" w:styleId="3F291F06AD994BD09DD9C591ECF43278">
    <w:name w:val="3F291F06AD994BD09DD9C591ECF43278"/>
  </w:style>
  <w:style w:type="paragraph" w:customStyle="1" w:styleId="01355F761D9846BA858E6B4EBDF06B1E">
    <w:name w:val="01355F761D9846BA858E6B4EBDF06B1E"/>
  </w:style>
  <w:style w:type="paragraph" w:customStyle="1" w:styleId="6D7734AD33154283ABDA5888CFE1690F">
    <w:name w:val="6D7734AD33154283ABDA5888CFE1690F"/>
  </w:style>
  <w:style w:type="paragraph" w:customStyle="1" w:styleId="7E4B1B2B5E40445AAD24FF4AC553823A">
    <w:name w:val="7E4B1B2B5E40445AAD24FF4AC553823A"/>
  </w:style>
  <w:style w:type="paragraph" w:customStyle="1" w:styleId="ACFCAF690AEF4695A78C8FB3F9EC645B">
    <w:name w:val="ACFCAF690AEF4695A78C8FB3F9EC645B"/>
  </w:style>
  <w:style w:type="paragraph" w:customStyle="1" w:styleId="49B89CF9C4714D559F0959A0684FD9FD">
    <w:name w:val="49B89CF9C4714D559F0959A0684FD9FD"/>
  </w:style>
  <w:style w:type="paragraph" w:customStyle="1" w:styleId="0E92D06448AC4B6A970A80640755F121">
    <w:name w:val="0E92D06448AC4B6A970A80640755F121"/>
  </w:style>
  <w:style w:type="paragraph" w:customStyle="1" w:styleId="26F81A478B4F42868B31E87584DA4793">
    <w:name w:val="26F81A478B4F42868B31E87584DA4793"/>
  </w:style>
  <w:style w:type="paragraph" w:customStyle="1" w:styleId="8C5A1F55722641F888D23B9E3D0E4DB6">
    <w:name w:val="8C5A1F55722641F888D23B9E3D0E4DB6"/>
  </w:style>
  <w:style w:type="paragraph" w:customStyle="1" w:styleId="40827E8E06D141BFB8271A77B812710E">
    <w:name w:val="40827E8E06D141BFB8271A77B812710E"/>
  </w:style>
  <w:style w:type="paragraph" w:customStyle="1" w:styleId="B172A5BD95964763B6674FBB77FCD267">
    <w:name w:val="B172A5BD95964763B6674FBB77FCD267"/>
  </w:style>
  <w:style w:type="paragraph" w:customStyle="1" w:styleId="D1407150EFC0402DB9EA7C0B985A0C9C">
    <w:name w:val="D1407150EFC0402DB9EA7C0B985A0C9C"/>
  </w:style>
  <w:style w:type="paragraph" w:customStyle="1" w:styleId="2A128ACB87CC45D2BE74401FA80828A0">
    <w:name w:val="2A128ACB87CC45D2BE74401FA80828A0"/>
  </w:style>
  <w:style w:type="paragraph" w:customStyle="1" w:styleId="5DE48DA96299455785B18CAACD0950E0">
    <w:name w:val="5DE48DA96299455785B18CAACD0950E0"/>
  </w:style>
  <w:style w:type="paragraph" w:customStyle="1" w:styleId="0E54E22B2DA34DAFAEAED3F0C9AE14BB">
    <w:name w:val="0E54E22B2DA34DAFAEAED3F0C9AE14BB"/>
  </w:style>
  <w:style w:type="paragraph" w:customStyle="1" w:styleId="80F3A9C9B803412A8FC7656465B746B7">
    <w:name w:val="80F3A9C9B803412A8FC7656465B746B7"/>
  </w:style>
  <w:style w:type="paragraph" w:customStyle="1" w:styleId="C0B077389E2D45B9A530E7C3B27B7E59">
    <w:name w:val="C0B077389E2D45B9A530E7C3B27B7E59"/>
  </w:style>
  <w:style w:type="paragraph" w:customStyle="1" w:styleId="1F44D37DF43D4BBB8B270F32A2B42486">
    <w:name w:val="1F44D37DF43D4BBB8B270F32A2B42486"/>
  </w:style>
  <w:style w:type="paragraph" w:customStyle="1" w:styleId="3EA0F02F7A7F4861B9AC4E136931258D">
    <w:name w:val="3EA0F02F7A7F4861B9AC4E136931258D"/>
  </w:style>
  <w:style w:type="paragraph" w:customStyle="1" w:styleId="4ECF2C25F07647A89EC020291F555A82">
    <w:name w:val="4ECF2C25F07647A89EC020291F555A82"/>
  </w:style>
  <w:style w:type="paragraph" w:customStyle="1" w:styleId="628298D54C954880AF1841628EA5F6CD">
    <w:name w:val="628298D54C954880AF1841628EA5F6CD"/>
  </w:style>
  <w:style w:type="paragraph" w:customStyle="1" w:styleId="103487363F3543A2B354654A7EB4FBA6">
    <w:name w:val="103487363F3543A2B354654A7EB4FBA6"/>
  </w:style>
  <w:style w:type="paragraph" w:customStyle="1" w:styleId="EA59E61881A045D5A948C167B53146BA">
    <w:name w:val="EA59E61881A045D5A948C167B53146BA"/>
  </w:style>
  <w:style w:type="paragraph" w:customStyle="1" w:styleId="794CAFE8EC494B1485DDA77E8CD28481">
    <w:name w:val="794CAFE8EC494B1485DDA77E8CD28481"/>
  </w:style>
  <w:style w:type="paragraph" w:customStyle="1" w:styleId="BE2CF712829B4DD98601B3630221D03A">
    <w:name w:val="BE2CF712829B4DD98601B3630221D03A"/>
  </w:style>
  <w:style w:type="paragraph" w:customStyle="1" w:styleId="D2E05ED225E74596866B75DABF6B106B">
    <w:name w:val="D2E05ED225E74596866B75DABF6B106B"/>
  </w:style>
  <w:style w:type="paragraph" w:customStyle="1" w:styleId="91AEA6270AD44672B794910EE337092D">
    <w:name w:val="91AEA6270AD44672B794910EE337092D"/>
  </w:style>
  <w:style w:type="paragraph" w:customStyle="1" w:styleId="0387C30560954042AA9845188F8092E7">
    <w:name w:val="0387C30560954042AA9845188F8092E7"/>
  </w:style>
  <w:style w:type="paragraph" w:customStyle="1" w:styleId="191FA097980246CA9EA383CAE027CA11">
    <w:name w:val="191FA097980246CA9EA383CAE027CA11"/>
  </w:style>
  <w:style w:type="paragraph" w:customStyle="1" w:styleId="ADD20A8EC32049D7A214C358CE5C75A2">
    <w:name w:val="ADD20A8EC32049D7A214C358CE5C75A2"/>
  </w:style>
  <w:style w:type="paragraph" w:customStyle="1" w:styleId="92184B7B185D4EA2AE1EA04769745B79">
    <w:name w:val="92184B7B185D4EA2AE1EA04769745B79"/>
  </w:style>
  <w:style w:type="paragraph" w:customStyle="1" w:styleId="F5E898BED3E948C8B8CE5073CAC2484E">
    <w:name w:val="F5E898BED3E948C8B8CE5073CAC2484E"/>
  </w:style>
  <w:style w:type="paragraph" w:customStyle="1" w:styleId="63A23F52BD4049FABB883556453CC835">
    <w:name w:val="63A23F52BD4049FABB883556453CC835"/>
  </w:style>
  <w:style w:type="paragraph" w:customStyle="1" w:styleId="9C1AE81E069349D1BB0AD5E80A03B07F">
    <w:name w:val="9C1AE81E069349D1BB0AD5E80A03B07F"/>
  </w:style>
  <w:style w:type="paragraph" w:customStyle="1" w:styleId="2279181EBD3A4CA88312FAE5A809266C">
    <w:name w:val="2279181EBD3A4CA88312FAE5A809266C"/>
  </w:style>
  <w:style w:type="paragraph" w:customStyle="1" w:styleId="6A5A7DBF193E4943983E254B09983443">
    <w:name w:val="6A5A7DBF193E4943983E254B09983443"/>
  </w:style>
  <w:style w:type="paragraph" w:customStyle="1" w:styleId="2162E7B181AB43CFAF6D7552BAF469F1">
    <w:name w:val="2162E7B181AB43CFAF6D7552BAF469F1"/>
  </w:style>
  <w:style w:type="paragraph" w:customStyle="1" w:styleId="D46EE8B382C143019D15A9AA164C1AA3">
    <w:name w:val="D46EE8B382C143019D15A9AA164C1AA3"/>
  </w:style>
  <w:style w:type="paragraph" w:customStyle="1" w:styleId="699BA9CAB1904152A79556F68F5B5AE4">
    <w:name w:val="699BA9CAB1904152A79556F68F5B5AE4"/>
  </w:style>
  <w:style w:type="paragraph" w:customStyle="1" w:styleId="1D4A800484DE498F855EDAAD265749E4">
    <w:name w:val="1D4A800484DE498F855EDAAD265749E4"/>
  </w:style>
  <w:style w:type="paragraph" w:customStyle="1" w:styleId="A1E1CE2503FF49F4802E235DA6B3A8DD">
    <w:name w:val="A1E1CE2503FF49F4802E235DA6B3A8DD"/>
  </w:style>
  <w:style w:type="paragraph" w:customStyle="1" w:styleId="0330B9C34E2F4089A902F9A23B76CDFB">
    <w:name w:val="0330B9C34E2F4089A902F9A23B76CDFB"/>
  </w:style>
  <w:style w:type="paragraph" w:customStyle="1" w:styleId="1759E81E920647CEAC9029B9C057DC9D">
    <w:name w:val="1759E81E920647CEAC9029B9C057DC9D"/>
  </w:style>
  <w:style w:type="paragraph" w:customStyle="1" w:styleId="1471CD0ACA0E4B54B61100CFB7A0C549">
    <w:name w:val="1471CD0ACA0E4B54B61100CFB7A0C549"/>
  </w:style>
  <w:style w:type="paragraph" w:customStyle="1" w:styleId="DBE85D87FBDC4C1999378DD3E9BE5103">
    <w:name w:val="DBE85D87FBDC4C1999378DD3E9BE5103"/>
  </w:style>
  <w:style w:type="paragraph" w:customStyle="1" w:styleId="DB3BC4B7F91C43698BD34A025424A718">
    <w:name w:val="DB3BC4B7F91C43698BD34A025424A718"/>
  </w:style>
  <w:style w:type="paragraph" w:customStyle="1" w:styleId="A63CF7AF4CBC48ECBE7C41E90D8CDA2C">
    <w:name w:val="A63CF7AF4CBC48ECBE7C41E90D8CDA2C"/>
  </w:style>
  <w:style w:type="paragraph" w:customStyle="1" w:styleId="99BFC6BB154A40898756172B7C9F44D4">
    <w:name w:val="99BFC6BB154A40898756172B7C9F44D4"/>
  </w:style>
  <w:style w:type="paragraph" w:customStyle="1" w:styleId="D9F8D79068254323BBC0F439D426B447">
    <w:name w:val="D9F8D79068254323BBC0F439D426B447"/>
  </w:style>
  <w:style w:type="paragraph" w:customStyle="1" w:styleId="B613E83A306C4917800CE078862257DC">
    <w:name w:val="B613E83A306C4917800CE078862257DC"/>
  </w:style>
  <w:style w:type="paragraph" w:customStyle="1" w:styleId="2228F52840E341018C3E4B7F395CEB41">
    <w:name w:val="2228F52840E341018C3E4B7F395CEB41"/>
  </w:style>
  <w:style w:type="paragraph" w:customStyle="1" w:styleId="641D52EE2CB54489990CEC8D1C9BAAAA">
    <w:name w:val="641D52EE2CB54489990CEC8D1C9BAAAA"/>
  </w:style>
  <w:style w:type="paragraph" w:customStyle="1" w:styleId="8E0390BB9377467E995FA56DC7E9A4C9">
    <w:name w:val="8E0390BB9377467E995FA56DC7E9A4C9"/>
  </w:style>
  <w:style w:type="paragraph" w:customStyle="1" w:styleId="4B75EC6DF63847E48BBBF0822FE34032">
    <w:name w:val="4B75EC6DF63847E48BBBF0822FE34032"/>
  </w:style>
  <w:style w:type="paragraph" w:customStyle="1" w:styleId="1557BE488D684AC78F0C2160EB5C9CA8">
    <w:name w:val="1557BE488D684AC78F0C2160EB5C9CA8"/>
  </w:style>
  <w:style w:type="paragraph" w:customStyle="1" w:styleId="F1CF0916A62E41AFBF89946B442F395A">
    <w:name w:val="F1CF0916A62E41AFBF89946B442F395A"/>
  </w:style>
  <w:style w:type="paragraph" w:customStyle="1" w:styleId="41B0A0846D7343788AADBF9D62760100">
    <w:name w:val="41B0A0846D7343788AADBF9D62760100"/>
  </w:style>
  <w:style w:type="paragraph" w:customStyle="1" w:styleId="62640A407C6745AEA98453CC41111438">
    <w:name w:val="62640A407C6745AEA98453CC41111438"/>
  </w:style>
  <w:style w:type="paragraph" w:customStyle="1" w:styleId="D4AA1FE059DD4661924CC8D32FE4D3B4">
    <w:name w:val="D4AA1FE059DD4661924CC8D32FE4D3B4"/>
  </w:style>
  <w:style w:type="paragraph" w:customStyle="1" w:styleId="B447600AFDA249BF9CBC0B49F7D7B216">
    <w:name w:val="B447600AFDA249BF9CBC0B49F7D7B216"/>
  </w:style>
  <w:style w:type="paragraph" w:customStyle="1" w:styleId="2A525DB0F352442AA62947B16820159B">
    <w:name w:val="2A525DB0F352442AA62947B16820159B"/>
  </w:style>
  <w:style w:type="paragraph" w:customStyle="1" w:styleId="747C4CCAAE6244208B56988FE009F22D">
    <w:name w:val="747C4CCAAE6244208B56988FE009F22D"/>
  </w:style>
  <w:style w:type="paragraph" w:customStyle="1" w:styleId="422E6CFD3CBD4AE2BA50E613A02314C8">
    <w:name w:val="422E6CFD3CBD4AE2BA50E613A02314C8"/>
  </w:style>
  <w:style w:type="paragraph" w:customStyle="1" w:styleId="90E4B9EB866E42B9A5784C056122B5EB">
    <w:name w:val="90E4B9EB866E42B9A5784C056122B5EB"/>
  </w:style>
  <w:style w:type="paragraph" w:customStyle="1" w:styleId="FA6B463400B444AFB0F66B0749F6CDE0">
    <w:name w:val="FA6B463400B444AFB0F66B0749F6CDE0"/>
  </w:style>
  <w:style w:type="paragraph" w:customStyle="1" w:styleId="37157D56E4964080B387B1BDC3DA4877">
    <w:name w:val="37157D56E4964080B387B1BDC3DA4877"/>
  </w:style>
  <w:style w:type="paragraph" w:customStyle="1" w:styleId="E1DD81021F81471D906C81C14386F35A">
    <w:name w:val="E1DD81021F81471D906C81C14386F35A"/>
  </w:style>
  <w:style w:type="paragraph" w:customStyle="1" w:styleId="9E5D5CF53FF043478EF03202275CF8A2">
    <w:name w:val="9E5D5CF53FF043478EF03202275CF8A2"/>
  </w:style>
  <w:style w:type="paragraph" w:customStyle="1" w:styleId="23F9F7920B5B4A57B6FBB2DDFCFB464F">
    <w:name w:val="23F9F7920B5B4A57B6FBB2DDFCFB464F"/>
  </w:style>
  <w:style w:type="paragraph" w:customStyle="1" w:styleId="C595C06238874E6C9FB2A7A2C3F1890C">
    <w:name w:val="C595C06238874E6C9FB2A7A2C3F1890C"/>
  </w:style>
  <w:style w:type="paragraph" w:customStyle="1" w:styleId="E4756EF23DA24701B8B57814C716912D">
    <w:name w:val="E4756EF23DA24701B8B57814C716912D"/>
  </w:style>
  <w:style w:type="paragraph" w:customStyle="1" w:styleId="DD04121D72284580823457EDD4153E16">
    <w:name w:val="DD04121D72284580823457EDD4153E16"/>
  </w:style>
  <w:style w:type="paragraph" w:customStyle="1" w:styleId="5B1BFD1604A6421EB192B7D0DE85BADA">
    <w:name w:val="5B1BFD1604A6421EB192B7D0DE85BADA"/>
  </w:style>
  <w:style w:type="paragraph" w:customStyle="1" w:styleId="7DB7493EC7FB4C969ABA119F05211F78">
    <w:name w:val="7DB7493EC7FB4C969ABA119F05211F78"/>
  </w:style>
  <w:style w:type="paragraph" w:customStyle="1" w:styleId="BB72E8898CD6402D9A583DB9CC5A6D41">
    <w:name w:val="BB72E8898CD6402D9A583DB9CC5A6D41"/>
  </w:style>
  <w:style w:type="paragraph" w:customStyle="1" w:styleId="CEF6DB731DE84336BE3703069378CE0B">
    <w:name w:val="CEF6DB731DE84336BE3703069378CE0B"/>
  </w:style>
  <w:style w:type="paragraph" w:customStyle="1" w:styleId="13A101C0EFDA4B7CA9FA3510413AD7CD">
    <w:name w:val="13A101C0EFDA4B7CA9FA3510413AD7CD"/>
  </w:style>
  <w:style w:type="paragraph" w:customStyle="1" w:styleId="66A1553798DC4C479245BACFB23AC00C">
    <w:name w:val="66A1553798DC4C479245BACFB23AC00C"/>
  </w:style>
  <w:style w:type="paragraph" w:customStyle="1" w:styleId="F1BCC328B58F444F945DF7D79943378C">
    <w:name w:val="F1BCC328B58F444F945DF7D79943378C"/>
  </w:style>
  <w:style w:type="paragraph" w:customStyle="1" w:styleId="31825B8544B549BF827A5E18E20CAF00">
    <w:name w:val="31825B8544B549BF827A5E18E20CAF00"/>
  </w:style>
  <w:style w:type="paragraph" w:customStyle="1" w:styleId="185C5BC134674CECB51553C34BBD45C9">
    <w:name w:val="185C5BC134674CECB51553C34BBD45C9"/>
  </w:style>
  <w:style w:type="paragraph" w:customStyle="1" w:styleId="34BB84BC93624D4DA6418059BD04A1E5">
    <w:name w:val="34BB84BC93624D4DA6418059BD04A1E5"/>
  </w:style>
  <w:style w:type="paragraph" w:customStyle="1" w:styleId="CFAAA576E3884C208B52F7898A60DFB5">
    <w:name w:val="CFAAA576E3884C208B52F7898A60DFB5"/>
  </w:style>
  <w:style w:type="paragraph" w:customStyle="1" w:styleId="FF7288F036AF4A17AC4033B3639271EB">
    <w:name w:val="FF7288F036AF4A17AC4033B3639271EB"/>
  </w:style>
  <w:style w:type="paragraph" w:customStyle="1" w:styleId="BAA53F7E383542EEA5C4AEFF53661C97">
    <w:name w:val="BAA53F7E383542EEA5C4AEFF53661C97"/>
  </w:style>
  <w:style w:type="paragraph" w:customStyle="1" w:styleId="F057798A040F407DB37679F17DF4AD74">
    <w:name w:val="F057798A040F407DB37679F17DF4AD74"/>
  </w:style>
  <w:style w:type="paragraph" w:customStyle="1" w:styleId="F9EB2FF67B8048FDA0FBFB13FC3A803C">
    <w:name w:val="F9EB2FF67B8048FDA0FBFB13FC3A803C"/>
  </w:style>
  <w:style w:type="paragraph" w:customStyle="1" w:styleId="5E9D8EF632784ED1B4836CE7DCCD08F2">
    <w:name w:val="5E9D8EF632784ED1B4836CE7DCCD08F2"/>
  </w:style>
  <w:style w:type="paragraph" w:customStyle="1" w:styleId="6E783902EC094563B678851753889C50">
    <w:name w:val="6E783902EC094563B678851753889C50"/>
  </w:style>
  <w:style w:type="paragraph" w:customStyle="1" w:styleId="E88290A9DEBD42C6906538AC0F2519AD">
    <w:name w:val="E88290A9DEBD42C6906538AC0F2519AD"/>
  </w:style>
  <w:style w:type="paragraph" w:customStyle="1" w:styleId="76B2B1F14F5E4706AE07AA59F7174D6B">
    <w:name w:val="76B2B1F14F5E4706AE07AA59F7174D6B"/>
  </w:style>
  <w:style w:type="paragraph" w:customStyle="1" w:styleId="711F40A0037D4428A423EEDF43B6A186">
    <w:name w:val="711F40A0037D4428A423EEDF43B6A186"/>
  </w:style>
  <w:style w:type="paragraph" w:customStyle="1" w:styleId="7BE83682819F42EE86A4D616BC639872">
    <w:name w:val="7BE83682819F42EE86A4D616BC639872"/>
  </w:style>
  <w:style w:type="paragraph" w:customStyle="1" w:styleId="1B7BAECCC3AE4D9382219225327B4D9D">
    <w:name w:val="1B7BAECCC3AE4D9382219225327B4D9D"/>
  </w:style>
  <w:style w:type="paragraph" w:customStyle="1" w:styleId="9759AB9C64F74650BF367CF8A49149B0">
    <w:name w:val="9759AB9C64F74650BF367CF8A49149B0"/>
  </w:style>
  <w:style w:type="paragraph" w:customStyle="1" w:styleId="746F018ECA92432F8DED671B525B1003">
    <w:name w:val="746F018ECA92432F8DED671B525B1003"/>
  </w:style>
  <w:style w:type="paragraph" w:customStyle="1" w:styleId="C99D138B75244EB5830A76A63278E342">
    <w:name w:val="C99D138B75244EB5830A76A63278E342"/>
  </w:style>
  <w:style w:type="paragraph" w:customStyle="1" w:styleId="BA8887ECF2CA4BE69419DE59399663B1">
    <w:name w:val="BA8887ECF2CA4BE69419DE59399663B1"/>
  </w:style>
  <w:style w:type="paragraph" w:customStyle="1" w:styleId="6B89E17A13BA4408A49B90F65B1E7FF2">
    <w:name w:val="6B89E17A13BA4408A49B90F65B1E7FF2"/>
  </w:style>
  <w:style w:type="paragraph" w:customStyle="1" w:styleId="A87B25B12DDA4AE994BAECBA34E941EA">
    <w:name w:val="A87B25B12DDA4AE994BAECBA34E941EA"/>
  </w:style>
  <w:style w:type="paragraph" w:customStyle="1" w:styleId="B6FDE1DE224348A780CEA18FEE8FF1FF">
    <w:name w:val="B6FDE1DE224348A780CEA18FEE8FF1FF"/>
  </w:style>
  <w:style w:type="paragraph" w:customStyle="1" w:styleId="0F8A42AF3ED943E7AC009D1B1FBB8EEC">
    <w:name w:val="0F8A42AF3ED943E7AC009D1B1FBB8EEC"/>
  </w:style>
  <w:style w:type="paragraph" w:customStyle="1" w:styleId="6E2B24F4A866470B84DA5BA5F14CA046">
    <w:name w:val="6E2B24F4A866470B84DA5BA5F14CA046"/>
  </w:style>
  <w:style w:type="paragraph" w:customStyle="1" w:styleId="FFE382FD61CD4C57A25468137CFB5D76">
    <w:name w:val="FFE382FD61CD4C57A25468137CFB5D76"/>
  </w:style>
  <w:style w:type="paragraph" w:customStyle="1" w:styleId="084988E6F7294972B7A734B0AC0F9CFA">
    <w:name w:val="084988E6F7294972B7A734B0AC0F9CFA"/>
  </w:style>
  <w:style w:type="paragraph" w:customStyle="1" w:styleId="387719F328844437803A643954BB4736">
    <w:name w:val="387719F328844437803A643954BB4736"/>
  </w:style>
  <w:style w:type="paragraph" w:customStyle="1" w:styleId="0405F11D3A224DAF90BFE3621B99CB31">
    <w:name w:val="0405F11D3A224DAF90BFE3621B99CB31"/>
  </w:style>
  <w:style w:type="paragraph" w:customStyle="1" w:styleId="A2956993272347558326668A6D70A0CD">
    <w:name w:val="A2956993272347558326668A6D70A0CD"/>
  </w:style>
  <w:style w:type="paragraph" w:customStyle="1" w:styleId="37F6BEA34BEE4A8BB555FFAAB1B16F49">
    <w:name w:val="37F6BEA34BEE4A8BB555FFAAB1B16F49"/>
  </w:style>
  <w:style w:type="paragraph" w:customStyle="1" w:styleId="69FA2DDD24A0401BAFA3FE723F3A0AC0">
    <w:name w:val="69FA2DDD24A0401BAFA3FE723F3A0AC0"/>
  </w:style>
  <w:style w:type="paragraph" w:customStyle="1" w:styleId="8250754AD0614B828F7EE6C0CEB5D2A3">
    <w:name w:val="8250754AD0614B828F7EE6C0CEB5D2A3"/>
  </w:style>
  <w:style w:type="paragraph" w:customStyle="1" w:styleId="ED3D9423F7244381B51E15ABBFC2115B">
    <w:name w:val="ED3D9423F7244381B51E15ABBFC2115B"/>
  </w:style>
  <w:style w:type="paragraph" w:customStyle="1" w:styleId="49CDDCCC085F4B2B8D5E2CD7BD478999">
    <w:name w:val="49CDDCCC085F4B2B8D5E2CD7BD478999"/>
  </w:style>
  <w:style w:type="paragraph" w:customStyle="1" w:styleId="7F7F13466FE34893BFF5AA4AC3051462">
    <w:name w:val="7F7F13466FE34893BFF5AA4AC3051462"/>
  </w:style>
  <w:style w:type="paragraph" w:customStyle="1" w:styleId="02B5A6DA8A634970907928AE9CB57E13">
    <w:name w:val="02B5A6DA8A634970907928AE9CB57E13"/>
  </w:style>
  <w:style w:type="paragraph" w:customStyle="1" w:styleId="5A4FE78F238E44788B85551BD33EAABE">
    <w:name w:val="5A4FE78F238E44788B85551BD33EAABE"/>
  </w:style>
  <w:style w:type="paragraph" w:customStyle="1" w:styleId="3A8EDB47F1DF4046A7BD3AE74C3DFD83">
    <w:name w:val="3A8EDB47F1DF4046A7BD3AE74C3DFD83"/>
  </w:style>
  <w:style w:type="paragraph" w:customStyle="1" w:styleId="C0C8077B4A384170AD9CADB17661E366">
    <w:name w:val="C0C8077B4A384170AD9CADB17661E366"/>
  </w:style>
  <w:style w:type="paragraph" w:customStyle="1" w:styleId="898FE7B73FAE4EDE854E7E7C33B96B28">
    <w:name w:val="898FE7B73FAE4EDE854E7E7C33B96B28"/>
  </w:style>
  <w:style w:type="paragraph" w:customStyle="1" w:styleId="0C0712AFF4B142AD889B5CFDE1AB967A">
    <w:name w:val="0C0712AFF4B142AD889B5CFDE1AB967A"/>
  </w:style>
  <w:style w:type="paragraph" w:customStyle="1" w:styleId="123327AF18EB4E079905F7995394554D">
    <w:name w:val="123327AF18EB4E079905F7995394554D"/>
  </w:style>
  <w:style w:type="paragraph" w:customStyle="1" w:styleId="D01B407DBE5842FDBA3DB50D74086A8F">
    <w:name w:val="D01B407DBE5842FDBA3DB50D74086A8F"/>
  </w:style>
  <w:style w:type="paragraph" w:customStyle="1" w:styleId="860A506F5D91409BB0FCBABBC7329341">
    <w:name w:val="860A506F5D91409BB0FCBABBC7329341"/>
  </w:style>
  <w:style w:type="paragraph" w:customStyle="1" w:styleId="7A691C054DF34A9CB3FB30000BB3B927">
    <w:name w:val="7A691C054DF34A9CB3FB30000BB3B927"/>
  </w:style>
  <w:style w:type="paragraph" w:customStyle="1" w:styleId="FAA7AD08A1984539998FFE8FF8842474">
    <w:name w:val="FAA7AD08A1984539998FFE8FF8842474"/>
  </w:style>
  <w:style w:type="paragraph" w:customStyle="1" w:styleId="C10A3CFF847244E782BF0E27BBC49464">
    <w:name w:val="C10A3CFF847244E782BF0E27BBC49464"/>
  </w:style>
  <w:style w:type="paragraph" w:customStyle="1" w:styleId="1869098C0A544696BB2031521B0D04AC">
    <w:name w:val="1869098C0A544696BB2031521B0D04AC"/>
    <w:rPr>
      <w:lang w:val="nl-NL" w:eastAsia="en-US"/>
    </w:rPr>
  </w:style>
  <w:style w:type="paragraph" w:customStyle="1" w:styleId="1163BE6D8F4B475481BD5AEF6A68BE10">
    <w:name w:val="1163BE6D8F4B475481BD5AEF6A68BE10"/>
  </w:style>
  <w:style w:type="paragraph" w:customStyle="1" w:styleId="4767704E75CC45B7BDDD27EAA75C08DF">
    <w:name w:val="4767704E75CC45B7BDDD27EAA75C08DF"/>
  </w:style>
  <w:style w:type="paragraph" w:customStyle="1" w:styleId="7293342C61044FFA9F299CC905DD468D">
    <w:name w:val="7293342C61044FFA9F299CC905DD468D"/>
  </w:style>
  <w:style w:type="paragraph" w:customStyle="1" w:styleId="7D23BC7A84DD46B89239D113B98BD5F4">
    <w:name w:val="7D23BC7A84DD46B89239D113B98BD5F4"/>
  </w:style>
  <w:style w:type="paragraph" w:customStyle="1" w:styleId="4D35D849F5584A2F8A937A84D07DADAA">
    <w:name w:val="4D35D849F5584A2F8A937A84D07DADAA"/>
  </w:style>
  <w:style w:type="paragraph" w:customStyle="1" w:styleId="432F656E9FDC417FAB1404762916D3C9">
    <w:name w:val="432F656E9FDC417FAB1404762916D3C9"/>
  </w:style>
  <w:style w:type="paragraph" w:customStyle="1" w:styleId="89EE9D8BDBEC449A98B9590E7A58289C">
    <w:name w:val="89EE9D8BDBEC449A98B9590E7A58289C"/>
  </w:style>
  <w:style w:type="paragraph" w:customStyle="1" w:styleId="4CD0157F67C047FAA84CBC17A59BF8F6">
    <w:name w:val="4CD0157F67C047FAA84CBC17A59BF8F6"/>
  </w:style>
  <w:style w:type="paragraph" w:customStyle="1" w:styleId="25AEA34DAD544C769ED177ECEE069353">
    <w:name w:val="25AEA34DAD544C769ED177ECEE069353"/>
  </w:style>
  <w:style w:type="paragraph" w:customStyle="1" w:styleId="3909C928A4A04DBB8EDD5122100C02B2">
    <w:name w:val="3909C928A4A04DBB8EDD5122100C02B2"/>
  </w:style>
  <w:style w:type="paragraph" w:customStyle="1" w:styleId="692C5B04D5A04EC98165B1FDAA81ECDE">
    <w:name w:val="692C5B04D5A04EC98165B1FDAA81ECDE"/>
  </w:style>
  <w:style w:type="paragraph" w:customStyle="1" w:styleId="076F45D7ECA84D3EB7848041C5ABBB6B">
    <w:name w:val="076F45D7ECA84D3EB7848041C5ABBB6B"/>
  </w:style>
  <w:style w:type="paragraph" w:customStyle="1" w:styleId="9863DE7EE80E40B3AD5A4C3DFF69746C">
    <w:name w:val="9863DE7EE80E40B3AD5A4C3DFF69746C"/>
  </w:style>
  <w:style w:type="paragraph" w:customStyle="1" w:styleId="5FFECEB46A4F4A4DB7AD84D239DE2A86">
    <w:name w:val="5FFECEB46A4F4A4DB7AD84D239DE2A86"/>
  </w:style>
  <w:style w:type="paragraph" w:customStyle="1" w:styleId="B17A4E893AA147FEAF8629A68176E2A3">
    <w:name w:val="B17A4E893AA147FEAF8629A68176E2A3"/>
  </w:style>
  <w:style w:type="paragraph" w:customStyle="1" w:styleId="E1E5A72D2A9F4674AD111EB77625F5FF">
    <w:name w:val="E1E5A72D2A9F4674AD111EB77625F5FF"/>
  </w:style>
  <w:style w:type="paragraph" w:customStyle="1" w:styleId="13C7A70F1B2B4959A7E534DD3877621B">
    <w:name w:val="13C7A70F1B2B4959A7E534DD3877621B"/>
  </w:style>
  <w:style w:type="paragraph" w:customStyle="1" w:styleId="88C03F60F03B4D0493A0D273B3F3D854">
    <w:name w:val="88C03F60F03B4D0493A0D273B3F3D854"/>
  </w:style>
  <w:style w:type="paragraph" w:customStyle="1" w:styleId="1C891058902D46EFAF4E820E21F5D28D">
    <w:name w:val="1C891058902D46EFAF4E820E21F5D28D"/>
  </w:style>
  <w:style w:type="paragraph" w:customStyle="1" w:styleId="047ABC7F2AAB432188E027F3104F67CD">
    <w:name w:val="047ABC7F2AAB432188E027F3104F67CD"/>
  </w:style>
  <w:style w:type="paragraph" w:customStyle="1" w:styleId="E36B00CFC4BE45108EA7CD722E814F71">
    <w:name w:val="E36B00CFC4BE45108EA7CD722E814F71"/>
  </w:style>
  <w:style w:type="paragraph" w:customStyle="1" w:styleId="AC662E7C4DBC48C1ABED3AE599473089">
    <w:name w:val="AC662E7C4DBC48C1ABED3AE599473089"/>
  </w:style>
  <w:style w:type="paragraph" w:customStyle="1" w:styleId="4D665D22B3B14176998BE5D8E33884F8">
    <w:name w:val="4D665D22B3B14176998BE5D8E33884F8"/>
  </w:style>
  <w:style w:type="paragraph" w:customStyle="1" w:styleId="CB53A90C98764BA68C2DD36498F8CD97">
    <w:name w:val="CB53A90C98764BA68C2DD36498F8CD97"/>
  </w:style>
  <w:style w:type="paragraph" w:customStyle="1" w:styleId="C86F0F58AB1741C0818DBE1470FF9B24">
    <w:name w:val="C86F0F58AB1741C0818DBE1470FF9B24"/>
  </w:style>
  <w:style w:type="paragraph" w:customStyle="1" w:styleId="9D8BA789FB3E4937A712B91615A2402D">
    <w:name w:val="9D8BA789FB3E4937A712B91615A2402D"/>
  </w:style>
  <w:style w:type="paragraph" w:customStyle="1" w:styleId="1F37DAB9867B4CADBA681EF574B78600">
    <w:name w:val="1F37DAB9867B4CADBA681EF574B78600"/>
  </w:style>
  <w:style w:type="paragraph" w:customStyle="1" w:styleId="5613D2602EE44D9EB0DA44A5F17C18E3">
    <w:name w:val="5613D2602EE44D9EB0DA44A5F17C18E3"/>
  </w:style>
  <w:style w:type="paragraph" w:customStyle="1" w:styleId="C7E8C391F1C449998155E2C23BF2A200">
    <w:name w:val="C7E8C391F1C449998155E2C23BF2A200"/>
  </w:style>
  <w:style w:type="paragraph" w:customStyle="1" w:styleId="C62CE6F604C648278324E89002F7D912">
    <w:name w:val="C62CE6F604C648278324E89002F7D912"/>
  </w:style>
  <w:style w:type="paragraph" w:customStyle="1" w:styleId="CB4B95CA409A4A588FA9C96DDE7C6751">
    <w:name w:val="CB4B95CA409A4A588FA9C96DDE7C6751"/>
  </w:style>
  <w:style w:type="paragraph" w:customStyle="1" w:styleId="6F51B0CC75464B2EB9297DE9F2F0A0CE">
    <w:name w:val="6F51B0CC75464B2EB9297DE9F2F0A0CE"/>
  </w:style>
  <w:style w:type="paragraph" w:customStyle="1" w:styleId="973606F203254B818B5745B83DC2692A">
    <w:name w:val="973606F203254B818B5745B83DC2692A"/>
  </w:style>
  <w:style w:type="paragraph" w:customStyle="1" w:styleId="1B76C4781C184031919837F85B0D9A28">
    <w:name w:val="1B76C4781C184031919837F85B0D9A28"/>
  </w:style>
  <w:style w:type="paragraph" w:customStyle="1" w:styleId="F008D7DE7F134C03BC835CE923EB7ECF">
    <w:name w:val="F008D7DE7F134C03BC835CE923EB7ECF"/>
  </w:style>
  <w:style w:type="paragraph" w:customStyle="1" w:styleId="FE1F93F8DACF4F039188FAB7436D262D">
    <w:name w:val="FE1F93F8DACF4F039188FAB7436D262D"/>
  </w:style>
  <w:style w:type="paragraph" w:customStyle="1" w:styleId="A71CD9C561AB4768ABED857D820A8AAE">
    <w:name w:val="A71CD9C561AB4768ABED857D820A8AAE"/>
  </w:style>
  <w:style w:type="paragraph" w:customStyle="1" w:styleId="8E42EC7F544E4A5581CB8F5BDC628928">
    <w:name w:val="8E42EC7F544E4A5581CB8F5BDC628928"/>
  </w:style>
  <w:style w:type="paragraph" w:customStyle="1" w:styleId="26B03ECED18440799F01C963E7B85576">
    <w:name w:val="26B03ECED18440799F01C963E7B85576"/>
  </w:style>
  <w:style w:type="paragraph" w:customStyle="1" w:styleId="46B43E4E0FC04610A184D0AB32F6F287">
    <w:name w:val="46B43E4E0FC04610A184D0AB32F6F287"/>
  </w:style>
  <w:style w:type="paragraph" w:customStyle="1" w:styleId="5C32706A5F7D4E749B3EB72C315D1D64">
    <w:name w:val="5C32706A5F7D4E749B3EB72C315D1D64"/>
  </w:style>
  <w:style w:type="paragraph" w:customStyle="1" w:styleId="1D05A68B6D19473E9439A3515A3BA838">
    <w:name w:val="1D05A68B6D19473E9439A3515A3BA838"/>
  </w:style>
  <w:style w:type="paragraph" w:customStyle="1" w:styleId="62B618D3E6F94FF6B5B6E257165D9B62">
    <w:name w:val="62B618D3E6F94FF6B5B6E257165D9B62"/>
  </w:style>
  <w:style w:type="paragraph" w:customStyle="1" w:styleId="BD6B6B68F26A489FA2BD97FDE9C582A3">
    <w:name w:val="BD6B6B68F26A489FA2BD97FDE9C582A3"/>
  </w:style>
  <w:style w:type="paragraph" w:customStyle="1" w:styleId="6E82B54B959040B497B7397344551F15">
    <w:name w:val="6E82B54B959040B497B7397344551F15"/>
  </w:style>
  <w:style w:type="paragraph" w:customStyle="1" w:styleId="5FEA6A92DFE2416EB1200BF85680B19C">
    <w:name w:val="5FEA6A92DFE2416EB1200BF85680B19C"/>
  </w:style>
  <w:style w:type="paragraph" w:customStyle="1" w:styleId="12715CFA825540598998A787E827272E">
    <w:name w:val="12715CFA825540598998A787E827272E"/>
  </w:style>
  <w:style w:type="paragraph" w:customStyle="1" w:styleId="1D1BF1741F394A2DAC34093FCA3288C6">
    <w:name w:val="1D1BF1741F394A2DAC34093FCA3288C6"/>
  </w:style>
  <w:style w:type="paragraph" w:customStyle="1" w:styleId="E406002AC4FB47208B497BF2A7032DCE">
    <w:name w:val="E406002AC4FB47208B497BF2A7032DCE"/>
  </w:style>
  <w:style w:type="paragraph" w:customStyle="1" w:styleId="56F0233ED56F46C39DE826AD366B8EF5">
    <w:name w:val="56F0233ED56F46C39DE826AD366B8EF5"/>
  </w:style>
  <w:style w:type="paragraph" w:customStyle="1" w:styleId="9D36B30077DD4477954C3AEFFF7EECE2">
    <w:name w:val="9D36B30077DD4477954C3AEFFF7EECE2"/>
  </w:style>
  <w:style w:type="paragraph" w:customStyle="1" w:styleId="623B50C7B8944A7FBD9C60A9F0BDDD77">
    <w:name w:val="623B50C7B8944A7FBD9C60A9F0BDDD77"/>
  </w:style>
  <w:style w:type="paragraph" w:customStyle="1" w:styleId="3FA187C8396B46B9BBF62D4D08D4FB9E">
    <w:name w:val="3FA187C8396B46B9BBF62D4D08D4FB9E"/>
  </w:style>
  <w:style w:type="paragraph" w:customStyle="1" w:styleId="4C4F4E923B134B4A8DE0033ECD06F490">
    <w:name w:val="4C4F4E923B134B4A8DE0033ECD06F490"/>
  </w:style>
  <w:style w:type="paragraph" w:customStyle="1" w:styleId="CB12C7E8DD14498D862B7F9FFAD8533E">
    <w:name w:val="CB12C7E8DD14498D862B7F9FFAD8533E"/>
  </w:style>
  <w:style w:type="paragraph" w:customStyle="1" w:styleId="B516E3FBE31042C4AE03E41187A7C875">
    <w:name w:val="B516E3FBE31042C4AE03E41187A7C875"/>
  </w:style>
  <w:style w:type="paragraph" w:customStyle="1" w:styleId="E50AB71CCD91466AB2DA63A616469FDD">
    <w:name w:val="E50AB71CCD91466AB2DA63A616469FDD"/>
  </w:style>
  <w:style w:type="paragraph" w:customStyle="1" w:styleId="49F70FB49EBD4A5CAED28D912B36ECAD">
    <w:name w:val="49F70FB49EBD4A5CAED28D912B36ECAD"/>
  </w:style>
  <w:style w:type="paragraph" w:customStyle="1" w:styleId="F5B712DBFA294F1182CC47A554E53F39">
    <w:name w:val="F5B712DBFA294F1182CC47A554E53F39"/>
  </w:style>
  <w:style w:type="paragraph" w:customStyle="1" w:styleId="A71EF6FED1154FEB98249D3D2565EB33">
    <w:name w:val="A71EF6FED1154FEB98249D3D2565EB33"/>
  </w:style>
  <w:style w:type="paragraph" w:customStyle="1" w:styleId="D0968904A39A437AB810F403BDE5CEC2">
    <w:name w:val="D0968904A39A437AB810F403BDE5CEC2"/>
  </w:style>
  <w:style w:type="paragraph" w:customStyle="1" w:styleId="A8512EF8F6834F2AB313EEB8536A9EC6">
    <w:name w:val="A8512EF8F6834F2AB313EEB8536A9EC6"/>
  </w:style>
  <w:style w:type="paragraph" w:customStyle="1" w:styleId="7D121F243511478CBCBD544592FFE120">
    <w:name w:val="7D121F243511478CBCBD544592FFE120"/>
  </w:style>
  <w:style w:type="paragraph" w:customStyle="1" w:styleId="2E009596AFFA4A65BCDE9D340FFF9FFA">
    <w:name w:val="2E009596AFFA4A65BCDE9D340FFF9FFA"/>
  </w:style>
  <w:style w:type="paragraph" w:customStyle="1" w:styleId="02E601144BB64CA790ABCAB9E3733005">
    <w:name w:val="02E601144BB64CA790ABCAB9E3733005"/>
  </w:style>
  <w:style w:type="paragraph" w:customStyle="1" w:styleId="531B9F7A34FE47F99A93F49197E2FDA3">
    <w:name w:val="531B9F7A34FE47F99A93F49197E2FDA3"/>
  </w:style>
  <w:style w:type="paragraph" w:customStyle="1" w:styleId="2559EAB072194A5BB895AD10BCB39848">
    <w:name w:val="2559EAB072194A5BB895AD10BCB39848"/>
  </w:style>
  <w:style w:type="paragraph" w:customStyle="1" w:styleId="C4C8B2B78CA44B15BD0F99281AE21B43">
    <w:name w:val="C4C8B2B78CA44B15BD0F99281AE21B43"/>
  </w:style>
  <w:style w:type="paragraph" w:customStyle="1" w:styleId="2323937346C944F9BE475258A897DEA5">
    <w:name w:val="2323937346C944F9BE475258A897DEA5"/>
  </w:style>
  <w:style w:type="paragraph" w:customStyle="1" w:styleId="C25C2B942BB24FDCA99904C085CA9C8A">
    <w:name w:val="C25C2B942BB24FDCA99904C085CA9C8A"/>
  </w:style>
  <w:style w:type="paragraph" w:customStyle="1" w:styleId="5F0DB624132A4481AE424F71FDB0C899">
    <w:name w:val="5F0DB624132A4481AE424F71FDB0C899"/>
  </w:style>
  <w:style w:type="paragraph" w:customStyle="1" w:styleId="316F95EBFDAA441B8E0517E65E7D064C">
    <w:name w:val="316F95EBFDAA441B8E0517E65E7D064C"/>
  </w:style>
  <w:style w:type="paragraph" w:customStyle="1" w:styleId="D4899C0C552C4774865A6F3C9EF20FA4">
    <w:name w:val="D4899C0C552C4774865A6F3C9EF20FA4"/>
  </w:style>
  <w:style w:type="paragraph" w:customStyle="1" w:styleId="5604D716BB444CF8AF42AA8162A56BA9">
    <w:name w:val="5604D716BB444CF8AF42AA8162A56BA9"/>
  </w:style>
  <w:style w:type="paragraph" w:customStyle="1" w:styleId="28A64CFFFEF2426298B5FAB7C8A72AB6">
    <w:name w:val="28A64CFFFEF2426298B5FAB7C8A72AB6"/>
  </w:style>
  <w:style w:type="paragraph" w:customStyle="1" w:styleId="10C5ACF99DC141248AA281BEA1732697">
    <w:name w:val="10C5ACF99DC141248AA281BEA1732697"/>
  </w:style>
  <w:style w:type="paragraph" w:customStyle="1" w:styleId="8EF14F8D329644D285C06078ED53582A">
    <w:name w:val="8EF14F8D329644D285C06078ED53582A"/>
  </w:style>
  <w:style w:type="paragraph" w:customStyle="1" w:styleId="A00017E30B034765B9EB4C363E819A56">
    <w:name w:val="A00017E30B034765B9EB4C363E819A56"/>
  </w:style>
  <w:style w:type="paragraph" w:customStyle="1" w:styleId="4E2287E904F84AB0A92445F84B6D7DB1">
    <w:name w:val="4E2287E904F84AB0A92445F84B6D7DB1"/>
  </w:style>
  <w:style w:type="paragraph" w:customStyle="1" w:styleId="84D0ECCEA8B242A496CAE47159F652B2">
    <w:name w:val="84D0ECCEA8B242A496CAE47159F652B2"/>
  </w:style>
  <w:style w:type="paragraph" w:customStyle="1" w:styleId="019F1E868D3547D3AA0F1FBE1504D5B1">
    <w:name w:val="019F1E868D3547D3AA0F1FBE1504D5B1"/>
  </w:style>
  <w:style w:type="paragraph" w:customStyle="1" w:styleId="3340B593B8B5430DB87F215A9BCD0A2F">
    <w:name w:val="3340B593B8B5430DB87F215A9BCD0A2F"/>
  </w:style>
  <w:style w:type="paragraph" w:customStyle="1" w:styleId="C126E692E47C40E4823B41CB4AD98BEB">
    <w:name w:val="C126E692E47C40E4823B41CB4AD98BEB"/>
  </w:style>
  <w:style w:type="paragraph" w:customStyle="1" w:styleId="E9436B11DD1940BB9BAE9BE52188EB83">
    <w:name w:val="E9436B11DD1940BB9BAE9BE52188EB83"/>
  </w:style>
  <w:style w:type="paragraph" w:customStyle="1" w:styleId="38CE1648DE7B46EDB1C08BE1575A79A7">
    <w:name w:val="38CE1648DE7B46EDB1C08BE1575A79A7"/>
  </w:style>
  <w:style w:type="paragraph" w:customStyle="1" w:styleId="9EE606FABD7C4C1F8BA7803D5C8DC675">
    <w:name w:val="9EE606FABD7C4C1F8BA7803D5C8DC675"/>
  </w:style>
  <w:style w:type="paragraph" w:customStyle="1" w:styleId="BFE04D1886554A7A8DA6A5010CAF7A60">
    <w:name w:val="BFE04D1886554A7A8DA6A5010CAF7A60"/>
  </w:style>
  <w:style w:type="paragraph" w:customStyle="1" w:styleId="A3D09D463D4048D3B7DB5DDB7A77F346">
    <w:name w:val="A3D09D463D4048D3B7DB5DDB7A77F346"/>
  </w:style>
  <w:style w:type="paragraph" w:customStyle="1" w:styleId="D2B8B34C657B4CC380AA81FB4AEB3391">
    <w:name w:val="D2B8B34C657B4CC380AA81FB4AEB3391"/>
  </w:style>
  <w:style w:type="paragraph" w:customStyle="1" w:styleId="D673AF59E45646488B1D8911CA72ED64">
    <w:name w:val="D673AF59E45646488B1D8911CA72ED64"/>
  </w:style>
  <w:style w:type="paragraph" w:customStyle="1" w:styleId="38A9B18060EF483A95351EB21AB18639">
    <w:name w:val="38A9B18060EF483A95351EB21AB18639"/>
  </w:style>
  <w:style w:type="paragraph" w:customStyle="1" w:styleId="B5F7F3503442437F8C252CCE8524AF8C">
    <w:name w:val="B5F7F3503442437F8C252CCE8524AF8C"/>
  </w:style>
  <w:style w:type="paragraph" w:customStyle="1" w:styleId="CAB53ED95E5C4210BA3251BE60D4E550">
    <w:name w:val="CAB53ED95E5C4210BA3251BE60D4E550"/>
  </w:style>
  <w:style w:type="paragraph" w:customStyle="1" w:styleId="D327DD240CC74935BE4626E0351CDB18">
    <w:name w:val="D327DD240CC74935BE4626E0351CDB18"/>
  </w:style>
  <w:style w:type="paragraph" w:customStyle="1" w:styleId="37FD3912F18949359E00DD60E590CAB1">
    <w:name w:val="37FD3912F18949359E00DD60E590CAB1"/>
  </w:style>
  <w:style w:type="paragraph" w:customStyle="1" w:styleId="3B43F20F2C4947CB8268380D0F0F8912">
    <w:name w:val="3B43F20F2C4947CB8268380D0F0F8912"/>
  </w:style>
  <w:style w:type="paragraph" w:customStyle="1" w:styleId="15160E569D2443BB9842936924FA72CD">
    <w:name w:val="15160E569D2443BB9842936924FA72CD"/>
  </w:style>
  <w:style w:type="paragraph" w:customStyle="1" w:styleId="7BC827AF99D74790A4A4BC857E5D9560">
    <w:name w:val="7BC827AF99D74790A4A4BC857E5D9560"/>
  </w:style>
  <w:style w:type="paragraph" w:customStyle="1" w:styleId="44EF285A751246F2BB3547AAD99C725E">
    <w:name w:val="44EF285A751246F2BB3547AAD99C725E"/>
  </w:style>
  <w:style w:type="paragraph" w:customStyle="1" w:styleId="B2408D610832449797FBC5ECFC999058">
    <w:name w:val="B2408D610832449797FBC5ECFC999058"/>
  </w:style>
  <w:style w:type="paragraph" w:customStyle="1" w:styleId="DDC736EC245148B3A4F987C8EB43776A">
    <w:name w:val="DDC736EC245148B3A4F987C8EB43776A"/>
  </w:style>
  <w:style w:type="paragraph" w:customStyle="1" w:styleId="B4862C9C051D4F06AAFE389F7ADAE0F8">
    <w:name w:val="B4862C9C051D4F06AAFE389F7ADAE0F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Custom 30">
      <a:dk1>
        <a:sysClr val="windowText" lastClr="000000"/>
      </a:dk1>
      <a:lt1>
        <a:sysClr val="window" lastClr="FFFFFF"/>
      </a:lt1>
      <a:dk2>
        <a:srgbClr val="00292E"/>
      </a:dk2>
      <a:lt2>
        <a:srgbClr val="64B2C1"/>
      </a:lt2>
      <a:accent1>
        <a:srgbClr val="F0CDA1"/>
      </a:accent1>
      <a:accent2>
        <a:srgbClr val="107082"/>
      </a:accent2>
      <a:accent3>
        <a:srgbClr val="054854"/>
      </a:accent3>
      <a:accent4>
        <a:srgbClr val="00AEEF"/>
      </a:accent4>
      <a:accent5>
        <a:srgbClr val="F99927"/>
      </a:accent5>
      <a:accent6>
        <a:srgbClr val="EC7216"/>
      </a:accent6>
      <a:hlink>
        <a:srgbClr val="000000"/>
      </a:hlink>
      <a:folHlink>
        <a:srgbClr val="000000"/>
      </a:folHlink>
    </a:clrScheme>
    <a:fontScheme name="Custom 24">
      <a:majorFont>
        <a:latin typeface="Gill Sans MT"/>
        <a:ea typeface=""/>
        <a:cs typeface=""/>
      </a:majorFont>
      <a:minorFont>
        <a:latin typeface="Arial "/>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7f9b5e87859ce6d7eedbdc6e4e4205ca">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a5e0075ee7624d6a846e01eb6183742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A1D0E4-03F4-4455-B584-C699F9390B76}">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1210A73A-12AE-40FB-9643-5C7791D7D3C1}">
  <ds:schemaRefs>
    <ds:schemaRef ds:uri="http://schemas.microsoft.com/sharepoint/v3/contenttype/forms"/>
  </ds:schemaRefs>
</ds:datastoreItem>
</file>

<file path=customXml/itemProps3.xml><?xml version="1.0" encoding="utf-8"?>
<ds:datastoreItem xmlns:ds="http://schemas.openxmlformats.org/officeDocument/2006/customXml" ds:itemID="{60C2B731-8FA9-4B63-AFAA-3A0B4B7E0D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2E73366-D0FF-4B36-BFEE-83C5765161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Ondernemingsplan voor bedrijf aan huis.dotx</Template>
  <TotalTime>0</TotalTime>
  <Pages>10</Pages>
  <Words>761</Words>
  <Characters>4191</Characters>
  <Application>Microsoft Office Word</Application>
  <DocSecurity>0</DocSecurity>
  <Lines>34</Lines>
  <Paragraphs>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Stage Systeem</vt:lpstr>
      <vt:lpstr/>
    </vt:vector>
  </TitlesOfParts>
  <Company/>
  <LinksUpToDate>false</LinksUpToDate>
  <CharactersWithSpaces>4943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Stage Systeem</dc:title>
  <dc:subject>Eindopdracht</dc:subject>
  <dc:creator/>
  <cp:keywords/>
  <dc:description/>
  <cp:lastModifiedBy/>
  <cp:revision>1</cp:revision>
  <dcterms:created xsi:type="dcterms:W3CDTF">2019-11-20T13:23:00Z</dcterms:created>
  <dcterms:modified xsi:type="dcterms:W3CDTF">2019-11-21T09:26:00Z</dcterms:modified>
  <cp:contentStatus>Plan van aanpak</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